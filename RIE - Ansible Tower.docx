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7" w:type="dxa"/>
        <w:tblLayout w:type="fixed"/>
        <w:tblLook w:val="04A0" w:firstRow="1" w:lastRow="0" w:firstColumn="1" w:lastColumn="0" w:noHBand="0" w:noVBand="1"/>
      </w:tblPr>
      <w:tblGrid>
        <w:gridCol w:w="4649"/>
        <w:gridCol w:w="4678"/>
      </w:tblGrid>
      <w:tr w:rsidR="006445BE" w:rsidRPr="001B332D" w14:paraId="25E92CA2" w14:textId="77777777" w:rsidTr="006445BE">
        <w:trPr>
          <w:trHeight w:val="482"/>
        </w:trPr>
        <w:tc>
          <w:tcPr>
            <w:tcW w:w="4649" w:type="dxa"/>
            <w:vMerge w:val="restart"/>
          </w:tcPr>
          <w:p w14:paraId="25E92C9F" w14:textId="77777777" w:rsidR="006445BE" w:rsidRPr="001B332D" w:rsidRDefault="006445BE" w:rsidP="002E21CE"/>
        </w:tc>
        <w:tc>
          <w:tcPr>
            <w:tcW w:w="4678" w:type="dxa"/>
          </w:tcPr>
          <w:p w14:paraId="25E92CA0" w14:textId="77777777" w:rsidR="006445BE" w:rsidRDefault="00F0173E" w:rsidP="005C6612">
            <w:pPr>
              <w:pStyle w:val="Intitulbleudroite"/>
            </w:pPr>
            <w:r>
              <w:t>Direction des Systèmes d’information</w:t>
            </w:r>
          </w:p>
          <w:p w14:paraId="25E92CA1" w14:textId="6D503FD8" w:rsidR="00F0173E" w:rsidRPr="001B332D" w:rsidRDefault="00640DDA" w:rsidP="00F37C02">
            <w:pPr>
              <w:pStyle w:val="Intitulbleudroite"/>
            </w:pPr>
            <w:r>
              <w:t>Domaine</w:t>
            </w:r>
            <w:r w:rsidR="00F0173E">
              <w:t xml:space="preserve"> </w:t>
            </w:r>
            <w:r w:rsidR="00613252">
              <w:t>Ingénierie</w:t>
            </w:r>
            <w:r w:rsidR="00D44CDE">
              <w:t xml:space="preserve"> / Pôle Architecture &amp; Expertise Système</w:t>
            </w:r>
          </w:p>
        </w:tc>
      </w:tr>
      <w:tr w:rsidR="006445BE" w:rsidRPr="001B332D" w14:paraId="25E92CA5" w14:textId="77777777" w:rsidTr="006445BE">
        <w:trPr>
          <w:trHeight w:hRule="exact" w:val="170"/>
        </w:trPr>
        <w:tc>
          <w:tcPr>
            <w:tcW w:w="4649" w:type="dxa"/>
            <w:vMerge/>
          </w:tcPr>
          <w:p w14:paraId="25E92CA3" w14:textId="77777777" w:rsidR="006445BE" w:rsidRPr="001B332D" w:rsidRDefault="006445BE" w:rsidP="002E21CE"/>
        </w:tc>
        <w:tc>
          <w:tcPr>
            <w:tcW w:w="4678" w:type="dxa"/>
          </w:tcPr>
          <w:p w14:paraId="25E92CA4" w14:textId="77777777" w:rsidR="006445BE" w:rsidRPr="001B332D" w:rsidRDefault="006445BE" w:rsidP="002E21CE"/>
        </w:tc>
      </w:tr>
      <w:tr w:rsidR="006445BE" w:rsidRPr="001B332D" w14:paraId="25E92CA9" w14:textId="77777777" w:rsidTr="006445BE">
        <w:trPr>
          <w:trHeight w:val="442"/>
        </w:trPr>
        <w:tc>
          <w:tcPr>
            <w:tcW w:w="4649" w:type="dxa"/>
            <w:vMerge/>
          </w:tcPr>
          <w:p w14:paraId="25E92CA6" w14:textId="77777777" w:rsidR="006445BE" w:rsidRPr="001B332D" w:rsidRDefault="006445BE" w:rsidP="002E21CE"/>
        </w:tc>
        <w:tc>
          <w:tcPr>
            <w:tcW w:w="4678" w:type="dxa"/>
          </w:tcPr>
          <w:p w14:paraId="25E92CA7" w14:textId="6AA2F396" w:rsidR="006445BE" w:rsidRDefault="008F42D6" w:rsidP="005C6612">
            <w:pPr>
              <w:pStyle w:val="Intitulgrisdroite"/>
            </w:pPr>
            <w:r>
              <w:t>95</w:t>
            </w:r>
            <w:r w:rsidR="00F0173E">
              <w:t xml:space="preserve"> rue </w:t>
            </w:r>
            <w:r>
              <w:t>de MAUBEUGE</w:t>
            </w:r>
          </w:p>
          <w:p w14:paraId="25E92CA8" w14:textId="2B04B2DC" w:rsidR="00F0173E" w:rsidRPr="001B332D" w:rsidRDefault="00F0173E" w:rsidP="005C6612">
            <w:pPr>
              <w:pStyle w:val="Intitulgrisdroite"/>
            </w:pPr>
            <w:r>
              <w:t>750</w:t>
            </w:r>
            <w:r w:rsidR="008F42D6">
              <w:t>10</w:t>
            </w:r>
            <w:r>
              <w:t xml:space="preserve"> PARIS</w:t>
            </w:r>
          </w:p>
        </w:tc>
      </w:tr>
      <w:tr w:rsidR="006445BE" w:rsidRPr="001B332D" w14:paraId="25E92CAC" w14:textId="77777777" w:rsidTr="006445BE">
        <w:trPr>
          <w:trHeight w:hRule="exact" w:val="199"/>
        </w:trPr>
        <w:tc>
          <w:tcPr>
            <w:tcW w:w="4649" w:type="dxa"/>
            <w:vMerge/>
          </w:tcPr>
          <w:p w14:paraId="25E92CAA" w14:textId="77777777" w:rsidR="006445BE" w:rsidRPr="001B332D" w:rsidRDefault="006445BE" w:rsidP="002E21CE"/>
        </w:tc>
        <w:tc>
          <w:tcPr>
            <w:tcW w:w="4678" w:type="dxa"/>
          </w:tcPr>
          <w:p w14:paraId="25E92CAB" w14:textId="77777777" w:rsidR="006445BE" w:rsidRPr="001B332D" w:rsidRDefault="006445BE" w:rsidP="002E21CE"/>
        </w:tc>
      </w:tr>
      <w:tr w:rsidR="006445BE" w:rsidRPr="001B332D" w14:paraId="25E92CAF" w14:textId="77777777" w:rsidTr="006445BE">
        <w:trPr>
          <w:trHeight w:val="879"/>
        </w:trPr>
        <w:tc>
          <w:tcPr>
            <w:tcW w:w="4649" w:type="dxa"/>
            <w:vMerge/>
          </w:tcPr>
          <w:p w14:paraId="25E92CAD" w14:textId="77777777" w:rsidR="006445BE" w:rsidRPr="001B332D" w:rsidRDefault="006445BE" w:rsidP="002E21CE"/>
        </w:tc>
        <w:tc>
          <w:tcPr>
            <w:tcW w:w="4678" w:type="dxa"/>
          </w:tcPr>
          <w:p w14:paraId="25E92CAE" w14:textId="77777777" w:rsidR="006445BE" w:rsidRPr="001B332D" w:rsidRDefault="006445BE" w:rsidP="005C6612">
            <w:pPr>
              <w:pStyle w:val="Intituladresseinternet"/>
            </w:pPr>
          </w:p>
        </w:tc>
      </w:tr>
      <w:tr w:rsidR="006445BE" w:rsidRPr="001B332D" w14:paraId="25E92CB1" w14:textId="77777777" w:rsidTr="00B37D43">
        <w:trPr>
          <w:trHeight w:hRule="exact" w:val="2302"/>
        </w:trPr>
        <w:tc>
          <w:tcPr>
            <w:tcW w:w="9327" w:type="dxa"/>
            <w:gridSpan w:val="2"/>
          </w:tcPr>
          <w:p w14:paraId="25E92CB0" w14:textId="77777777" w:rsidR="006445BE" w:rsidRPr="001B332D" w:rsidRDefault="006445BE" w:rsidP="002E21CE"/>
        </w:tc>
      </w:tr>
      <w:tr w:rsidR="006445BE" w:rsidRPr="001B332D" w14:paraId="25E92CB3" w14:textId="77777777" w:rsidTr="00B37D43">
        <w:trPr>
          <w:trHeight w:hRule="exact" w:val="1260"/>
        </w:trPr>
        <w:tc>
          <w:tcPr>
            <w:tcW w:w="9327" w:type="dxa"/>
            <w:gridSpan w:val="2"/>
            <w:vAlign w:val="bottom"/>
          </w:tcPr>
          <w:p w14:paraId="25E92CB2" w14:textId="30A9859C" w:rsidR="00B37D43" w:rsidRPr="00044EC8" w:rsidRDefault="008A49B3" w:rsidP="00F37C02">
            <w:pPr>
              <w:pStyle w:val="Titredudocument"/>
              <w:rPr>
                <w:sz w:val="24"/>
                <w:szCs w:val="24"/>
              </w:rPr>
            </w:pPr>
            <w:r>
              <w:rPr>
                <w:sz w:val="24"/>
                <w:szCs w:val="24"/>
              </w:rPr>
              <w:t>Reg</w:t>
            </w:r>
            <w:r w:rsidR="00640DDA">
              <w:rPr>
                <w:sz w:val="24"/>
                <w:szCs w:val="24"/>
              </w:rPr>
              <w:t>L</w:t>
            </w:r>
            <w:r>
              <w:rPr>
                <w:sz w:val="24"/>
                <w:szCs w:val="24"/>
              </w:rPr>
              <w:t>es d’ingenierie</w:t>
            </w:r>
            <w:r w:rsidR="002E35E3">
              <w:rPr>
                <w:sz w:val="24"/>
                <w:szCs w:val="24"/>
              </w:rPr>
              <w:t xml:space="preserve"> </w:t>
            </w:r>
            <w:r w:rsidR="007B72EB">
              <w:rPr>
                <w:sz w:val="24"/>
                <w:szCs w:val="24"/>
              </w:rPr>
              <w:t xml:space="preserve">&amp; EXPLOITATION </w:t>
            </w:r>
            <w:r w:rsidR="002D780E">
              <w:rPr>
                <w:sz w:val="24"/>
                <w:szCs w:val="24"/>
              </w:rPr>
              <w:t>Ansible Tower</w:t>
            </w:r>
          </w:p>
        </w:tc>
      </w:tr>
      <w:tr w:rsidR="006445BE" w:rsidRPr="001B332D" w14:paraId="25E92CB5" w14:textId="77777777" w:rsidTr="00AF315F">
        <w:trPr>
          <w:trHeight w:hRule="exact" w:val="227"/>
        </w:trPr>
        <w:tc>
          <w:tcPr>
            <w:tcW w:w="9327" w:type="dxa"/>
            <w:gridSpan w:val="2"/>
          </w:tcPr>
          <w:p w14:paraId="25E92CB4" w14:textId="77777777" w:rsidR="006445BE" w:rsidRPr="001B332D" w:rsidRDefault="0011184A" w:rsidP="002E21CE">
            <w:r w:rsidRPr="001B332D">
              <w:rPr>
                <w:noProof/>
                <w:lang w:eastAsia="fr-FR"/>
              </w:rPr>
              <w:drawing>
                <wp:anchor distT="0" distB="0" distL="114300" distR="114300" simplePos="0" relativeHeight="251658240" behindDoc="0" locked="1" layoutInCell="1" allowOverlap="1" wp14:anchorId="25E92D1A" wp14:editId="373129A1">
                  <wp:simplePos x="0" y="0"/>
                  <wp:positionH relativeFrom="margin">
                    <wp:posOffset>-126365</wp:posOffset>
                  </wp:positionH>
                  <wp:positionV relativeFrom="paragraph">
                    <wp:posOffset>17780</wp:posOffset>
                  </wp:positionV>
                  <wp:extent cx="247650" cy="57150"/>
                  <wp:effectExtent l="19050" t="0" r="0" b="0"/>
                  <wp:wrapNone/>
                  <wp:docPr id="4" name="Image 2" descr="barre_ja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rre_jaune"/>
                          <pic:cNvPicPr>
                            <a:picLocks noChangeAspect="1" noChangeArrowheads="1"/>
                          </pic:cNvPicPr>
                        </pic:nvPicPr>
                        <pic:blipFill>
                          <a:blip r:embed="rId11" cstate="print"/>
                          <a:srcRect/>
                          <a:stretch>
                            <a:fillRect/>
                          </a:stretch>
                        </pic:blipFill>
                        <pic:spPr bwMode="auto">
                          <a:xfrm>
                            <a:off x="0" y="0"/>
                            <a:ext cx="252095" cy="60325"/>
                          </a:xfrm>
                          <a:prstGeom prst="rect">
                            <a:avLst/>
                          </a:prstGeom>
                          <a:noFill/>
                          <a:ln w="9525">
                            <a:noFill/>
                            <a:miter lim="800000"/>
                            <a:headEnd/>
                            <a:tailEnd/>
                          </a:ln>
                        </pic:spPr>
                      </pic:pic>
                    </a:graphicData>
                  </a:graphic>
                </wp:anchor>
              </w:drawing>
            </w:r>
          </w:p>
        </w:tc>
      </w:tr>
    </w:tbl>
    <w:bookmarkStart w:id="0" w:name="OLE_LINK1"/>
    <w:bookmarkStart w:id="1" w:name="OLE_LINK2"/>
    <w:p w14:paraId="25E92CB6" w14:textId="1792861B" w:rsidR="006445BE" w:rsidRPr="001B332D" w:rsidRDefault="009433C4" w:rsidP="00714935">
      <w:pPr>
        <w:pStyle w:val="Titre"/>
        <w:rPr>
          <w:rFonts w:hint="eastAsia"/>
        </w:rPr>
      </w:pPr>
      <w:sdt>
        <w:sdtPr>
          <w:alias w:val="Titre "/>
          <w:id w:val="84150542"/>
          <w:placeholder>
            <w:docPart w:val="660FC1BAD1434BB7B0C5589AB9F683C7"/>
          </w:placeholder>
          <w:dataBinding w:prefixMappings="xmlns:ns0='http://purl.org/dc/elements/1.1/' xmlns:ns1='http://schemas.openxmlformats.org/package/2006/metadata/core-properties' " w:xpath="/ns1:coreProperties[1]/ns0:title[1]" w:storeItemID="{6C3C8BC8-F283-45AE-878A-BAB7291924A1}"/>
          <w:text/>
        </w:sdtPr>
        <w:sdtContent>
          <w:r w:rsidR="0060177A">
            <w:t xml:space="preserve">Regles d’ingenieries &amp; EXPLOITATION </w:t>
          </w:r>
          <w:r w:rsidR="002D780E">
            <w:t>Ansible Tower</w:t>
          </w:r>
        </w:sdtContent>
      </w:sdt>
    </w:p>
    <w:bookmarkEnd w:id="0"/>
    <w:bookmarkEnd w:id="1"/>
    <w:p w14:paraId="25E92CB7" w14:textId="710C3F8A" w:rsidR="00C4511E" w:rsidRPr="001B332D" w:rsidRDefault="006445BE" w:rsidP="0052283B">
      <w:pPr>
        <w:pStyle w:val="Texteintitul"/>
      </w:pPr>
      <w:r w:rsidRPr="001B332D">
        <w:rPr>
          <w:rStyle w:val="Textebleu"/>
        </w:rPr>
        <w:t xml:space="preserve">date : </w:t>
      </w:r>
      <w:r w:rsidR="00D44CDE">
        <w:t>06/05</w:t>
      </w:r>
      <w:r w:rsidR="00D92A30">
        <w:t>/20</w:t>
      </w:r>
      <w:r w:rsidR="008F42D6">
        <w:t>2</w:t>
      </w:r>
      <w:r w:rsidR="00682E5F">
        <w:t>2</w:t>
      </w:r>
    </w:p>
    <w:p w14:paraId="25E92CB8" w14:textId="7DEE881E" w:rsidR="00C4511E" w:rsidRDefault="006445BE" w:rsidP="0052283B">
      <w:pPr>
        <w:pStyle w:val="Texteintitul"/>
      </w:pPr>
      <w:r w:rsidRPr="001B332D">
        <w:rPr>
          <w:rStyle w:val="Textebleu"/>
        </w:rPr>
        <w:t>version</w:t>
      </w:r>
      <w:r w:rsidR="002E21CE" w:rsidRPr="001B332D">
        <w:rPr>
          <w:rStyle w:val="Textebleu"/>
        </w:rPr>
        <w:t xml:space="preserve"> </w:t>
      </w:r>
      <w:r w:rsidR="00FE76C1">
        <w:rPr>
          <w:rStyle w:val="Textebleu"/>
        </w:rPr>
        <w:t xml:space="preserve">du document </w:t>
      </w:r>
      <w:r w:rsidR="002E21CE" w:rsidRPr="001B332D">
        <w:rPr>
          <w:rStyle w:val="Textebleu"/>
        </w:rPr>
        <w:t xml:space="preserve">: </w:t>
      </w:r>
      <w:r w:rsidR="0053191A">
        <w:rPr>
          <w:rStyle w:val="Textebleu"/>
        </w:rPr>
        <w:t>0.</w:t>
      </w:r>
      <w:r w:rsidR="00D44CDE">
        <w:rPr>
          <w:rStyle w:val="Textebleu"/>
        </w:rPr>
        <w:t>5</w:t>
      </w:r>
    </w:p>
    <w:p w14:paraId="25E92CBA" w14:textId="78C646EB" w:rsidR="002E21CE" w:rsidRPr="001B332D" w:rsidRDefault="002E21CE" w:rsidP="0052283B">
      <w:pPr>
        <w:pStyle w:val="Texteintitul"/>
      </w:pPr>
      <w:r w:rsidRPr="001B332D">
        <w:rPr>
          <w:rStyle w:val="Textebleu"/>
        </w:rPr>
        <w:t xml:space="preserve">auteurs : </w:t>
      </w:r>
      <w:sdt>
        <w:sdtPr>
          <w:rPr>
            <w:sz w:val="16"/>
            <w:szCs w:val="16"/>
          </w:rPr>
          <w:alias w:val="Auteur "/>
          <w:id w:val="84150530"/>
          <w:placeholder>
            <w:docPart w:val="C238A073FDBF43F4B32E0DB1E40BBA4E"/>
          </w:placeholder>
          <w:dataBinding w:prefixMappings="xmlns:ns0='http://purl.org/dc/elements/1.1/' xmlns:ns1='http://schemas.openxmlformats.org/package/2006/metadata/core-properties' " w:xpath="/ns1:coreProperties[1]/ns0:creator[1]" w:storeItemID="{6C3C8BC8-F283-45AE-878A-BAB7291924A1}"/>
          <w:text/>
        </w:sdtPr>
        <w:sdtContent>
          <w:r w:rsidR="00471523">
            <w:rPr>
              <w:sz w:val="16"/>
              <w:szCs w:val="16"/>
            </w:rPr>
            <w:t>Philippe NAKACHE, ANTOINE VILLETTE, SOFIANE ME</w:t>
          </w:r>
          <w:r w:rsidR="00631D2C">
            <w:rPr>
              <w:sz w:val="16"/>
              <w:szCs w:val="16"/>
            </w:rPr>
            <w:t>DJKOUNE</w:t>
          </w:r>
        </w:sdtContent>
      </w:sdt>
    </w:p>
    <w:p w14:paraId="25E92CBB" w14:textId="77777777" w:rsidR="00BB63D0" w:rsidRPr="001B332D" w:rsidRDefault="00BB63D0" w:rsidP="0036780C">
      <w:pPr>
        <w:pStyle w:val="Textedesaisie"/>
      </w:pPr>
    </w:p>
    <w:p w14:paraId="25E92CBC" w14:textId="77777777" w:rsidR="00450347" w:rsidRDefault="00450347">
      <w:pPr>
        <w:spacing w:after="160" w:line="259" w:lineRule="auto"/>
      </w:pPr>
      <w:r>
        <w:br w:type="page"/>
      </w:r>
    </w:p>
    <w:p w14:paraId="25E92CBD" w14:textId="77777777" w:rsidR="00450347" w:rsidRDefault="00450347" w:rsidP="005E3D3A">
      <w:pPr>
        <w:pStyle w:val="Titre"/>
        <w:rPr>
          <w:rFonts w:hint="eastAsia"/>
        </w:rPr>
      </w:pPr>
      <w:r>
        <w:lastRenderedPageBreak/>
        <w:t>Historique des versions</w:t>
      </w:r>
    </w:p>
    <w:p w14:paraId="25E92CCD" w14:textId="77777777" w:rsidR="00450347" w:rsidRDefault="00450347" w:rsidP="00450347"/>
    <w:tbl>
      <w:tblPr>
        <w:tblStyle w:val="Listeclaire-Accent13"/>
        <w:tblW w:w="0" w:type="auto"/>
        <w:tblLook w:val="04A0" w:firstRow="1" w:lastRow="0" w:firstColumn="1" w:lastColumn="0" w:noHBand="0" w:noVBand="1"/>
      </w:tblPr>
      <w:tblGrid>
        <w:gridCol w:w="1258"/>
        <w:gridCol w:w="1254"/>
        <w:gridCol w:w="4490"/>
        <w:gridCol w:w="2304"/>
      </w:tblGrid>
      <w:tr w:rsidR="003B68D1" w14:paraId="30F124EC" w14:textId="77777777" w:rsidTr="00AA4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dxa"/>
          </w:tcPr>
          <w:p w14:paraId="7DD6289E" w14:textId="26A62123" w:rsidR="003B68D1" w:rsidRPr="00AA4467" w:rsidRDefault="003B68D1" w:rsidP="00AA4467">
            <w:pPr>
              <w:spacing w:after="160" w:line="259" w:lineRule="auto"/>
              <w:jc w:val="center"/>
              <w:rPr>
                <w:color w:val="F2F2F2" w:themeColor="background1" w:themeShade="F2"/>
              </w:rPr>
            </w:pPr>
            <w:r w:rsidRPr="00AA4467">
              <w:rPr>
                <w:color w:val="F2F2F2" w:themeColor="background1" w:themeShade="F2"/>
              </w:rPr>
              <w:t>Version</w:t>
            </w:r>
          </w:p>
        </w:tc>
        <w:tc>
          <w:tcPr>
            <w:tcW w:w="1254" w:type="dxa"/>
          </w:tcPr>
          <w:p w14:paraId="1BE13920" w14:textId="4E5204FF" w:rsidR="003B68D1" w:rsidRPr="00AA4467" w:rsidRDefault="003B68D1" w:rsidP="00AA4467">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AA4467">
              <w:rPr>
                <w:color w:val="F2F2F2" w:themeColor="background1" w:themeShade="F2"/>
              </w:rPr>
              <w:t>Date</w:t>
            </w:r>
          </w:p>
        </w:tc>
        <w:tc>
          <w:tcPr>
            <w:tcW w:w="4490" w:type="dxa"/>
          </w:tcPr>
          <w:p w14:paraId="2A5940B1" w14:textId="3B9676D7" w:rsidR="003B68D1" w:rsidRPr="00AA4467" w:rsidRDefault="003B68D1" w:rsidP="00AA4467">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AA4467">
              <w:rPr>
                <w:color w:val="F2F2F2" w:themeColor="background1" w:themeShade="F2"/>
              </w:rPr>
              <w:t>Description</w:t>
            </w:r>
          </w:p>
        </w:tc>
        <w:tc>
          <w:tcPr>
            <w:tcW w:w="2304" w:type="dxa"/>
          </w:tcPr>
          <w:p w14:paraId="3D138564" w14:textId="7E199242" w:rsidR="003B68D1" w:rsidRPr="00AA4467" w:rsidRDefault="00AA4467" w:rsidP="00AA4467">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AA4467">
              <w:rPr>
                <w:color w:val="F2F2F2" w:themeColor="background1" w:themeShade="F2"/>
              </w:rPr>
              <w:t>Auteur</w:t>
            </w:r>
          </w:p>
        </w:tc>
      </w:tr>
      <w:tr w:rsidR="00AA4467" w14:paraId="53A4B45C" w14:textId="77777777" w:rsidTr="00AA446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258" w:type="dxa"/>
          </w:tcPr>
          <w:p w14:paraId="2E22322D" w14:textId="2F8D97D6" w:rsidR="00AA4467" w:rsidRPr="0053191A" w:rsidRDefault="00AA4467" w:rsidP="00AA4467">
            <w:pPr>
              <w:spacing w:after="160" w:line="259" w:lineRule="auto"/>
              <w:jc w:val="center"/>
              <w:rPr>
                <w:b w:val="0"/>
                <w:bCs w:val="0"/>
                <w:sz w:val="16"/>
                <w:szCs w:val="16"/>
              </w:rPr>
            </w:pPr>
            <w:r w:rsidRPr="0053191A">
              <w:rPr>
                <w:b w:val="0"/>
                <w:bCs w:val="0"/>
                <w:sz w:val="16"/>
                <w:szCs w:val="16"/>
              </w:rPr>
              <w:t>0.</w:t>
            </w:r>
            <w:r w:rsidR="002D780E">
              <w:rPr>
                <w:b w:val="0"/>
                <w:bCs w:val="0"/>
                <w:sz w:val="16"/>
                <w:szCs w:val="16"/>
              </w:rPr>
              <w:t>1</w:t>
            </w:r>
          </w:p>
        </w:tc>
        <w:tc>
          <w:tcPr>
            <w:tcW w:w="1254" w:type="dxa"/>
          </w:tcPr>
          <w:p w14:paraId="70EBA3EA" w14:textId="1D8AB924" w:rsidR="00AA4467" w:rsidRPr="0053191A" w:rsidRDefault="002D780E"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23</w:t>
            </w:r>
            <w:r w:rsidR="00655F71">
              <w:rPr>
                <w:sz w:val="16"/>
                <w:szCs w:val="16"/>
              </w:rPr>
              <w:t>/0</w:t>
            </w:r>
            <w:r>
              <w:rPr>
                <w:sz w:val="16"/>
                <w:szCs w:val="16"/>
              </w:rPr>
              <w:t>9</w:t>
            </w:r>
            <w:r w:rsidR="00AA4467" w:rsidRPr="0053191A">
              <w:rPr>
                <w:sz w:val="16"/>
                <w:szCs w:val="16"/>
              </w:rPr>
              <w:t>/2021</w:t>
            </w:r>
          </w:p>
        </w:tc>
        <w:tc>
          <w:tcPr>
            <w:tcW w:w="4490" w:type="dxa"/>
          </w:tcPr>
          <w:p w14:paraId="1AFC315C" w14:textId="73F4613F" w:rsidR="00AA4467" w:rsidRPr="0053191A" w:rsidRDefault="00AA4467"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sidRPr="0053191A">
              <w:rPr>
                <w:sz w:val="16"/>
                <w:szCs w:val="16"/>
              </w:rPr>
              <w:t>Version initiale</w:t>
            </w:r>
          </w:p>
        </w:tc>
        <w:tc>
          <w:tcPr>
            <w:tcW w:w="2304" w:type="dxa"/>
          </w:tcPr>
          <w:p w14:paraId="57FE58E2" w14:textId="2B30A8E6" w:rsidR="00AA4467" w:rsidRPr="0053191A" w:rsidRDefault="002D780E"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Erwin </w:t>
            </w:r>
            <w:proofErr w:type="spellStart"/>
            <w:r>
              <w:rPr>
                <w:sz w:val="16"/>
                <w:szCs w:val="16"/>
              </w:rPr>
              <w:t>Poul</w:t>
            </w:r>
            <w:proofErr w:type="spellEnd"/>
          </w:p>
        </w:tc>
      </w:tr>
      <w:tr w:rsidR="006324A1" w14:paraId="53EA26B3" w14:textId="77777777" w:rsidTr="00AA4467">
        <w:trPr>
          <w:trHeight w:val="60"/>
        </w:trPr>
        <w:tc>
          <w:tcPr>
            <w:cnfStyle w:val="001000000000" w:firstRow="0" w:lastRow="0" w:firstColumn="1" w:lastColumn="0" w:oddVBand="0" w:evenVBand="0" w:oddHBand="0" w:evenHBand="0" w:firstRowFirstColumn="0" w:firstRowLastColumn="0" w:lastRowFirstColumn="0" w:lastRowLastColumn="0"/>
            <w:tcW w:w="1258" w:type="dxa"/>
          </w:tcPr>
          <w:p w14:paraId="296CCAA7" w14:textId="3BCF4DA6" w:rsidR="006324A1" w:rsidRPr="0053191A" w:rsidRDefault="006324A1" w:rsidP="00AA4467">
            <w:pPr>
              <w:spacing w:after="160" w:line="259" w:lineRule="auto"/>
              <w:jc w:val="center"/>
              <w:rPr>
                <w:sz w:val="16"/>
                <w:szCs w:val="16"/>
              </w:rPr>
            </w:pPr>
            <w:r>
              <w:rPr>
                <w:sz w:val="16"/>
                <w:szCs w:val="16"/>
              </w:rPr>
              <w:t>0.2</w:t>
            </w:r>
          </w:p>
        </w:tc>
        <w:tc>
          <w:tcPr>
            <w:tcW w:w="1254" w:type="dxa"/>
          </w:tcPr>
          <w:p w14:paraId="4DA73C10" w14:textId="07494D50" w:rsidR="006324A1" w:rsidRDefault="006324A1" w:rsidP="00AA4467">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21/10/2021</w:t>
            </w:r>
          </w:p>
        </w:tc>
        <w:tc>
          <w:tcPr>
            <w:tcW w:w="4490" w:type="dxa"/>
          </w:tcPr>
          <w:p w14:paraId="23B81206" w14:textId="010FB939" w:rsidR="006324A1" w:rsidRPr="0053191A" w:rsidRDefault="006324A1" w:rsidP="00AA4467">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Présentation à équipe AES</w:t>
            </w:r>
          </w:p>
        </w:tc>
        <w:tc>
          <w:tcPr>
            <w:tcW w:w="2304" w:type="dxa"/>
          </w:tcPr>
          <w:p w14:paraId="67982C58" w14:textId="2CCC98E5" w:rsidR="006324A1" w:rsidRDefault="006324A1" w:rsidP="00AA4467">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Erwin </w:t>
            </w:r>
            <w:proofErr w:type="spellStart"/>
            <w:r>
              <w:rPr>
                <w:sz w:val="16"/>
                <w:szCs w:val="16"/>
              </w:rPr>
              <w:t>Poul</w:t>
            </w:r>
            <w:proofErr w:type="spellEnd"/>
          </w:p>
        </w:tc>
      </w:tr>
      <w:tr w:rsidR="00785908" w14:paraId="49D76C67" w14:textId="77777777" w:rsidTr="00AA446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258" w:type="dxa"/>
          </w:tcPr>
          <w:p w14:paraId="339288EB" w14:textId="56613A8F" w:rsidR="00785908" w:rsidRDefault="00785908" w:rsidP="00AA4467">
            <w:pPr>
              <w:spacing w:after="160" w:line="259" w:lineRule="auto"/>
              <w:jc w:val="center"/>
              <w:rPr>
                <w:sz w:val="16"/>
                <w:szCs w:val="16"/>
              </w:rPr>
            </w:pPr>
            <w:r>
              <w:rPr>
                <w:sz w:val="16"/>
                <w:szCs w:val="16"/>
              </w:rPr>
              <w:t>0.3</w:t>
            </w:r>
          </w:p>
        </w:tc>
        <w:tc>
          <w:tcPr>
            <w:tcW w:w="1254" w:type="dxa"/>
          </w:tcPr>
          <w:p w14:paraId="179B5CAA" w14:textId="2E42BFB5" w:rsidR="00785908" w:rsidRDefault="00785908"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26/10/2021</w:t>
            </w:r>
          </w:p>
        </w:tc>
        <w:tc>
          <w:tcPr>
            <w:tcW w:w="4490" w:type="dxa"/>
          </w:tcPr>
          <w:p w14:paraId="3E3EAF90" w14:textId="2BFE78C3" w:rsidR="00785908" w:rsidRDefault="00785908"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Modifications après relecture AES</w:t>
            </w:r>
          </w:p>
        </w:tc>
        <w:tc>
          <w:tcPr>
            <w:tcW w:w="2304" w:type="dxa"/>
          </w:tcPr>
          <w:p w14:paraId="05E1FDEF" w14:textId="6FA90C1A" w:rsidR="00785908" w:rsidRDefault="00785908"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Erwin </w:t>
            </w:r>
            <w:proofErr w:type="spellStart"/>
            <w:r>
              <w:rPr>
                <w:sz w:val="16"/>
                <w:szCs w:val="16"/>
              </w:rPr>
              <w:t>Poul</w:t>
            </w:r>
            <w:proofErr w:type="spellEnd"/>
          </w:p>
        </w:tc>
      </w:tr>
      <w:tr w:rsidR="00F2009C" w14:paraId="6AC55A64" w14:textId="77777777" w:rsidTr="00AA4467">
        <w:trPr>
          <w:trHeight w:val="60"/>
        </w:trPr>
        <w:tc>
          <w:tcPr>
            <w:cnfStyle w:val="001000000000" w:firstRow="0" w:lastRow="0" w:firstColumn="1" w:lastColumn="0" w:oddVBand="0" w:evenVBand="0" w:oddHBand="0" w:evenHBand="0" w:firstRowFirstColumn="0" w:firstRowLastColumn="0" w:lastRowFirstColumn="0" w:lastRowLastColumn="0"/>
            <w:tcW w:w="1258" w:type="dxa"/>
          </w:tcPr>
          <w:p w14:paraId="4AEFD24C" w14:textId="1EDBD02C" w:rsidR="00F2009C" w:rsidRDefault="00F2009C" w:rsidP="00AA4467">
            <w:pPr>
              <w:spacing w:after="160" w:line="259" w:lineRule="auto"/>
              <w:jc w:val="center"/>
              <w:rPr>
                <w:sz w:val="16"/>
                <w:szCs w:val="16"/>
              </w:rPr>
            </w:pPr>
            <w:r>
              <w:rPr>
                <w:sz w:val="16"/>
                <w:szCs w:val="16"/>
              </w:rPr>
              <w:t>0.4</w:t>
            </w:r>
          </w:p>
        </w:tc>
        <w:tc>
          <w:tcPr>
            <w:tcW w:w="1254" w:type="dxa"/>
          </w:tcPr>
          <w:p w14:paraId="6D6399CE" w14:textId="35276DB3" w:rsidR="00F2009C" w:rsidRDefault="00F2009C" w:rsidP="00AA4467">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12/01/2021</w:t>
            </w:r>
          </w:p>
        </w:tc>
        <w:tc>
          <w:tcPr>
            <w:tcW w:w="4490" w:type="dxa"/>
          </w:tcPr>
          <w:p w14:paraId="211058C4" w14:textId="74640E73" w:rsidR="00F2009C" w:rsidRDefault="00F2009C" w:rsidP="00AA4467">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Modification </w:t>
            </w:r>
            <w:r w:rsidR="000F290B">
              <w:rPr>
                <w:sz w:val="16"/>
                <w:szCs w:val="16"/>
              </w:rPr>
              <w:t>des infos liés à PAM et au workflow</w:t>
            </w:r>
          </w:p>
        </w:tc>
        <w:tc>
          <w:tcPr>
            <w:tcW w:w="2304" w:type="dxa"/>
          </w:tcPr>
          <w:p w14:paraId="0B2A2475" w14:textId="0AA7E9ED" w:rsidR="00F2009C" w:rsidRDefault="000F290B" w:rsidP="00AA4467">
            <w:pPr>
              <w:spacing w:after="160" w:line="259"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Philippe Nakache</w:t>
            </w:r>
          </w:p>
        </w:tc>
      </w:tr>
      <w:tr w:rsidR="00631D2C" w14:paraId="430B6757" w14:textId="77777777" w:rsidTr="00AA446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258" w:type="dxa"/>
          </w:tcPr>
          <w:p w14:paraId="1EA841D4" w14:textId="6848D766" w:rsidR="00631D2C" w:rsidRDefault="00631D2C" w:rsidP="00AA4467">
            <w:pPr>
              <w:spacing w:after="160" w:line="259" w:lineRule="auto"/>
              <w:jc w:val="center"/>
              <w:rPr>
                <w:sz w:val="16"/>
                <w:szCs w:val="16"/>
              </w:rPr>
            </w:pPr>
            <w:r>
              <w:rPr>
                <w:sz w:val="16"/>
                <w:szCs w:val="16"/>
              </w:rPr>
              <w:t>0.5</w:t>
            </w:r>
          </w:p>
        </w:tc>
        <w:tc>
          <w:tcPr>
            <w:tcW w:w="1254" w:type="dxa"/>
          </w:tcPr>
          <w:p w14:paraId="37F22D3F" w14:textId="5B8DC2A7" w:rsidR="00631D2C" w:rsidRDefault="00631D2C"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06/05/2022</w:t>
            </w:r>
          </w:p>
        </w:tc>
        <w:tc>
          <w:tcPr>
            <w:tcW w:w="4490" w:type="dxa"/>
          </w:tcPr>
          <w:p w14:paraId="60BE8B73" w14:textId="222B7487" w:rsidR="00631D2C" w:rsidRDefault="00631D2C"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Relecture et validation</w:t>
            </w:r>
          </w:p>
        </w:tc>
        <w:tc>
          <w:tcPr>
            <w:tcW w:w="2304" w:type="dxa"/>
          </w:tcPr>
          <w:p w14:paraId="08F89226" w14:textId="620E0ECC" w:rsidR="00631D2C" w:rsidRDefault="00631D2C" w:rsidP="00AA4467">
            <w:pPr>
              <w:spacing w:after="160" w:line="259" w:lineRule="auto"/>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Ludwig </w:t>
            </w:r>
            <w:proofErr w:type="spellStart"/>
            <w:r>
              <w:rPr>
                <w:sz w:val="16"/>
                <w:szCs w:val="16"/>
              </w:rPr>
              <w:t>Mainguenaud</w:t>
            </w:r>
            <w:proofErr w:type="spellEnd"/>
          </w:p>
        </w:tc>
      </w:tr>
    </w:tbl>
    <w:p w14:paraId="25E92CCE" w14:textId="77777777" w:rsidR="00B71DCB" w:rsidRDefault="00B71DCB">
      <w:pPr>
        <w:spacing w:after="160" w:line="259" w:lineRule="auto"/>
      </w:pPr>
      <w:r>
        <w:br w:type="page"/>
      </w:r>
    </w:p>
    <w:sdt>
      <w:sdtPr>
        <w:rPr>
          <w:rFonts w:asciiTheme="minorHAnsi" w:eastAsiaTheme="minorHAnsi" w:hAnsiTheme="minorHAnsi" w:cstheme="minorBidi"/>
          <w:b w:val="0"/>
          <w:bCs w:val="0"/>
          <w:color w:val="000000" w:themeColor="text1"/>
          <w:sz w:val="22"/>
          <w:szCs w:val="22"/>
        </w:rPr>
        <w:id w:val="887148744"/>
        <w:docPartObj>
          <w:docPartGallery w:val="Table of Contents"/>
          <w:docPartUnique/>
        </w:docPartObj>
      </w:sdtPr>
      <w:sdtContent>
        <w:p w14:paraId="25E92CD0" w14:textId="77777777" w:rsidR="00AD1512" w:rsidRDefault="00AD1512">
          <w:pPr>
            <w:pStyle w:val="En-ttedetabledesmatires"/>
            <w:rPr>
              <w:rFonts w:hint="eastAsia"/>
            </w:rPr>
          </w:pPr>
          <w:r>
            <w:t>Table des matières</w:t>
          </w:r>
        </w:p>
        <w:p w14:paraId="431BA2AB" w14:textId="78B8F492" w:rsidR="008C3141" w:rsidRDefault="00AD1512">
          <w:pPr>
            <w:pStyle w:val="TM1"/>
            <w:rPr>
              <w:rFonts w:eastAsiaTheme="minorEastAsia" w:hint="eastAsia"/>
              <w:caps w:val="0"/>
              <w:color w:val="auto"/>
              <w:sz w:val="22"/>
              <w:lang w:val="fr-FR" w:eastAsia="fr-FR"/>
            </w:rPr>
          </w:pPr>
          <w:r>
            <w:fldChar w:fldCharType="begin"/>
          </w:r>
          <w:r>
            <w:instrText xml:space="preserve"> TOC \o "1-3" \h \z \u </w:instrText>
          </w:r>
          <w:r>
            <w:fldChar w:fldCharType="separate"/>
          </w:r>
          <w:hyperlink w:anchor="_Toc86170839" w:history="1">
            <w:r w:rsidR="008C3141" w:rsidRPr="001760C5">
              <w:rPr>
                <w:rStyle w:val="Lienhypertexte"/>
              </w:rPr>
              <w:t>1</w:t>
            </w:r>
            <w:r w:rsidR="008C3141">
              <w:rPr>
                <w:rFonts w:eastAsiaTheme="minorEastAsia"/>
                <w:caps w:val="0"/>
                <w:color w:val="auto"/>
                <w:sz w:val="22"/>
                <w:lang w:val="fr-FR" w:eastAsia="fr-FR"/>
              </w:rPr>
              <w:tab/>
            </w:r>
            <w:r w:rsidR="008C3141" w:rsidRPr="001760C5">
              <w:rPr>
                <w:rStyle w:val="Lienhypertexte"/>
              </w:rPr>
              <w:t>Règle d’ingénierie</w:t>
            </w:r>
            <w:r w:rsidR="008C3141">
              <w:rPr>
                <w:webHidden/>
              </w:rPr>
              <w:tab/>
            </w:r>
            <w:r w:rsidR="008C3141">
              <w:rPr>
                <w:webHidden/>
              </w:rPr>
              <w:fldChar w:fldCharType="begin"/>
            </w:r>
            <w:r w:rsidR="008C3141">
              <w:rPr>
                <w:webHidden/>
              </w:rPr>
              <w:instrText xml:space="preserve"> PAGEREF _Toc86170839 \h </w:instrText>
            </w:r>
            <w:r w:rsidR="008C3141">
              <w:rPr>
                <w:webHidden/>
              </w:rPr>
            </w:r>
            <w:r w:rsidR="008C3141">
              <w:rPr>
                <w:webHidden/>
              </w:rPr>
              <w:fldChar w:fldCharType="separate"/>
            </w:r>
            <w:r w:rsidR="00C22712">
              <w:rPr>
                <w:webHidden/>
              </w:rPr>
              <w:t>5</w:t>
            </w:r>
            <w:r w:rsidR="008C3141">
              <w:rPr>
                <w:webHidden/>
              </w:rPr>
              <w:fldChar w:fldCharType="end"/>
            </w:r>
          </w:hyperlink>
        </w:p>
        <w:p w14:paraId="163C650C" w14:textId="705C90A2" w:rsidR="008C3141" w:rsidRDefault="009433C4">
          <w:pPr>
            <w:pStyle w:val="TM2"/>
            <w:rPr>
              <w:rFonts w:eastAsiaTheme="minorEastAsia" w:hint="eastAsia"/>
              <w:noProof/>
              <w:color w:val="auto"/>
              <w:lang w:eastAsia="fr-FR"/>
            </w:rPr>
          </w:pPr>
          <w:hyperlink w:anchor="_Toc86170840" w:history="1">
            <w:r w:rsidR="008C3141" w:rsidRPr="001760C5">
              <w:rPr>
                <w:rStyle w:val="Lienhypertexte"/>
                <w:noProof/>
              </w:rPr>
              <w:t>1.1</w:t>
            </w:r>
            <w:r w:rsidR="008C3141">
              <w:rPr>
                <w:rFonts w:eastAsiaTheme="minorEastAsia"/>
                <w:noProof/>
                <w:color w:val="auto"/>
                <w:lang w:eastAsia="fr-FR"/>
              </w:rPr>
              <w:tab/>
            </w:r>
            <w:r w:rsidR="008C3141" w:rsidRPr="001760C5">
              <w:rPr>
                <w:rStyle w:val="Lienhypertexte"/>
                <w:noProof/>
              </w:rPr>
              <w:t>Responsabilité</w:t>
            </w:r>
            <w:r w:rsidR="008C3141">
              <w:rPr>
                <w:noProof/>
                <w:webHidden/>
              </w:rPr>
              <w:tab/>
            </w:r>
            <w:r w:rsidR="008C3141">
              <w:rPr>
                <w:noProof/>
                <w:webHidden/>
              </w:rPr>
              <w:fldChar w:fldCharType="begin"/>
            </w:r>
            <w:r w:rsidR="008C3141">
              <w:rPr>
                <w:noProof/>
                <w:webHidden/>
              </w:rPr>
              <w:instrText xml:space="preserve"> PAGEREF _Toc86170840 \h </w:instrText>
            </w:r>
            <w:r w:rsidR="008C3141">
              <w:rPr>
                <w:noProof/>
                <w:webHidden/>
              </w:rPr>
            </w:r>
            <w:r w:rsidR="008C3141">
              <w:rPr>
                <w:noProof/>
                <w:webHidden/>
              </w:rPr>
              <w:fldChar w:fldCharType="separate"/>
            </w:r>
            <w:r w:rsidR="00C22712">
              <w:rPr>
                <w:noProof/>
                <w:webHidden/>
              </w:rPr>
              <w:t>5</w:t>
            </w:r>
            <w:r w:rsidR="008C3141">
              <w:rPr>
                <w:noProof/>
                <w:webHidden/>
              </w:rPr>
              <w:fldChar w:fldCharType="end"/>
            </w:r>
          </w:hyperlink>
        </w:p>
        <w:p w14:paraId="25FD388E" w14:textId="7C78F474" w:rsidR="008C3141" w:rsidRDefault="009433C4">
          <w:pPr>
            <w:pStyle w:val="TM2"/>
            <w:rPr>
              <w:rFonts w:eastAsiaTheme="minorEastAsia" w:hint="eastAsia"/>
              <w:noProof/>
              <w:color w:val="auto"/>
              <w:lang w:eastAsia="fr-FR"/>
            </w:rPr>
          </w:pPr>
          <w:hyperlink w:anchor="_Toc86170841" w:history="1">
            <w:r w:rsidR="008C3141" w:rsidRPr="001760C5">
              <w:rPr>
                <w:rStyle w:val="Lienhypertexte"/>
                <w:noProof/>
              </w:rPr>
              <w:t>1.2</w:t>
            </w:r>
            <w:r w:rsidR="008C3141">
              <w:rPr>
                <w:rFonts w:eastAsiaTheme="minorEastAsia"/>
                <w:noProof/>
                <w:color w:val="auto"/>
                <w:lang w:eastAsia="fr-FR"/>
              </w:rPr>
              <w:tab/>
            </w:r>
            <w:r w:rsidR="008C3141" w:rsidRPr="001760C5">
              <w:rPr>
                <w:rStyle w:val="Lienhypertexte"/>
                <w:noProof/>
              </w:rPr>
              <w:t>Contextualisation des règles d’ingénierie</w:t>
            </w:r>
            <w:r w:rsidR="008C3141">
              <w:rPr>
                <w:noProof/>
                <w:webHidden/>
              </w:rPr>
              <w:tab/>
            </w:r>
            <w:r w:rsidR="008C3141">
              <w:rPr>
                <w:noProof/>
                <w:webHidden/>
              </w:rPr>
              <w:fldChar w:fldCharType="begin"/>
            </w:r>
            <w:r w:rsidR="008C3141">
              <w:rPr>
                <w:noProof/>
                <w:webHidden/>
              </w:rPr>
              <w:instrText xml:space="preserve"> PAGEREF _Toc86170841 \h </w:instrText>
            </w:r>
            <w:r w:rsidR="008C3141">
              <w:rPr>
                <w:noProof/>
                <w:webHidden/>
              </w:rPr>
            </w:r>
            <w:r w:rsidR="008C3141">
              <w:rPr>
                <w:noProof/>
                <w:webHidden/>
              </w:rPr>
              <w:fldChar w:fldCharType="separate"/>
            </w:r>
            <w:r w:rsidR="00C22712">
              <w:rPr>
                <w:noProof/>
                <w:webHidden/>
              </w:rPr>
              <w:t>6</w:t>
            </w:r>
            <w:r w:rsidR="008C3141">
              <w:rPr>
                <w:noProof/>
                <w:webHidden/>
              </w:rPr>
              <w:fldChar w:fldCharType="end"/>
            </w:r>
          </w:hyperlink>
        </w:p>
        <w:p w14:paraId="7E6F6617" w14:textId="08DFA5C2" w:rsidR="008C3141" w:rsidRDefault="009433C4">
          <w:pPr>
            <w:pStyle w:val="TM3"/>
            <w:tabs>
              <w:tab w:val="left" w:pos="1320"/>
              <w:tab w:val="right" w:leader="dot" w:pos="9316"/>
            </w:tabs>
            <w:rPr>
              <w:rFonts w:eastAsiaTheme="minorEastAsia" w:hint="eastAsia"/>
              <w:noProof/>
              <w:color w:val="auto"/>
              <w:lang w:eastAsia="fr-FR"/>
            </w:rPr>
          </w:pPr>
          <w:hyperlink w:anchor="_Toc86170842" w:history="1">
            <w:r w:rsidR="008C3141" w:rsidRPr="001760C5">
              <w:rPr>
                <w:rStyle w:val="Lienhypertexte"/>
                <w:noProof/>
              </w:rPr>
              <w:t>1.2.1</w:t>
            </w:r>
            <w:r w:rsidR="008C3141">
              <w:rPr>
                <w:rFonts w:eastAsiaTheme="minorEastAsia"/>
                <w:noProof/>
                <w:color w:val="auto"/>
                <w:lang w:eastAsia="fr-FR"/>
              </w:rPr>
              <w:tab/>
            </w:r>
            <w:r w:rsidR="008C3141" w:rsidRPr="001760C5">
              <w:rPr>
                <w:rStyle w:val="Lienhypertexte"/>
                <w:noProof/>
              </w:rPr>
              <w:t>Contexte offres du cadre normatif</w:t>
            </w:r>
            <w:r w:rsidR="008C3141">
              <w:rPr>
                <w:noProof/>
                <w:webHidden/>
              </w:rPr>
              <w:tab/>
            </w:r>
            <w:r w:rsidR="008C3141">
              <w:rPr>
                <w:noProof/>
                <w:webHidden/>
              </w:rPr>
              <w:fldChar w:fldCharType="begin"/>
            </w:r>
            <w:r w:rsidR="008C3141">
              <w:rPr>
                <w:noProof/>
                <w:webHidden/>
              </w:rPr>
              <w:instrText xml:space="preserve"> PAGEREF _Toc86170842 \h </w:instrText>
            </w:r>
            <w:r w:rsidR="008C3141">
              <w:rPr>
                <w:noProof/>
                <w:webHidden/>
              </w:rPr>
            </w:r>
            <w:r w:rsidR="008C3141">
              <w:rPr>
                <w:noProof/>
                <w:webHidden/>
              </w:rPr>
              <w:fldChar w:fldCharType="separate"/>
            </w:r>
            <w:r w:rsidR="00C22712">
              <w:rPr>
                <w:noProof/>
                <w:webHidden/>
              </w:rPr>
              <w:t>6</w:t>
            </w:r>
            <w:r w:rsidR="008C3141">
              <w:rPr>
                <w:noProof/>
                <w:webHidden/>
              </w:rPr>
              <w:fldChar w:fldCharType="end"/>
            </w:r>
          </w:hyperlink>
        </w:p>
        <w:p w14:paraId="12AC7DA3" w14:textId="5E1388A5" w:rsidR="008C3141" w:rsidRDefault="009433C4">
          <w:pPr>
            <w:pStyle w:val="TM3"/>
            <w:tabs>
              <w:tab w:val="left" w:pos="1320"/>
              <w:tab w:val="right" w:leader="dot" w:pos="9316"/>
            </w:tabs>
            <w:rPr>
              <w:rFonts w:eastAsiaTheme="minorEastAsia" w:hint="eastAsia"/>
              <w:noProof/>
              <w:color w:val="auto"/>
              <w:lang w:eastAsia="fr-FR"/>
            </w:rPr>
          </w:pPr>
          <w:hyperlink w:anchor="_Toc86170843" w:history="1">
            <w:r w:rsidR="008C3141" w:rsidRPr="001760C5">
              <w:rPr>
                <w:rStyle w:val="Lienhypertexte"/>
                <w:noProof/>
              </w:rPr>
              <w:t>1.2.2</w:t>
            </w:r>
            <w:r w:rsidR="008C3141">
              <w:rPr>
                <w:rFonts w:eastAsiaTheme="minorEastAsia"/>
                <w:noProof/>
                <w:color w:val="auto"/>
                <w:lang w:eastAsia="fr-FR"/>
              </w:rPr>
              <w:tab/>
            </w:r>
            <w:r w:rsidR="008C3141" w:rsidRPr="001760C5">
              <w:rPr>
                <w:rStyle w:val="Lienhypertexte"/>
                <w:noProof/>
              </w:rPr>
              <w:t>Contexte Area</w:t>
            </w:r>
            <w:r w:rsidR="008C3141">
              <w:rPr>
                <w:noProof/>
                <w:webHidden/>
              </w:rPr>
              <w:tab/>
            </w:r>
            <w:r w:rsidR="008C3141">
              <w:rPr>
                <w:noProof/>
                <w:webHidden/>
              </w:rPr>
              <w:fldChar w:fldCharType="begin"/>
            </w:r>
            <w:r w:rsidR="008C3141">
              <w:rPr>
                <w:noProof/>
                <w:webHidden/>
              </w:rPr>
              <w:instrText xml:space="preserve"> PAGEREF _Toc86170843 \h </w:instrText>
            </w:r>
            <w:r w:rsidR="008C3141">
              <w:rPr>
                <w:noProof/>
                <w:webHidden/>
              </w:rPr>
            </w:r>
            <w:r w:rsidR="008C3141">
              <w:rPr>
                <w:noProof/>
                <w:webHidden/>
              </w:rPr>
              <w:fldChar w:fldCharType="separate"/>
            </w:r>
            <w:r w:rsidR="00C22712">
              <w:rPr>
                <w:noProof/>
                <w:webHidden/>
              </w:rPr>
              <w:t>6</w:t>
            </w:r>
            <w:r w:rsidR="008C3141">
              <w:rPr>
                <w:noProof/>
                <w:webHidden/>
              </w:rPr>
              <w:fldChar w:fldCharType="end"/>
            </w:r>
          </w:hyperlink>
        </w:p>
        <w:p w14:paraId="7E5CA4A9" w14:textId="4E46C379" w:rsidR="008C3141" w:rsidRDefault="009433C4">
          <w:pPr>
            <w:pStyle w:val="TM2"/>
            <w:rPr>
              <w:rFonts w:eastAsiaTheme="minorEastAsia" w:hint="eastAsia"/>
              <w:noProof/>
              <w:color w:val="auto"/>
              <w:lang w:eastAsia="fr-FR"/>
            </w:rPr>
          </w:pPr>
          <w:hyperlink w:anchor="_Toc86170844" w:history="1">
            <w:r w:rsidR="008C3141" w:rsidRPr="001760C5">
              <w:rPr>
                <w:rStyle w:val="Lienhypertexte"/>
                <w:noProof/>
              </w:rPr>
              <w:t>1.3</w:t>
            </w:r>
            <w:r w:rsidR="008C3141">
              <w:rPr>
                <w:rFonts w:eastAsiaTheme="minorEastAsia"/>
                <w:noProof/>
                <w:color w:val="auto"/>
                <w:lang w:eastAsia="fr-FR"/>
              </w:rPr>
              <w:tab/>
            </w:r>
            <w:r w:rsidR="008C3141" w:rsidRPr="001760C5">
              <w:rPr>
                <w:rStyle w:val="Lienhypertexte"/>
                <w:noProof/>
              </w:rPr>
              <w:t>Dérogation</w:t>
            </w:r>
            <w:r w:rsidR="008C3141">
              <w:rPr>
                <w:noProof/>
                <w:webHidden/>
              </w:rPr>
              <w:tab/>
            </w:r>
            <w:r w:rsidR="008C3141">
              <w:rPr>
                <w:noProof/>
                <w:webHidden/>
              </w:rPr>
              <w:fldChar w:fldCharType="begin"/>
            </w:r>
            <w:r w:rsidR="008C3141">
              <w:rPr>
                <w:noProof/>
                <w:webHidden/>
              </w:rPr>
              <w:instrText xml:space="preserve"> PAGEREF _Toc86170844 \h </w:instrText>
            </w:r>
            <w:r w:rsidR="008C3141">
              <w:rPr>
                <w:noProof/>
                <w:webHidden/>
              </w:rPr>
            </w:r>
            <w:r w:rsidR="008C3141">
              <w:rPr>
                <w:noProof/>
                <w:webHidden/>
              </w:rPr>
              <w:fldChar w:fldCharType="separate"/>
            </w:r>
            <w:r w:rsidR="00C22712">
              <w:rPr>
                <w:noProof/>
                <w:webHidden/>
              </w:rPr>
              <w:t>6</w:t>
            </w:r>
            <w:r w:rsidR="008C3141">
              <w:rPr>
                <w:noProof/>
                <w:webHidden/>
              </w:rPr>
              <w:fldChar w:fldCharType="end"/>
            </w:r>
          </w:hyperlink>
        </w:p>
        <w:p w14:paraId="4325EE6A" w14:textId="3E4058C6" w:rsidR="008C3141" w:rsidRDefault="009433C4">
          <w:pPr>
            <w:pStyle w:val="TM2"/>
            <w:rPr>
              <w:rFonts w:eastAsiaTheme="minorEastAsia" w:hint="eastAsia"/>
              <w:noProof/>
              <w:color w:val="auto"/>
              <w:lang w:eastAsia="fr-FR"/>
            </w:rPr>
          </w:pPr>
          <w:hyperlink w:anchor="_Toc86170845" w:history="1">
            <w:r w:rsidR="008C3141" w:rsidRPr="001760C5">
              <w:rPr>
                <w:rStyle w:val="Lienhypertexte"/>
                <w:noProof/>
              </w:rPr>
              <w:t>1.4</w:t>
            </w:r>
            <w:r w:rsidR="008C3141">
              <w:rPr>
                <w:rFonts w:eastAsiaTheme="minorEastAsia"/>
                <w:noProof/>
                <w:color w:val="auto"/>
                <w:lang w:eastAsia="fr-FR"/>
              </w:rPr>
              <w:tab/>
            </w:r>
            <w:r w:rsidR="008C3141" w:rsidRPr="001760C5">
              <w:rPr>
                <w:rStyle w:val="Lienhypertexte"/>
                <w:noProof/>
              </w:rPr>
              <w:t>Exceptions</w:t>
            </w:r>
            <w:r w:rsidR="008C3141">
              <w:rPr>
                <w:noProof/>
                <w:webHidden/>
              </w:rPr>
              <w:tab/>
            </w:r>
            <w:r w:rsidR="008C3141">
              <w:rPr>
                <w:noProof/>
                <w:webHidden/>
              </w:rPr>
              <w:fldChar w:fldCharType="begin"/>
            </w:r>
            <w:r w:rsidR="008C3141">
              <w:rPr>
                <w:noProof/>
                <w:webHidden/>
              </w:rPr>
              <w:instrText xml:space="preserve"> PAGEREF _Toc86170845 \h </w:instrText>
            </w:r>
            <w:r w:rsidR="008C3141">
              <w:rPr>
                <w:noProof/>
                <w:webHidden/>
              </w:rPr>
            </w:r>
            <w:r w:rsidR="008C3141">
              <w:rPr>
                <w:noProof/>
                <w:webHidden/>
              </w:rPr>
              <w:fldChar w:fldCharType="separate"/>
            </w:r>
            <w:r w:rsidR="00C22712">
              <w:rPr>
                <w:noProof/>
                <w:webHidden/>
              </w:rPr>
              <w:t>7</w:t>
            </w:r>
            <w:r w:rsidR="008C3141">
              <w:rPr>
                <w:noProof/>
                <w:webHidden/>
              </w:rPr>
              <w:fldChar w:fldCharType="end"/>
            </w:r>
          </w:hyperlink>
        </w:p>
        <w:p w14:paraId="21383EA3" w14:textId="53871859" w:rsidR="008C3141" w:rsidRDefault="009433C4">
          <w:pPr>
            <w:pStyle w:val="TM1"/>
            <w:rPr>
              <w:rFonts w:eastAsiaTheme="minorEastAsia" w:hint="eastAsia"/>
              <w:caps w:val="0"/>
              <w:color w:val="auto"/>
              <w:sz w:val="22"/>
              <w:lang w:val="fr-FR" w:eastAsia="fr-FR"/>
            </w:rPr>
          </w:pPr>
          <w:hyperlink w:anchor="_Toc86170846" w:history="1">
            <w:r w:rsidR="008C3141" w:rsidRPr="001760C5">
              <w:rPr>
                <w:rStyle w:val="Lienhypertexte"/>
              </w:rPr>
              <w:t>2</w:t>
            </w:r>
            <w:r w:rsidR="008C3141">
              <w:rPr>
                <w:rFonts w:eastAsiaTheme="minorEastAsia"/>
                <w:caps w:val="0"/>
                <w:color w:val="auto"/>
                <w:sz w:val="22"/>
                <w:lang w:val="fr-FR" w:eastAsia="fr-FR"/>
              </w:rPr>
              <w:tab/>
            </w:r>
            <w:r w:rsidR="008C3141" w:rsidRPr="001760C5">
              <w:rPr>
                <w:rStyle w:val="Lienhypertexte"/>
              </w:rPr>
              <w:t>Disponibilité de la brique technique</w:t>
            </w:r>
            <w:r w:rsidR="008C3141">
              <w:rPr>
                <w:webHidden/>
              </w:rPr>
              <w:tab/>
            </w:r>
            <w:r w:rsidR="008C3141">
              <w:rPr>
                <w:webHidden/>
              </w:rPr>
              <w:fldChar w:fldCharType="begin"/>
            </w:r>
            <w:r w:rsidR="008C3141">
              <w:rPr>
                <w:webHidden/>
              </w:rPr>
              <w:instrText xml:space="preserve"> PAGEREF _Toc86170846 \h </w:instrText>
            </w:r>
            <w:r w:rsidR="008C3141">
              <w:rPr>
                <w:webHidden/>
              </w:rPr>
            </w:r>
            <w:r w:rsidR="008C3141">
              <w:rPr>
                <w:webHidden/>
              </w:rPr>
              <w:fldChar w:fldCharType="separate"/>
            </w:r>
            <w:r w:rsidR="00C22712">
              <w:rPr>
                <w:webHidden/>
              </w:rPr>
              <w:t>8</w:t>
            </w:r>
            <w:r w:rsidR="008C3141">
              <w:rPr>
                <w:webHidden/>
              </w:rPr>
              <w:fldChar w:fldCharType="end"/>
            </w:r>
          </w:hyperlink>
        </w:p>
        <w:p w14:paraId="05C7BCCC" w14:textId="1301B4D2" w:rsidR="008C3141" w:rsidRDefault="009433C4">
          <w:pPr>
            <w:pStyle w:val="TM2"/>
            <w:rPr>
              <w:rFonts w:eastAsiaTheme="minorEastAsia" w:hint="eastAsia"/>
              <w:noProof/>
              <w:color w:val="auto"/>
              <w:lang w:eastAsia="fr-FR"/>
            </w:rPr>
          </w:pPr>
          <w:hyperlink w:anchor="_Toc86170847" w:history="1">
            <w:r w:rsidR="008C3141" w:rsidRPr="001760C5">
              <w:rPr>
                <w:rStyle w:val="Lienhypertexte"/>
                <w:noProof/>
              </w:rPr>
              <w:t>2.1</w:t>
            </w:r>
            <w:r w:rsidR="008C3141">
              <w:rPr>
                <w:rFonts w:eastAsiaTheme="minorEastAsia"/>
                <w:noProof/>
                <w:color w:val="auto"/>
                <w:lang w:eastAsia="fr-FR"/>
              </w:rPr>
              <w:tab/>
            </w:r>
            <w:r w:rsidR="008C3141" w:rsidRPr="001760C5">
              <w:rPr>
                <w:rStyle w:val="Lienhypertexte"/>
                <w:noProof/>
              </w:rPr>
              <w:t>Hébergement</w:t>
            </w:r>
            <w:r w:rsidR="008C3141">
              <w:rPr>
                <w:noProof/>
                <w:webHidden/>
              </w:rPr>
              <w:tab/>
            </w:r>
            <w:r w:rsidR="008C3141">
              <w:rPr>
                <w:noProof/>
                <w:webHidden/>
              </w:rPr>
              <w:fldChar w:fldCharType="begin"/>
            </w:r>
            <w:r w:rsidR="008C3141">
              <w:rPr>
                <w:noProof/>
                <w:webHidden/>
              </w:rPr>
              <w:instrText xml:space="preserve"> PAGEREF _Toc86170847 \h </w:instrText>
            </w:r>
            <w:r w:rsidR="008C3141">
              <w:rPr>
                <w:noProof/>
                <w:webHidden/>
              </w:rPr>
            </w:r>
            <w:r w:rsidR="008C3141">
              <w:rPr>
                <w:noProof/>
                <w:webHidden/>
              </w:rPr>
              <w:fldChar w:fldCharType="separate"/>
            </w:r>
            <w:r w:rsidR="00C22712">
              <w:rPr>
                <w:noProof/>
                <w:webHidden/>
              </w:rPr>
              <w:t>8</w:t>
            </w:r>
            <w:r w:rsidR="008C3141">
              <w:rPr>
                <w:noProof/>
                <w:webHidden/>
              </w:rPr>
              <w:fldChar w:fldCharType="end"/>
            </w:r>
          </w:hyperlink>
        </w:p>
        <w:p w14:paraId="5AA29FD2" w14:textId="03030D2F" w:rsidR="008C3141" w:rsidRDefault="009433C4">
          <w:pPr>
            <w:pStyle w:val="TM2"/>
            <w:rPr>
              <w:rFonts w:eastAsiaTheme="minorEastAsia" w:hint="eastAsia"/>
              <w:noProof/>
              <w:color w:val="auto"/>
              <w:lang w:eastAsia="fr-FR"/>
            </w:rPr>
          </w:pPr>
          <w:hyperlink w:anchor="_Toc86170848" w:history="1">
            <w:r w:rsidR="008C3141" w:rsidRPr="001760C5">
              <w:rPr>
                <w:rStyle w:val="Lienhypertexte"/>
                <w:noProof/>
              </w:rPr>
              <w:t>2.2</w:t>
            </w:r>
            <w:r w:rsidR="008C3141">
              <w:rPr>
                <w:rFonts w:eastAsiaTheme="minorEastAsia"/>
                <w:noProof/>
                <w:color w:val="auto"/>
                <w:lang w:eastAsia="fr-FR"/>
              </w:rPr>
              <w:tab/>
            </w:r>
            <w:r w:rsidR="008C3141" w:rsidRPr="001760C5">
              <w:rPr>
                <w:rStyle w:val="Lienhypertexte"/>
                <w:noProof/>
              </w:rPr>
              <w:t>Area</w:t>
            </w:r>
            <w:r w:rsidR="008C3141">
              <w:rPr>
                <w:noProof/>
                <w:webHidden/>
              </w:rPr>
              <w:tab/>
            </w:r>
            <w:r w:rsidR="008C3141">
              <w:rPr>
                <w:noProof/>
                <w:webHidden/>
              </w:rPr>
              <w:fldChar w:fldCharType="begin"/>
            </w:r>
            <w:r w:rsidR="008C3141">
              <w:rPr>
                <w:noProof/>
                <w:webHidden/>
              </w:rPr>
              <w:instrText xml:space="preserve"> PAGEREF _Toc86170848 \h </w:instrText>
            </w:r>
            <w:r w:rsidR="008C3141">
              <w:rPr>
                <w:noProof/>
                <w:webHidden/>
              </w:rPr>
            </w:r>
            <w:r w:rsidR="008C3141">
              <w:rPr>
                <w:noProof/>
                <w:webHidden/>
              </w:rPr>
              <w:fldChar w:fldCharType="separate"/>
            </w:r>
            <w:r w:rsidR="00C22712">
              <w:rPr>
                <w:noProof/>
                <w:webHidden/>
              </w:rPr>
              <w:t>8</w:t>
            </w:r>
            <w:r w:rsidR="008C3141">
              <w:rPr>
                <w:noProof/>
                <w:webHidden/>
              </w:rPr>
              <w:fldChar w:fldCharType="end"/>
            </w:r>
          </w:hyperlink>
        </w:p>
        <w:p w14:paraId="2BDA2098" w14:textId="2DE26C08" w:rsidR="008C3141" w:rsidRDefault="009433C4">
          <w:pPr>
            <w:pStyle w:val="TM2"/>
            <w:rPr>
              <w:rFonts w:eastAsiaTheme="minorEastAsia" w:hint="eastAsia"/>
              <w:noProof/>
              <w:color w:val="auto"/>
              <w:lang w:eastAsia="fr-FR"/>
            </w:rPr>
          </w:pPr>
          <w:hyperlink w:anchor="_Toc86170849" w:history="1">
            <w:r w:rsidR="008C3141" w:rsidRPr="001760C5">
              <w:rPr>
                <w:rStyle w:val="Lienhypertexte"/>
                <w:noProof/>
              </w:rPr>
              <w:t>2.3</w:t>
            </w:r>
            <w:r w:rsidR="008C3141">
              <w:rPr>
                <w:rFonts w:eastAsiaTheme="minorEastAsia"/>
                <w:noProof/>
                <w:color w:val="auto"/>
                <w:lang w:eastAsia="fr-FR"/>
              </w:rPr>
              <w:tab/>
            </w:r>
            <w:r w:rsidR="008C3141" w:rsidRPr="001760C5">
              <w:rPr>
                <w:rStyle w:val="Lienhypertexte"/>
                <w:noProof/>
              </w:rPr>
              <w:t>Offre</w:t>
            </w:r>
            <w:r w:rsidR="008C3141">
              <w:rPr>
                <w:noProof/>
                <w:webHidden/>
              </w:rPr>
              <w:tab/>
            </w:r>
            <w:r w:rsidR="008C3141">
              <w:rPr>
                <w:noProof/>
                <w:webHidden/>
              </w:rPr>
              <w:fldChar w:fldCharType="begin"/>
            </w:r>
            <w:r w:rsidR="008C3141">
              <w:rPr>
                <w:noProof/>
                <w:webHidden/>
              </w:rPr>
              <w:instrText xml:space="preserve"> PAGEREF _Toc86170849 \h </w:instrText>
            </w:r>
            <w:r w:rsidR="008C3141">
              <w:rPr>
                <w:noProof/>
                <w:webHidden/>
              </w:rPr>
            </w:r>
            <w:r w:rsidR="008C3141">
              <w:rPr>
                <w:noProof/>
                <w:webHidden/>
              </w:rPr>
              <w:fldChar w:fldCharType="separate"/>
            </w:r>
            <w:r w:rsidR="00C22712">
              <w:rPr>
                <w:noProof/>
                <w:webHidden/>
              </w:rPr>
              <w:t>8</w:t>
            </w:r>
            <w:r w:rsidR="008C3141">
              <w:rPr>
                <w:noProof/>
                <w:webHidden/>
              </w:rPr>
              <w:fldChar w:fldCharType="end"/>
            </w:r>
          </w:hyperlink>
        </w:p>
        <w:p w14:paraId="6A2130DF" w14:textId="475B3268" w:rsidR="008C3141" w:rsidRDefault="009433C4">
          <w:pPr>
            <w:pStyle w:val="TM1"/>
            <w:rPr>
              <w:rFonts w:eastAsiaTheme="minorEastAsia" w:hint="eastAsia"/>
              <w:caps w:val="0"/>
              <w:color w:val="auto"/>
              <w:sz w:val="22"/>
              <w:lang w:val="fr-FR" w:eastAsia="fr-FR"/>
            </w:rPr>
          </w:pPr>
          <w:hyperlink w:anchor="_Toc86170850" w:history="1">
            <w:r w:rsidR="008C3141" w:rsidRPr="001760C5">
              <w:rPr>
                <w:rStyle w:val="Lienhypertexte"/>
              </w:rPr>
              <w:t>3</w:t>
            </w:r>
            <w:r w:rsidR="008C3141">
              <w:rPr>
                <w:rFonts w:eastAsiaTheme="minorEastAsia"/>
                <w:caps w:val="0"/>
                <w:color w:val="auto"/>
                <w:sz w:val="22"/>
                <w:lang w:val="fr-FR" w:eastAsia="fr-FR"/>
              </w:rPr>
              <w:tab/>
            </w:r>
            <w:r w:rsidR="008C3141" w:rsidRPr="001760C5">
              <w:rPr>
                <w:rStyle w:val="Lienhypertexte"/>
              </w:rPr>
              <w:t>Version de la brique technique</w:t>
            </w:r>
            <w:r w:rsidR="008C3141">
              <w:rPr>
                <w:webHidden/>
              </w:rPr>
              <w:tab/>
            </w:r>
            <w:r w:rsidR="008C3141">
              <w:rPr>
                <w:webHidden/>
              </w:rPr>
              <w:fldChar w:fldCharType="begin"/>
            </w:r>
            <w:r w:rsidR="008C3141">
              <w:rPr>
                <w:webHidden/>
              </w:rPr>
              <w:instrText xml:space="preserve"> PAGEREF _Toc86170850 \h </w:instrText>
            </w:r>
            <w:r w:rsidR="008C3141">
              <w:rPr>
                <w:webHidden/>
              </w:rPr>
            </w:r>
            <w:r w:rsidR="008C3141">
              <w:rPr>
                <w:webHidden/>
              </w:rPr>
              <w:fldChar w:fldCharType="separate"/>
            </w:r>
            <w:r w:rsidR="00C22712">
              <w:rPr>
                <w:webHidden/>
              </w:rPr>
              <w:t>9</w:t>
            </w:r>
            <w:r w:rsidR="008C3141">
              <w:rPr>
                <w:webHidden/>
              </w:rPr>
              <w:fldChar w:fldCharType="end"/>
            </w:r>
          </w:hyperlink>
        </w:p>
        <w:p w14:paraId="165CCA0F" w14:textId="55B67796" w:rsidR="008C3141" w:rsidRDefault="009433C4">
          <w:pPr>
            <w:pStyle w:val="TM1"/>
            <w:rPr>
              <w:rFonts w:eastAsiaTheme="minorEastAsia" w:hint="eastAsia"/>
              <w:caps w:val="0"/>
              <w:color w:val="auto"/>
              <w:sz w:val="22"/>
              <w:lang w:val="fr-FR" w:eastAsia="fr-FR"/>
            </w:rPr>
          </w:pPr>
          <w:hyperlink w:anchor="_Toc86170851" w:history="1">
            <w:r w:rsidR="008C3141" w:rsidRPr="001760C5">
              <w:rPr>
                <w:rStyle w:val="Lienhypertexte"/>
              </w:rPr>
              <w:t>4</w:t>
            </w:r>
            <w:r w:rsidR="008C3141">
              <w:rPr>
                <w:rFonts w:eastAsiaTheme="minorEastAsia"/>
                <w:caps w:val="0"/>
                <w:color w:val="auto"/>
                <w:sz w:val="22"/>
                <w:lang w:val="fr-FR" w:eastAsia="fr-FR"/>
              </w:rPr>
              <w:tab/>
            </w:r>
            <w:r w:rsidR="008C3141" w:rsidRPr="001760C5">
              <w:rPr>
                <w:rStyle w:val="Lienhypertexte"/>
              </w:rPr>
              <w:t>Fonctionnement de la brique technique</w:t>
            </w:r>
            <w:r w:rsidR="008C3141">
              <w:rPr>
                <w:webHidden/>
              </w:rPr>
              <w:tab/>
            </w:r>
            <w:r w:rsidR="008C3141">
              <w:rPr>
                <w:webHidden/>
              </w:rPr>
              <w:fldChar w:fldCharType="begin"/>
            </w:r>
            <w:r w:rsidR="008C3141">
              <w:rPr>
                <w:webHidden/>
              </w:rPr>
              <w:instrText xml:space="preserve"> PAGEREF _Toc86170851 \h </w:instrText>
            </w:r>
            <w:r w:rsidR="008C3141">
              <w:rPr>
                <w:webHidden/>
              </w:rPr>
            </w:r>
            <w:r w:rsidR="008C3141">
              <w:rPr>
                <w:webHidden/>
              </w:rPr>
              <w:fldChar w:fldCharType="separate"/>
            </w:r>
            <w:r w:rsidR="00C22712">
              <w:rPr>
                <w:webHidden/>
              </w:rPr>
              <w:t>10</w:t>
            </w:r>
            <w:r w:rsidR="008C3141">
              <w:rPr>
                <w:webHidden/>
              </w:rPr>
              <w:fldChar w:fldCharType="end"/>
            </w:r>
          </w:hyperlink>
        </w:p>
        <w:p w14:paraId="00C05C46" w14:textId="041D582C" w:rsidR="008C3141" w:rsidRDefault="009433C4">
          <w:pPr>
            <w:pStyle w:val="TM2"/>
            <w:rPr>
              <w:rFonts w:eastAsiaTheme="minorEastAsia" w:hint="eastAsia"/>
              <w:noProof/>
              <w:color w:val="auto"/>
              <w:lang w:eastAsia="fr-FR"/>
            </w:rPr>
          </w:pPr>
          <w:hyperlink w:anchor="_Toc86170852" w:history="1">
            <w:r w:rsidR="008C3141" w:rsidRPr="001760C5">
              <w:rPr>
                <w:rStyle w:val="Lienhypertexte"/>
                <w:noProof/>
              </w:rPr>
              <w:t>4.1</w:t>
            </w:r>
            <w:r w:rsidR="008C3141">
              <w:rPr>
                <w:rFonts w:eastAsiaTheme="minorEastAsia"/>
                <w:noProof/>
                <w:color w:val="auto"/>
                <w:lang w:eastAsia="fr-FR"/>
              </w:rPr>
              <w:tab/>
            </w:r>
            <w:r w:rsidR="008C3141" w:rsidRPr="001760C5">
              <w:rPr>
                <w:rStyle w:val="Lienhypertexte"/>
                <w:noProof/>
              </w:rPr>
              <w:t>Livraison applicative</w:t>
            </w:r>
            <w:r w:rsidR="008C3141">
              <w:rPr>
                <w:noProof/>
                <w:webHidden/>
              </w:rPr>
              <w:tab/>
            </w:r>
            <w:r w:rsidR="008C3141">
              <w:rPr>
                <w:noProof/>
                <w:webHidden/>
              </w:rPr>
              <w:fldChar w:fldCharType="begin"/>
            </w:r>
            <w:r w:rsidR="008C3141">
              <w:rPr>
                <w:noProof/>
                <w:webHidden/>
              </w:rPr>
              <w:instrText xml:space="preserve"> PAGEREF _Toc86170852 \h </w:instrText>
            </w:r>
            <w:r w:rsidR="008C3141">
              <w:rPr>
                <w:noProof/>
                <w:webHidden/>
              </w:rPr>
            </w:r>
            <w:r w:rsidR="008C3141">
              <w:rPr>
                <w:noProof/>
                <w:webHidden/>
              </w:rPr>
              <w:fldChar w:fldCharType="separate"/>
            </w:r>
            <w:r w:rsidR="00C22712">
              <w:rPr>
                <w:noProof/>
                <w:webHidden/>
              </w:rPr>
              <w:t>10</w:t>
            </w:r>
            <w:r w:rsidR="008C3141">
              <w:rPr>
                <w:noProof/>
                <w:webHidden/>
              </w:rPr>
              <w:fldChar w:fldCharType="end"/>
            </w:r>
          </w:hyperlink>
        </w:p>
        <w:p w14:paraId="6EA08D18" w14:textId="590BB125" w:rsidR="008C3141" w:rsidRDefault="009433C4">
          <w:pPr>
            <w:pStyle w:val="TM2"/>
            <w:rPr>
              <w:rFonts w:eastAsiaTheme="minorEastAsia" w:hint="eastAsia"/>
              <w:noProof/>
              <w:color w:val="auto"/>
              <w:lang w:eastAsia="fr-FR"/>
            </w:rPr>
          </w:pPr>
          <w:hyperlink w:anchor="_Toc86170853" w:history="1">
            <w:r w:rsidR="008C3141" w:rsidRPr="001760C5">
              <w:rPr>
                <w:rStyle w:val="Lienhypertexte"/>
                <w:noProof/>
              </w:rPr>
              <w:t>4.2</w:t>
            </w:r>
            <w:r w:rsidR="008C3141">
              <w:rPr>
                <w:rFonts w:eastAsiaTheme="minorEastAsia"/>
                <w:noProof/>
                <w:color w:val="auto"/>
                <w:lang w:eastAsia="fr-FR"/>
              </w:rPr>
              <w:tab/>
            </w:r>
            <w:r w:rsidR="008C3141" w:rsidRPr="001760C5">
              <w:rPr>
                <w:rStyle w:val="Lienhypertexte"/>
                <w:noProof/>
              </w:rPr>
              <w:t>Déploiement d’un middleware</w:t>
            </w:r>
            <w:r w:rsidR="008C3141">
              <w:rPr>
                <w:noProof/>
                <w:webHidden/>
              </w:rPr>
              <w:tab/>
            </w:r>
            <w:r w:rsidR="008C3141">
              <w:rPr>
                <w:noProof/>
                <w:webHidden/>
              </w:rPr>
              <w:fldChar w:fldCharType="begin"/>
            </w:r>
            <w:r w:rsidR="008C3141">
              <w:rPr>
                <w:noProof/>
                <w:webHidden/>
              </w:rPr>
              <w:instrText xml:space="preserve"> PAGEREF _Toc86170853 \h </w:instrText>
            </w:r>
            <w:r w:rsidR="008C3141">
              <w:rPr>
                <w:noProof/>
                <w:webHidden/>
              </w:rPr>
            </w:r>
            <w:r w:rsidR="008C3141">
              <w:rPr>
                <w:noProof/>
                <w:webHidden/>
              </w:rPr>
              <w:fldChar w:fldCharType="separate"/>
            </w:r>
            <w:r w:rsidR="00C22712">
              <w:rPr>
                <w:noProof/>
                <w:webHidden/>
              </w:rPr>
              <w:t>11</w:t>
            </w:r>
            <w:r w:rsidR="008C3141">
              <w:rPr>
                <w:noProof/>
                <w:webHidden/>
              </w:rPr>
              <w:fldChar w:fldCharType="end"/>
            </w:r>
          </w:hyperlink>
        </w:p>
        <w:p w14:paraId="2051BD3F" w14:textId="481AB4C2" w:rsidR="008C3141" w:rsidRDefault="009433C4">
          <w:pPr>
            <w:pStyle w:val="TM1"/>
            <w:rPr>
              <w:rFonts w:eastAsiaTheme="minorEastAsia" w:hint="eastAsia"/>
              <w:caps w:val="0"/>
              <w:color w:val="auto"/>
              <w:sz w:val="22"/>
              <w:lang w:val="fr-FR" w:eastAsia="fr-FR"/>
            </w:rPr>
          </w:pPr>
          <w:hyperlink w:anchor="_Toc86170854" w:history="1">
            <w:r w:rsidR="008C3141" w:rsidRPr="001760C5">
              <w:rPr>
                <w:rStyle w:val="Lienhypertexte"/>
              </w:rPr>
              <w:t>5</w:t>
            </w:r>
            <w:r w:rsidR="008C3141">
              <w:rPr>
                <w:rFonts w:eastAsiaTheme="minorEastAsia"/>
                <w:caps w:val="0"/>
                <w:color w:val="auto"/>
                <w:sz w:val="22"/>
                <w:lang w:val="fr-FR" w:eastAsia="fr-FR"/>
              </w:rPr>
              <w:tab/>
            </w:r>
            <w:r w:rsidR="008C3141" w:rsidRPr="001760C5">
              <w:rPr>
                <w:rStyle w:val="Lienhypertexte"/>
              </w:rPr>
              <w:t>Caractéristiques de la brique technique</w:t>
            </w:r>
            <w:r w:rsidR="008C3141">
              <w:rPr>
                <w:webHidden/>
              </w:rPr>
              <w:tab/>
            </w:r>
            <w:r w:rsidR="008C3141">
              <w:rPr>
                <w:webHidden/>
              </w:rPr>
              <w:fldChar w:fldCharType="begin"/>
            </w:r>
            <w:r w:rsidR="008C3141">
              <w:rPr>
                <w:webHidden/>
              </w:rPr>
              <w:instrText xml:space="preserve"> PAGEREF _Toc86170854 \h </w:instrText>
            </w:r>
            <w:r w:rsidR="008C3141">
              <w:rPr>
                <w:webHidden/>
              </w:rPr>
            </w:r>
            <w:r w:rsidR="008C3141">
              <w:rPr>
                <w:webHidden/>
              </w:rPr>
              <w:fldChar w:fldCharType="separate"/>
            </w:r>
            <w:r w:rsidR="00C22712">
              <w:rPr>
                <w:webHidden/>
              </w:rPr>
              <w:t>12</w:t>
            </w:r>
            <w:r w:rsidR="008C3141">
              <w:rPr>
                <w:webHidden/>
              </w:rPr>
              <w:fldChar w:fldCharType="end"/>
            </w:r>
          </w:hyperlink>
        </w:p>
        <w:p w14:paraId="7AD5CBB6" w14:textId="511D51C5" w:rsidR="008C3141" w:rsidRDefault="009433C4">
          <w:pPr>
            <w:pStyle w:val="TM2"/>
            <w:rPr>
              <w:rFonts w:eastAsiaTheme="minorEastAsia" w:hint="eastAsia"/>
              <w:noProof/>
              <w:color w:val="auto"/>
              <w:lang w:eastAsia="fr-FR"/>
            </w:rPr>
          </w:pPr>
          <w:hyperlink w:anchor="_Toc86170855" w:history="1">
            <w:r w:rsidR="008C3141" w:rsidRPr="001760C5">
              <w:rPr>
                <w:rStyle w:val="Lienhypertexte"/>
                <w:noProof/>
              </w:rPr>
              <w:t>5.1</w:t>
            </w:r>
            <w:r w:rsidR="008C3141">
              <w:rPr>
                <w:rFonts w:eastAsiaTheme="minorEastAsia"/>
                <w:noProof/>
                <w:color w:val="auto"/>
                <w:lang w:eastAsia="fr-FR"/>
              </w:rPr>
              <w:tab/>
            </w:r>
            <w:r w:rsidR="008C3141" w:rsidRPr="001760C5">
              <w:rPr>
                <w:rStyle w:val="Lienhypertexte"/>
                <w:noProof/>
              </w:rPr>
              <w:t>Ansible</w:t>
            </w:r>
            <w:r w:rsidR="008C3141">
              <w:rPr>
                <w:noProof/>
                <w:webHidden/>
              </w:rPr>
              <w:tab/>
            </w:r>
            <w:r w:rsidR="008C3141">
              <w:rPr>
                <w:noProof/>
                <w:webHidden/>
              </w:rPr>
              <w:fldChar w:fldCharType="begin"/>
            </w:r>
            <w:r w:rsidR="008C3141">
              <w:rPr>
                <w:noProof/>
                <w:webHidden/>
              </w:rPr>
              <w:instrText xml:space="preserve"> PAGEREF _Toc86170855 \h </w:instrText>
            </w:r>
            <w:r w:rsidR="008C3141">
              <w:rPr>
                <w:noProof/>
                <w:webHidden/>
              </w:rPr>
            </w:r>
            <w:r w:rsidR="008C3141">
              <w:rPr>
                <w:noProof/>
                <w:webHidden/>
              </w:rPr>
              <w:fldChar w:fldCharType="separate"/>
            </w:r>
            <w:r w:rsidR="00C22712">
              <w:rPr>
                <w:noProof/>
                <w:webHidden/>
              </w:rPr>
              <w:t>12</w:t>
            </w:r>
            <w:r w:rsidR="008C3141">
              <w:rPr>
                <w:noProof/>
                <w:webHidden/>
              </w:rPr>
              <w:fldChar w:fldCharType="end"/>
            </w:r>
          </w:hyperlink>
        </w:p>
        <w:p w14:paraId="76F4FD4D" w14:textId="0A636151" w:rsidR="008C3141" w:rsidRDefault="009433C4">
          <w:pPr>
            <w:pStyle w:val="TM2"/>
            <w:rPr>
              <w:rFonts w:eastAsiaTheme="minorEastAsia" w:hint="eastAsia"/>
              <w:noProof/>
              <w:color w:val="auto"/>
              <w:lang w:eastAsia="fr-FR"/>
            </w:rPr>
          </w:pPr>
          <w:hyperlink w:anchor="_Toc86170856" w:history="1">
            <w:r w:rsidR="008C3141" w:rsidRPr="001760C5">
              <w:rPr>
                <w:rStyle w:val="Lienhypertexte"/>
                <w:noProof/>
              </w:rPr>
              <w:t>5.2</w:t>
            </w:r>
            <w:r w:rsidR="008C3141">
              <w:rPr>
                <w:rFonts w:eastAsiaTheme="minorEastAsia"/>
                <w:noProof/>
                <w:color w:val="auto"/>
                <w:lang w:eastAsia="fr-FR"/>
              </w:rPr>
              <w:tab/>
            </w:r>
            <w:r w:rsidR="008C3141" w:rsidRPr="001760C5">
              <w:rPr>
                <w:rStyle w:val="Lienhypertexte"/>
                <w:noProof/>
              </w:rPr>
              <w:t>Ansible Tower</w:t>
            </w:r>
            <w:r w:rsidR="008C3141">
              <w:rPr>
                <w:noProof/>
                <w:webHidden/>
              </w:rPr>
              <w:tab/>
            </w:r>
            <w:r w:rsidR="008C3141">
              <w:rPr>
                <w:noProof/>
                <w:webHidden/>
              </w:rPr>
              <w:fldChar w:fldCharType="begin"/>
            </w:r>
            <w:r w:rsidR="008C3141">
              <w:rPr>
                <w:noProof/>
                <w:webHidden/>
              </w:rPr>
              <w:instrText xml:space="preserve"> PAGEREF _Toc86170856 \h </w:instrText>
            </w:r>
            <w:r w:rsidR="008C3141">
              <w:rPr>
                <w:noProof/>
                <w:webHidden/>
              </w:rPr>
            </w:r>
            <w:r w:rsidR="008C3141">
              <w:rPr>
                <w:noProof/>
                <w:webHidden/>
              </w:rPr>
              <w:fldChar w:fldCharType="separate"/>
            </w:r>
            <w:r w:rsidR="00C22712">
              <w:rPr>
                <w:noProof/>
                <w:webHidden/>
              </w:rPr>
              <w:t>12</w:t>
            </w:r>
            <w:r w:rsidR="008C3141">
              <w:rPr>
                <w:noProof/>
                <w:webHidden/>
              </w:rPr>
              <w:fldChar w:fldCharType="end"/>
            </w:r>
          </w:hyperlink>
        </w:p>
        <w:p w14:paraId="2FA65A4D" w14:textId="0680EEE8" w:rsidR="008C3141" w:rsidRDefault="009433C4">
          <w:pPr>
            <w:pStyle w:val="TM2"/>
            <w:rPr>
              <w:rFonts w:eastAsiaTheme="minorEastAsia" w:hint="eastAsia"/>
              <w:noProof/>
              <w:color w:val="auto"/>
              <w:lang w:eastAsia="fr-FR"/>
            </w:rPr>
          </w:pPr>
          <w:hyperlink w:anchor="_Toc86170857" w:history="1">
            <w:r w:rsidR="008C3141" w:rsidRPr="001760C5">
              <w:rPr>
                <w:rStyle w:val="Lienhypertexte"/>
                <w:noProof/>
              </w:rPr>
              <w:t>5.3</w:t>
            </w:r>
            <w:r w:rsidR="008C3141">
              <w:rPr>
                <w:rFonts w:eastAsiaTheme="minorEastAsia"/>
                <w:noProof/>
                <w:color w:val="auto"/>
                <w:lang w:eastAsia="fr-FR"/>
              </w:rPr>
              <w:tab/>
            </w:r>
            <w:r w:rsidR="008C3141" w:rsidRPr="001760C5">
              <w:rPr>
                <w:rStyle w:val="Lienhypertexte"/>
                <w:noProof/>
              </w:rPr>
              <w:t>Glossaire</w:t>
            </w:r>
            <w:r w:rsidR="008C3141">
              <w:rPr>
                <w:noProof/>
                <w:webHidden/>
              </w:rPr>
              <w:tab/>
            </w:r>
            <w:r w:rsidR="008C3141">
              <w:rPr>
                <w:noProof/>
                <w:webHidden/>
              </w:rPr>
              <w:fldChar w:fldCharType="begin"/>
            </w:r>
            <w:r w:rsidR="008C3141">
              <w:rPr>
                <w:noProof/>
                <w:webHidden/>
              </w:rPr>
              <w:instrText xml:space="preserve"> PAGEREF _Toc86170857 \h </w:instrText>
            </w:r>
            <w:r w:rsidR="008C3141">
              <w:rPr>
                <w:noProof/>
                <w:webHidden/>
              </w:rPr>
            </w:r>
            <w:r w:rsidR="008C3141">
              <w:rPr>
                <w:noProof/>
                <w:webHidden/>
              </w:rPr>
              <w:fldChar w:fldCharType="separate"/>
            </w:r>
            <w:r w:rsidR="00C22712">
              <w:rPr>
                <w:noProof/>
                <w:webHidden/>
              </w:rPr>
              <w:t>13</w:t>
            </w:r>
            <w:r w:rsidR="008C3141">
              <w:rPr>
                <w:noProof/>
                <w:webHidden/>
              </w:rPr>
              <w:fldChar w:fldCharType="end"/>
            </w:r>
          </w:hyperlink>
        </w:p>
        <w:p w14:paraId="1BE30208" w14:textId="651130FD" w:rsidR="008C3141" w:rsidRDefault="009433C4">
          <w:pPr>
            <w:pStyle w:val="TM2"/>
            <w:rPr>
              <w:rFonts w:eastAsiaTheme="minorEastAsia" w:hint="eastAsia"/>
              <w:noProof/>
              <w:color w:val="auto"/>
              <w:lang w:eastAsia="fr-FR"/>
            </w:rPr>
          </w:pPr>
          <w:hyperlink w:anchor="_Toc86170858" w:history="1">
            <w:r w:rsidR="008C3141" w:rsidRPr="001760C5">
              <w:rPr>
                <w:rStyle w:val="Lienhypertexte"/>
                <w:noProof/>
              </w:rPr>
              <w:t>5.4</w:t>
            </w:r>
            <w:r w:rsidR="008C3141">
              <w:rPr>
                <w:rFonts w:eastAsiaTheme="minorEastAsia"/>
                <w:noProof/>
                <w:color w:val="auto"/>
                <w:lang w:eastAsia="fr-FR"/>
              </w:rPr>
              <w:tab/>
            </w:r>
            <w:r w:rsidR="008C3141" w:rsidRPr="001760C5">
              <w:rPr>
                <w:rStyle w:val="Lienhypertexte"/>
                <w:noProof/>
              </w:rPr>
              <w:t>Outillage tiers</w:t>
            </w:r>
            <w:r w:rsidR="008C3141">
              <w:rPr>
                <w:noProof/>
                <w:webHidden/>
              </w:rPr>
              <w:tab/>
            </w:r>
            <w:r w:rsidR="008C3141">
              <w:rPr>
                <w:noProof/>
                <w:webHidden/>
              </w:rPr>
              <w:fldChar w:fldCharType="begin"/>
            </w:r>
            <w:r w:rsidR="008C3141">
              <w:rPr>
                <w:noProof/>
                <w:webHidden/>
              </w:rPr>
              <w:instrText xml:space="preserve"> PAGEREF _Toc86170858 \h </w:instrText>
            </w:r>
            <w:r w:rsidR="008C3141">
              <w:rPr>
                <w:noProof/>
                <w:webHidden/>
              </w:rPr>
            </w:r>
            <w:r w:rsidR="008C3141">
              <w:rPr>
                <w:noProof/>
                <w:webHidden/>
              </w:rPr>
              <w:fldChar w:fldCharType="separate"/>
            </w:r>
            <w:r w:rsidR="00C22712">
              <w:rPr>
                <w:noProof/>
                <w:webHidden/>
              </w:rPr>
              <w:t>14</w:t>
            </w:r>
            <w:r w:rsidR="008C3141">
              <w:rPr>
                <w:noProof/>
                <w:webHidden/>
              </w:rPr>
              <w:fldChar w:fldCharType="end"/>
            </w:r>
          </w:hyperlink>
        </w:p>
        <w:p w14:paraId="6ED1C060" w14:textId="6599E373" w:rsidR="008C3141" w:rsidRDefault="009433C4">
          <w:pPr>
            <w:pStyle w:val="TM3"/>
            <w:tabs>
              <w:tab w:val="left" w:pos="1320"/>
              <w:tab w:val="right" w:leader="dot" w:pos="9316"/>
            </w:tabs>
            <w:rPr>
              <w:rFonts w:eastAsiaTheme="minorEastAsia" w:hint="eastAsia"/>
              <w:noProof/>
              <w:color w:val="auto"/>
              <w:lang w:eastAsia="fr-FR"/>
            </w:rPr>
          </w:pPr>
          <w:hyperlink w:anchor="_Toc86170859" w:history="1">
            <w:r w:rsidR="008C3141" w:rsidRPr="001760C5">
              <w:rPr>
                <w:rStyle w:val="Lienhypertexte"/>
                <w:noProof/>
              </w:rPr>
              <w:t>5.4.1</w:t>
            </w:r>
            <w:r w:rsidR="008C3141">
              <w:rPr>
                <w:rFonts w:eastAsiaTheme="minorEastAsia"/>
                <w:noProof/>
                <w:color w:val="auto"/>
                <w:lang w:eastAsia="fr-FR"/>
              </w:rPr>
              <w:tab/>
            </w:r>
            <w:r w:rsidR="008C3141" w:rsidRPr="001760C5">
              <w:rPr>
                <w:rStyle w:val="Lienhypertexte"/>
                <w:noProof/>
              </w:rPr>
              <w:t>GitLab</w:t>
            </w:r>
            <w:r w:rsidR="008C3141">
              <w:rPr>
                <w:noProof/>
                <w:webHidden/>
              </w:rPr>
              <w:tab/>
            </w:r>
            <w:r w:rsidR="008C3141">
              <w:rPr>
                <w:noProof/>
                <w:webHidden/>
              </w:rPr>
              <w:fldChar w:fldCharType="begin"/>
            </w:r>
            <w:r w:rsidR="008C3141">
              <w:rPr>
                <w:noProof/>
                <w:webHidden/>
              </w:rPr>
              <w:instrText xml:space="preserve"> PAGEREF _Toc86170859 \h </w:instrText>
            </w:r>
            <w:r w:rsidR="008C3141">
              <w:rPr>
                <w:noProof/>
                <w:webHidden/>
              </w:rPr>
            </w:r>
            <w:r w:rsidR="008C3141">
              <w:rPr>
                <w:noProof/>
                <w:webHidden/>
              </w:rPr>
              <w:fldChar w:fldCharType="separate"/>
            </w:r>
            <w:r w:rsidR="00C22712">
              <w:rPr>
                <w:noProof/>
                <w:webHidden/>
              </w:rPr>
              <w:t>14</w:t>
            </w:r>
            <w:r w:rsidR="008C3141">
              <w:rPr>
                <w:noProof/>
                <w:webHidden/>
              </w:rPr>
              <w:fldChar w:fldCharType="end"/>
            </w:r>
          </w:hyperlink>
        </w:p>
        <w:p w14:paraId="7FCE0A0C" w14:textId="2BA01AD0" w:rsidR="008C3141" w:rsidRDefault="009433C4">
          <w:pPr>
            <w:pStyle w:val="TM3"/>
            <w:tabs>
              <w:tab w:val="left" w:pos="1320"/>
              <w:tab w:val="right" w:leader="dot" w:pos="9316"/>
            </w:tabs>
            <w:rPr>
              <w:rFonts w:eastAsiaTheme="minorEastAsia" w:hint="eastAsia"/>
              <w:noProof/>
              <w:color w:val="auto"/>
              <w:lang w:eastAsia="fr-FR"/>
            </w:rPr>
          </w:pPr>
          <w:hyperlink w:anchor="_Toc86170860" w:history="1">
            <w:r w:rsidR="008C3141" w:rsidRPr="001760C5">
              <w:rPr>
                <w:rStyle w:val="Lienhypertexte"/>
                <w:noProof/>
              </w:rPr>
              <w:t>5.4.2</w:t>
            </w:r>
            <w:r w:rsidR="008C3141">
              <w:rPr>
                <w:rFonts w:eastAsiaTheme="minorEastAsia"/>
                <w:noProof/>
                <w:color w:val="auto"/>
                <w:lang w:eastAsia="fr-FR"/>
              </w:rPr>
              <w:tab/>
            </w:r>
            <w:r w:rsidR="008C3141" w:rsidRPr="001760C5">
              <w:rPr>
                <w:rStyle w:val="Lienhypertexte"/>
                <w:noProof/>
              </w:rPr>
              <w:t>VMware</w:t>
            </w:r>
            <w:r w:rsidR="008C3141">
              <w:rPr>
                <w:noProof/>
                <w:webHidden/>
              </w:rPr>
              <w:tab/>
            </w:r>
            <w:r w:rsidR="008C3141">
              <w:rPr>
                <w:noProof/>
                <w:webHidden/>
              </w:rPr>
              <w:fldChar w:fldCharType="begin"/>
            </w:r>
            <w:r w:rsidR="008C3141">
              <w:rPr>
                <w:noProof/>
                <w:webHidden/>
              </w:rPr>
              <w:instrText xml:space="preserve"> PAGEREF _Toc86170860 \h </w:instrText>
            </w:r>
            <w:r w:rsidR="008C3141">
              <w:rPr>
                <w:noProof/>
                <w:webHidden/>
              </w:rPr>
            </w:r>
            <w:r w:rsidR="008C3141">
              <w:rPr>
                <w:noProof/>
                <w:webHidden/>
              </w:rPr>
              <w:fldChar w:fldCharType="separate"/>
            </w:r>
            <w:r w:rsidR="00C22712">
              <w:rPr>
                <w:noProof/>
                <w:webHidden/>
              </w:rPr>
              <w:t>14</w:t>
            </w:r>
            <w:r w:rsidR="008C3141">
              <w:rPr>
                <w:noProof/>
                <w:webHidden/>
              </w:rPr>
              <w:fldChar w:fldCharType="end"/>
            </w:r>
          </w:hyperlink>
        </w:p>
        <w:p w14:paraId="1E647336" w14:textId="5B710B17" w:rsidR="008C3141" w:rsidRDefault="009433C4">
          <w:pPr>
            <w:pStyle w:val="TM3"/>
            <w:tabs>
              <w:tab w:val="left" w:pos="1320"/>
              <w:tab w:val="right" w:leader="dot" w:pos="9316"/>
            </w:tabs>
            <w:rPr>
              <w:rFonts w:eastAsiaTheme="minorEastAsia" w:hint="eastAsia"/>
              <w:noProof/>
              <w:color w:val="auto"/>
              <w:lang w:eastAsia="fr-FR"/>
            </w:rPr>
          </w:pPr>
          <w:hyperlink w:anchor="_Toc86170861" w:history="1">
            <w:r w:rsidR="008C3141" w:rsidRPr="001760C5">
              <w:rPr>
                <w:rStyle w:val="Lienhypertexte"/>
                <w:noProof/>
              </w:rPr>
              <w:t>5.4.3</w:t>
            </w:r>
            <w:r w:rsidR="008C3141">
              <w:rPr>
                <w:rFonts w:eastAsiaTheme="minorEastAsia"/>
                <w:noProof/>
                <w:color w:val="auto"/>
                <w:lang w:eastAsia="fr-FR"/>
              </w:rPr>
              <w:tab/>
            </w:r>
            <w:r w:rsidR="008C3141" w:rsidRPr="001760C5">
              <w:rPr>
                <w:rStyle w:val="Lienhypertexte"/>
                <w:noProof/>
              </w:rPr>
              <w:t>Artifactory</w:t>
            </w:r>
            <w:r w:rsidR="008C3141">
              <w:rPr>
                <w:noProof/>
                <w:webHidden/>
              </w:rPr>
              <w:tab/>
            </w:r>
            <w:r w:rsidR="008C3141">
              <w:rPr>
                <w:noProof/>
                <w:webHidden/>
              </w:rPr>
              <w:fldChar w:fldCharType="begin"/>
            </w:r>
            <w:r w:rsidR="008C3141">
              <w:rPr>
                <w:noProof/>
                <w:webHidden/>
              </w:rPr>
              <w:instrText xml:space="preserve"> PAGEREF _Toc86170861 \h </w:instrText>
            </w:r>
            <w:r w:rsidR="008C3141">
              <w:rPr>
                <w:noProof/>
                <w:webHidden/>
              </w:rPr>
            </w:r>
            <w:r w:rsidR="008C3141">
              <w:rPr>
                <w:noProof/>
                <w:webHidden/>
              </w:rPr>
              <w:fldChar w:fldCharType="separate"/>
            </w:r>
            <w:r w:rsidR="00C22712">
              <w:rPr>
                <w:noProof/>
                <w:webHidden/>
              </w:rPr>
              <w:t>15</w:t>
            </w:r>
            <w:r w:rsidR="008C3141">
              <w:rPr>
                <w:noProof/>
                <w:webHidden/>
              </w:rPr>
              <w:fldChar w:fldCharType="end"/>
            </w:r>
          </w:hyperlink>
        </w:p>
        <w:p w14:paraId="0EA4940B" w14:textId="53BDB117" w:rsidR="008C3141" w:rsidRDefault="009433C4">
          <w:pPr>
            <w:pStyle w:val="TM3"/>
            <w:tabs>
              <w:tab w:val="left" w:pos="1320"/>
              <w:tab w:val="right" w:leader="dot" w:pos="9316"/>
            </w:tabs>
            <w:rPr>
              <w:rFonts w:eastAsiaTheme="minorEastAsia" w:hint="eastAsia"/>
              <w:noProof/>
              <w:color w:val="auto"/>
              <w:lang w:eastAsia="fr-FR"/>
            </w:rPr>
          </w:pPr>
          <w:hyperlink w:anchor="_Toc86170862" w:history="1">
            <w:r w:rsidR="008C3141" w:rsidRPr="001760C5">
              <w:rPr>
                <w:rStyle w:val="Lienhypertexte"/>
                <w:noProof/>
              </w:rPr>
              <w:t>5.4.4</w:t>
            </w:r>
            <w:r w:rsidR="008C3141">
              <w:rPr>
                <w:rFonts w:eastAsiaTheme="minorEastAsia"/>
                <w:noProof/>
                <w:color w:val="auto"/>
                <w:lang w:eastAsia="fr-FR"/>
              </w:rPr>
              <w:tab/>
            </w:r>
            <w:r w:rsidR="008C3141" w:rsidRPr="001760C5">
              <w:rPr>
                <w:rStyle w:val="Lienhypertexte"/>
                <w:noProof/>
              </w:rPr>
              <w:t>Ansible Vault</w:t>
            </w:r>
            <w:r w:rsidR="008C3141">
              <w:rPr>
                <w:noProof/>
                <w:webHidden/>
              </w:rPr>
              <w:tab/>
            </w:r>
            <w:r w:rsidR="008C3141">
              <w:rPr>
                <w:noProof/>
                <w:webHidden/>
              </w:rPr>
              <w:fldChar w:fldCharType="begin"/>
            </w:r>
            <w:r w:rsidR="008C3141">
              <w:rPr>
                <w:noProof/>
                <w:webHidden/>
              </w:rPr>
              <w:instrText xml:space="preserve"> PAGEREF _Toc86170862 \h </w:instrText>
            </w:r>
            <w:r w:rsidR="008C3141">
              <w:rPr>
                <w:noProof/>
                <w:webHidden/>
              </w:rPr>
            </w:r>
            <w:r w:rsidR="008C3141">
              <w:rPr>
                <w:noProof/>
                <w:webHidden/>
              </w:rPr>
              <w:fldChar w:fldCharType="separate"/>
            </w:r>
            <w:r w:rsidR="00C22712">
              <w:rPr>
                <w:noProof/>
                <w:webHidden/>
              </w:rPr>
              <w:t>15</w:t>
            </w:r>
            <w:r w:rsidR="008C3141">
              <w:rPr>
                <w:noProof/>
                <w:webHidden/>
              </w:rPr>
              <w:fldChar w:fldCharType="end"/>
            </w:r>
          </w:hyperlink>
        </w:p>
        <w:p w14:paraId="5AD03107" w14:textId="3782D237" w:rsidR="008C3141" w:rsidRDefault="009433C4">
          <w:pPr>
            <w:pStyle w:val="TM3"/>
            <w:tabs>
              <w:tab w:val="left" w:pos="1320"/>
              <w:tab w:val="right" w:leader="dot" w:pos="9316"/>
            </w:tabs>
            <w:rPr>
              <w:rFonts w:eastAsiaTheme="minorEastAsia" w:hint="eastAsia"/>
              <w:noProof/>
              <w:color w:val="auto"/>
              <w:lang w:eastAsia="fr-FR"/>
            </w:rPr>
          </w:pPr>
          <w:hyperlink w:anchor="_Toc86170863" w:history="1">
            <w:r w:rsidR="008C3141" w:rsidRPr="001760C5">
              <w:rPr>
                <w:rStyle w:val="Lienhypertexte"/>
                <w:noProof/>
              </w:rPr>
              <w:t>5.4.5</w:t>
            </w:r>
            <w:r w:rsidR="008C3141">
              <w:rPr>
                <w:rFonts w:eastAsiaTheme="minorEastAsia"/>
                <w:noProof/>
                <w:color w:val="auto"/>
                <w:lang w:eastAsia="fr-FR"/>
              </w:rPr>
              <w:tab/>
            </w:r>
            <w:r w:rsidR="008C3141" w:rsidRPr="001760C5">
              <w:rPr>
                <w:rStyle w:val="Lienhypertexte"/>
                <w:noProof/>
              </w:rPr>
              <w:t>PAM (Cyberark)</w:t>
            </w:r>
            <w:r w:rsidR="008C3141">
              <w:rPr>
                <w:noProof/>
                <w:webHidden/>
              </w:rPr>
              <w:tab/>
            </w:r>
            <w:r w:rsidR="008C3141">
              <w:rPr>
                <w:noProof/>
                <w:webHidden/>
              </w:rPr>
              <w:fldChar w:fldCharType="begin"/>
            </w:r>
            <w:r w:rsidR="008C3141">
              <w:rPr>
                <w:noProof/>
                <w:webHidden/>
              </w:rPr>
              <w:instrText xml:space="preserve"> PAGEREF _Toc86170863 \h </w:instrText>
            </w:r>
            <w:r w:rsidR="008C3141">
              <w:rPr>
                <w:noProof/>
                <w:webHidden/>
              </w:rPr>
            </w:r>
            <w:r w:rsidR="008C3141">
              <w:rPr>
                <w:noProof/>
                <w:webHidden/>
              </w:rPr>
              <w:fldChar w:fldCharType="separate"/>
            </w:r>
            <w:r w:rsidR="00C22712">
              <w:rPr>
                <w:noProof/>
                <w:webHidden/>
              </w:rPr>
              <w:t>15</w:t>
            </w:r>
            <w:r w:rsidR="008C3141">
              <w:rPr>
                <w:noProof/>
                <w:webHidden/>
              </w:rPr>
              <w:fldChar w:fldCharType="end"/>
            </w:r>
          </w:hyperlink>
        </w:p>
        <w:p w14:paraId="7FF5BADF" w14:textId="693D66C6" w:rsidR="008C3141" w:rsidRDefault="009433C4">
          <w:pPr>
            <w:pStyle w:val="TM1"/>
            <w:rPr>
              <w:rFonts w:eastAsiaTheme="minorEastAsia" w:hint="eastAsia"/>
              <w:caps w:val="0"/>
              <w:color w:val="auto"/>
              <w:sz w:val="22"/>
              <w:lang w:val="fr-FR" w:eastAsia="fr-FR"/>
            </w:rPr>
          </w:pPr>
          <w:hyperlink w:anchor="_Toc86170864" w:history="1">
            <w:r w:rsidR="008C3141" w:rsidRPr="001760C5">
              <w:rPr>
                <w:rStyle w:val="Lienhypertexte"/>
              </w:rPr>
              <w:t>6</w:t>
            </w:r>
            <w:r w:rsidR="008C3141">
              <w:rPr>
                <w:rFonts w:eastAsiaTheme="minorEastAsia"/>
                <w:caps w:val="0"/>
                <w:color w:val="auto"/>
                <w:sz w:val="22"/>
                <w:lang w:val="fr-FR" w:eastAsia="fr-FR"/>
              </w:rPr>
              <w:tab/>
            </w:r>
            <w:r w:rsidR="008C3141" w:rsidRPr="001760C5">
              <w:rPr>
                <w:rStyle w:val="Lienhypertexte"/>
              </w:rPr>
              <w:t>Prise en main de la brique technique</w:t>
            </w:r>
            <w:r w:rsidR="008C3141">
              <w:rPr>
                <w:webHidden/>
              </w:rPr>
              <w:tab/>
            </w:r>
            <w:r w:rsidR="008C3141">
              <w:rPr>
                <w:webHidden/>
              </w:rPr>
              <w:fldChar w:fldCharType="begin"/>
            </w:r>
            <w:r w:rsidR="008C3141">
              <w:rPr>
                <w:webHidden/>
              </w:rPr>
              <w:instrText xml:space="preserve"> PAGEREF _Toc86170864 \h </w:instrText>
            </w:r>
            <w:r w:rsidR="008C3141">
              <w:rPr>
                <w:webHidden/>
              </w:rPr>
            </w:r>
            <w:r w:rsidR="008C3141">
              <w:rPr>
                <w:webHidden/>
              </w:rPr>
              <w:fldChar w:fldCharType="separate"/>
            </w:r>
            <w:r w:rsidR="00C22712">
              <w:rPr>
                <w:webHidden/>
              </w:rPr>
              <w:t>16</w:t>
            </w:r>
            <w:r w:rsidR="008C3141">
              <w:rPr>
                <w:webHidden/>
              </w:rPr>
              <w:fldChar w:fldCharType="end"/>
            </w:r>
          </w:hyperlink>
        </w:p>
        <w:p w14:paraId="110EFB58" w14:textId="5B3F22D2" w:rsidR="008C3141" w:rsidRDefault="009433C4">
          <w:pPr>
            <w:pStyle w:val="TM2"/>
            <w:rPr>
              <w:rFonts w:eastAsiaTheme="minorEastAsia" w:hint="eastAsia"/>
              <w:noProof/>
              <w:color w:val="auto"/>
              <w:lang w:eastAsia="fr-FR"/>
            </w:rPr>
          </w:pPr>
          <w:hyperlink w:anchor="_Toc86170865" w:history="1">
            <w:r w:rsidR="008C3141" w:rsidRPr="001760C5">
              <w:rPr>
                <w:rStyle w:val="Lienhypertexte"/>
                <w:noProof/>
              </w:rPr>
              <w:t>6.1</w:t>
            </w:r>
            <w:r w:rsidR="008C3141">
              <w:rPr>
                <w:rFonts w:eastAsiaTheme="minorEastAsia"/>
                <w:noProof/>
                <w:color w:val="auto"/>
                <w:lang w:eastAsia="fr-FR"/>
              </w:rPr>
              <w:tab/>
            </w:r>
            <w:r w:rsidR="008C3141" w:rsidRPr="001760C5">
              <w:rPr>
                <w:rStyle w:val="Lienhypertexte"/>
                <w:noProof/>
              </w:rPr>
              <w:t>Prérequis</w:t>
            </w:r>
            <w:r w:rsidR="008C3141">
              <w:rPr>
                <w:noProof/>
                <w:webHidden/>
              </w:rPr>
              <w:tab/>
            </w:r>
            <w:r w:rsidR="008C3141">
              <w:rPr>
                <w:noProof/>
                <w:webHidden/>
              </w:rPr>
              <w:fldChar w:fldCharType="begin"/>
            </w:r>
            <w:r w:rsidR="008C3141">
              <w:rPr>
                <w:noProof/>
                <w:webHidden/>
              </w:rPr>
              <w:instrText xml:space="preserve"> PAGEREF _Toc86170865 \h </w:instrText>
            </w:r>
            <w:r w:rsidR="008C3141">
              <w:rPr>
                <w:noProof/>
                <w:webHidden/>
              </w:rPr>
            </w:r>
            <w:r w:rsidR="008C3141">
              <w:rPr>
                <w:noProof/>
                <w:webHidden/>
              </w:rPr>
              <w:fldChar w:fldCharType="separate"/>
            </w:r>
            <w:r w:rsidR="00C22712">
              <w:rPr>
                <w:noProof/>
                <w:webHidden/>
              </w:rPr>
              <w:t>16</w:t>
            </w:r>
            <w:r w:rsidR="008C3141">
              <w:rPr>
                <w:noProof/>
                <w:webHidden/>
              </w:rPr>
              <w:fldChar w:fldCharType="end"/>
            </w:r>
          </w:hyperlink>
        </w:p>
        <w:p w14:paraId="06CD1C0A" w14:textId="2E45312D" w:rsidR="008C3141" w:rsidRDefault="009433C4">
          <w:pPr>
            <w:pStyle w:val="TM2"/>
            <w:rPr>
              <w:rFonts w:eastAsiaTheme="minorEastAsia" w:hint="eastAsia"/>
              <w:noProof/>
              <w:color w:val="auto"/>
              <w:lang w:eastAsia="fr-FR"/>
            </w:rPr>
          </w:pPr>
          <w:hyperlink w:anchor="_Toc86170866" w:history="1">
            <w:r w:rsidR="008C3141" w:rsidRPr="001760C5">
              <w:rPr>
                <w:rStyle w:val="Lienhypertexte"/>
                <w:noProof/>
              </w:rPr>
              <w:t>6.2</w:t>
            </w:r>
            <w:r w:rsidR="008C3141">
              <w:rPr>
                <w:rFonts w:eastAsiaTheme="minorEastAsia"/>
                <w:noProof/>
                <w:color w:val="auto"/>
                <w:lang w:eastAsia="fr-FR"/>
              </w:rPr>
              <w:tab/>
            </w:r>
            <w:r w:rsidR="008C3141" w:rsidRPr="001760C5">
              <w:rPr>
                <w:rStyle w:val="Lienhypertexte"/>
                <w:noProof/>
              </w:rPr>
              <w:t>Ecriture d’un Playbook Ansible</w:t>
            </w:r>
            <w:r w:rsidR="008C3141">
              <w:rPr>
                <w:noProof/>
                <w:webHidden/>
              </w:rPr>
              <w:tab/>
            </w:r>
            <w:r w:rsidR="008C3141">
              <w:rPr>
                <w:noProof/>
                <w:webHidden/>
              </w:rPr>
              <w:fldChar w:fldCharType="begin"/>
            </w:r>
            <w:r w:rsidR="008C3141">
              <w:rPr>
                <w:noProof/>
                <w:webHidden/>
              </w:rPr>
              <w:instrText xml:space="preserve"> PAGEREF _Toc86170866 \h </w:instrText>
            </w:r>
            <w:r w:rsidR="008C3141">
              <w:rPr>
                <w:noProof/>
                <w:webHidden/>
              </w:rPr>
            </w:r>
            <w:r w:rsidR="008C3141">
              <w:rPr>
                <w:noProof/>
                <w:webHidden/>
              </w:rPr>
              <w:fldChar w:fldCharType="separate"/>
            </w:r>
            <w:r w:rsidR="00C22712">
              <w:rPr>
                <w:noProof/>
                <w:webHidden/>
              </w:rPr>
              <w:t>16</w:t>
            </w:r>
            <w:r w:rsidR="008C3141">
              <w:rPr>
                <w:noProof/>
                <w:webHidden/>
              </w:rPr>
              <w:fldChar w:fldCharType="end"/>
            </w:r>
          </w:hyperlink>
        </w:p>
        <w:p w14:paraId="05B96089" w14:textId="520376F4" w:rsidR="008C3141" w:rsidRDefault="009433C4">
          <w:pPr>
            <w:pStyle w:val="TM3"/>
            <w:tabs>
              <w:tab w:val="left" w:pos="1320"/>
              <w:tab w:val="right" w:leader="dot" w:pos="9316"/>
            </w:tabs>
            <w:rPr>
              <w:rFonts w:eastAsiaTheme="minorEastAsia" w:hint="eastAsia"/>
              <w:noProof/>
              <w:color w:val="auto"/>
              <w:lang w:eastAsia="fr-FR"/>
            </w:rPr>
          </w:pPr>
          <w:hyperlink w:anchor="_Toc86170867" w:history="1">
            <w:r w:rsidR="008C3141" w:rsidRPr="001760C5">
              <w:rPr>
                <w:rStyle w:val="Lienhypertexte"/>
                <w:noProof/>
              </w:rPr>
              <w:t>6.2.1</w:t>
            </w:r>
            <w:r w:rsidR="008C3141">
              <w:rPr>
                <w:rFonts w:eastAsiaTheme="minorEastAsia"/>
                <w:noProof/>
                <w:color w:val="auto"/>
                <w:lang w:eastAsia="fr-FR"/>
              </w:rPr>
              <w:tab/>
            </w:r>
            <w:r w:rsidR="008C3141" w:rsidRPr="001760C5">
              <w:rPr>
                <w:rStyle w:val="Lienhypertexte"/>
                <w:noProof/>
              </w:rPr>
              <w:t>Accès à GitLab</w:t>
            </w:r>
            <w:r w:rsidR="008C3141">
              <w:rPr>
                <w:noProof/>
                <w:webHidden/>
              </w:rPr>
              <w:tab/>
            </w:r>
            <w:r w:rsidR="008C3141">
              <w:rPr>
                <w:noProof/>
                <w:webHidden/>
              </w:rPr>
              <w:fldChar w:fldCharType="begin"/>
            </w:r>
            <w:r w:rsidR="008C3141">
              <w:rPr>
                <w:noProof/>
                <w:webHidden/>
              </w:rPr>
              <w:instrText xml:space="preserve"> PAGEREF _Toc86170867 \h </w:instrText>
            </w:r>
            <w:r w:rsidR="008C3141">
              <w:rPr>
                <w:noProof/>
                <w:webHidden/>
              </w:rPr>
            </w:r>
            <w:r w:rsidR="008C3141">
              <w:rPr>
                <w:noProof/>
                <w:webHidden/>
              </w:rPr>
              <w:fldChar w:fldCharType="separate"/>
            </w:r>
            <w:r w:rsidR="00C22712">
              <w:rPr>
                <w:noProof/>
                <w:webHidden/>
              </w:rPr>
              <w:t>16</w:t>
            </w:r>
            <w:r w:rsidR="008C3141">
              <w:rPr>
                <w:noProof/>
                <w:webHidden/>
              </w:rPr>
              <w:fldChar w:fldCharType="end"/>
            </w:r>
          </w:hyperlink>
        </w:p>
        <w:p w14:paraId="33B92463" w14:textId="50A9D113" w:rsidR="008C3141" w:rsidRDefault="009433C4">
          <w:pPr>
            <w:pStyle w:val="TM3"/>
            <w:tabs>
              <w:tab w:val="left" w:pos="1320"/>
              <w:tab w:val="right" w:leader="dot" w:pos="9316"/>
            </w:tabs>
            <w:rPr>
              <w:rFonts w:eastAsiaTheme="minorEastAsia" w:hint="eastAsia"/>
              <w:noProof/>
              <w:color w:val="auto"/>
              <w:lang w:eastAsia="fr-FR"/>
            </w:rPr>
          </w:pPr>
          <w:hyperlink w:anchor="_Toc86170868" w:history="1">
            <w:r w:rsidR="008C3141" w:rsidRPr="001760C5">
              <w:rPr>
                <w:rStyle w:val="Lienhypertexte"/>
                <w:noProof/>
              </w:rPr>
              <w:t>6.2.2</w:t>
            </w:r>
            <w:r w:rsidR="008C3141">
              <w:rPr>
                <w:rFonts w:eastAsiaTheme="minorEastAsia"/>
                <w:noProof/>
                <w:color w:val="auto"/>
                <w:lang w:eastAsia="fr-FR"/>
              </w:rPr>
              <w:tab/>
            </w:r>
            <w:r w:rsidR="008C3141" w:rsidRPr="001760C5">
              <w:rPr>
                <w:rStyle w:val="Lienhypertexte"/>
                <w:noProof/>
              </w:rPr>
              <w:t>Comment se connecte Tower aux serveurs pour exécuter le code Ansible ?</w:t>
            </w:r>
            <w:r w:rsidR="008C3141">
              <w:rPr>
                <w:noProof/>
                <w:webHidden/>
              </w:rPr>
              <w:tab/>
            </w:r>
            <w:r w:rsidR="008C3141">
              <w:rPr>
                <w:noProof/>
                <w:webHidden/>
              </w:rPr>
              <w:fldChar w:fldCharType="begin"/>
            </w:r>
            <w:r w:rsidR="008C3141">
              <w:rPr>
                <w:noProof/>
                <w:webHidden/>
              </w:rPr>
              <w:instrText xml:space="preserve"> PAGEREF _Toc86170868 \h </w:instrText>
            </w:r>
            <w:r w:rsidR="008C3141">
              <w:rPr>
                <w:noProof/>
                <w:webHidden/>
              </w:rPr>
            </w:r>
            <w:r w:rsidR="008C3141">
              <w:rPr>
                <w:noProof/>
                <w:webHidden/>
              </w:rPr>
              <w:fldChar w:fldCharType="separate"/>
            </w:r>
            <w:r w:rsidR="00C22712">
              <w:rPr>
                <w:noProof/>
                <w:webHidden/>
              </w:rPr>
              <w:t>17</w:t>
            </w:r>
            <w:r w:rsidR="008C3141">
              <w:rPr>
                <w:noProof/>
                <w:webHidden/>
              </w:rPr>
              <w:fldChar w:fldCharType="end"/>
            </w:r>
          </w:hyperlink>
        </w:p>
        <w:p w14:paraId="60B5C1C7" w14:textId="6BAB2280" w:rsidR="008C3141" w:rsidRDefault="009433C4">
          <w:pPr>
            <w:pStyle w:val="TM3"/>
            <w:tabs>
              <w:tab w:val="left" w:pos="1320"/>
              <w:tab w:val="right" w:leader="dot" w:pos="9316"/>
            </w:tabs>
            <w:rPr>
              <w:rFonts w:eastAsiaTheme="minorEastAsia" w:hint="eastAsia"/>
              <w:noProof/>
              <w:color w:val="auto"/>
              <w:lang w:eastAsia="fr-FR"/>
            </w:rPr>
          </w:pPr>
          <w:hyperlink w:anchor="_Toc86170869" w:history="1">
            <w:r w:rsidR="008C3141" w:rsidRPr="001760C5">
              <w:rPr>
                <w:rStyle w:val="Lienhypertexte"/>
                <w:noProof/>
                <w:highlight w:val="yellow"/>
              </w:rPr>
              <w:t>6.2.3</w:t>
            </w:r>
            <w:r w:rsidR="008C3141">
              <w:rPr>
                <w:rFonts w:eastAsiaTheme="minorEastAsia"/>
                <w:noProof/>
                <w:color w:val="auto"/>
                <w:lang w:eastAsia="fr-FR"/>
              </w:rPr>
              <w:tab/>
            </w:r>
            <w:r w:rsidR="008C3141" w:rsidRPr="001760C5">
              <w:rPr>
                <w:rStyle w:val="Lienhypertexte"/>
                <w:noProof/>
                <w:highlight w:val="yellow"/>
              </w:rPr>
              <w:t>Description de l’application (role des serveurs)</w:t>
            </w:r>
            <w:r w:rsidR="008C3141">
              <w:rPr>
                <w:noProof/>
                <w:webHidden/>
              </w:rPr>
              <w:tab/>
            </w:r>
            <w:r w:rsidR="008C3141">
              <w:rPr>
                <w:noProof/>
                <w:webHidden/>
              </w:rPr>
              <w:fldChar w:fldCharType="begin"/>
            </w:r>
            <w:r w:rsidR="008C3141">
              <w:rPr>
                <w:noProof/>
                <w:webHidden/>
              </w:rPr>
              <w:instrText xml:space="preserve"> PAGEREF _Toc86170869 \h </w:instrText>
            </w:r>
            <w:r w:rsidR="008C3141">
              <w:rPr>
                <w:noProof/>
                <w:webHidden/>
              </w:rPr>
            </w:r>
            <w:r w:rsidR="008C3141">
              <w:rPr>
                <w:noProof/>
                <w:webHidden/>
              </w:rPr>
              <w:fldChar w:fldCharType="separate"/>
            </w:r>
            <w:r w:rsidR="00C22712">
              <w:rPr>
                <w:noProof/>
                <w:webHidden/>
              </w:rPr>
              <w:t>19</w:t>
            </w:r>
            <w:r w:rsidR="008C3141">
              <w:rPr>
                <w:noProof/>
                <w:webHidden/>
              </w:rPr>
              <w:fldChar w:fldCharType="end"/>
            </w:r>
          </w:hyperlink>
        </w:p>
        <w:p w14:paraId="37D7EB00" w14:textId="77056E1B" w:rsidR="008C3141" w:rsidRDefault="009433C4">
          <w:pPr>
            <w:pStyle w:val="TM3"/>
            <w:tabs>
              <w:tab w:val="left" w:pos="1320"/>
              <w:tab w:val="right" w:leader="dot" w:pos="9316"/>
            </w:tabs>
            <w:rPr>
              <w:rFonts w:eastAsiaTheme="minorEastAsia" w:hint="eastAsia"/>
              <w:noProof/>
              <w:color w:val="auto"/>
              <w:lang w:eastAsia="fr-FR"/>
            </w:rPr>
          </w:pPr>
          <w:hyperlink w:anchor="_Toc86170870" w:history="1">
            <w:r w:rsidR="008C3141" w:rsidRPr="001760C5">
              <w:rPr>
                <w:rStyle w:val="Lienhypertexte"/>
                <w:noProof/>
              </w:rPr>
              <w:t>6.2.4</w:t>
            </w:r>
            <w:r w:rsidR="008C3141">
              <w:rPr>
                <w:rFonts w:eastAsiaTheme="minorEastAsia"/>
                <w:noProof/>
                <w:color w:val="auto"/>
                <w:lang w:eastAsia="fr-FR"/>
              </w:rPr>
              <w:tab/>
            </w:r>
            <w:r w:rsidR="008C3141" w:rsidRPr="001760C5">
              <w:rPr>
                <w:rStyle w:val="Lienhypertexte"/>
                <w:noProof/>
              </w:rPr>
              <w:t>Gestion des variables</w:t>
            </w:r>
            <w:r w:rsidR="008C3141">
              <w:rPr>
                <w:noProof/>
                <w:webHidden/>
              </w:rPr>
              <w:tab/>
            </w:r>
            <w:r w:rsidR="008C3141">
              <w:rPr>
                <w:noProof/>
                <w:webHidden/>
              </w:rPr>
              <w:fldChar w:fldCharType="begin"/>
            </w:r>
            <w:r w:rsidR="008C3141">
              <w:rPr>
                <w:noProof/>
                <w:webHidden/>
              </w:rPr>
              <w:instrText xml:space="preserve"> PAGEREF _Toc86170870 \h </w:instrText>
            </w:r>
            <w:r w:rsidR="008C3141">
              <w:rPr>
                <w:noProof/>
                <w:webHidden/>
              </w:rPr>
            </w:r>
            <w:r w:rsidR="008C3141">
              <w:rPr>
                <w:noProof/>
                <w:webHidden/>
              </w:rPr>
              <w:fldChar w:fldCharType="separate"/>
            </w:r>
            <w:r w:rsidR="00C22712">
              <w:rPr>
                <w:noProof/>
                <w:webHidden/>
              </w:rPr>
              <w:t>19</w:t>
            </w:r>
            <w:r w:rsidR="008C3141">
              <w:rPr>
                <w:noProof/>
                <w:webHidden/>
              </w:rPr>
              <w:fldChar w:fldCharType="end"/>
            </w:r>
          </w:hyperlink>
        </w:p>
        <w:p w14:paraId="715F3491" w14:textId="006314B3" w:rsidR="008C3141" w:rsidRDefault="009433C4">
          <w:pPr>
            <w:pStyle w:val="TM3"/>
            <w:tabs>
              <w:tab w:val="left" w:pos="1320"/>
              <w:tab w:val="right" w:leader="dot" w:pos="9316"/>
            </w:tabs>
            <w:rPr>
              <w:rFonts w:eastAsiaTheme="minorEastAsia" w:hint="eastAsia"/>
              <w:noProof/>
              <w:color w:val="auto"/>
              <w:lang w:eastAsia="fr-FR"/>
            </w:rPr>
          </w:pPr>
          <w:hyperlink w:anchor="_Toc86170871" w:history="1">
            <w:r w:rsidR="008C3141" w:rsidRPr="001760C5">
              <w:rPr>
                <w:rStyle w:val="Lienhypertexte"/>
                <w:noProof/>
              </w:rPr>
              <w:t>6.2.5</w:t>
            </w:r>
            <w:r w:rsidR="008C3141">
              <w:rPr>
                <w:rFonts w:eastAsiaTheme="minorEastAsia"/>
                <w:noProof/>
                <w:color w:val="auto"/>
                <w:lang w:eastAsia="fr-FR"/>
              </w:rPr>
              <w:tab/>
            </w:r>
            <w:r w:rsidR="008C3141" w:rsidRPr="001760C5">
              <w:rPr>
                <w:rStyle w:val="Lienhypertexte"/>
                <w:noProof/>
              </w:rPr>
              <w:t>Liste des Roles Ansible mis à disposition</w:t>
            </w:r>
            <w:r w:rsidR="008C3141">
              <w:rPr>
                <w:noProof/>
                <w:webHidden/>
              </w:rPr>
              <w:tab/>
            </w:r>
            <w:r w:rsidR="008C3141">
              <w:rPr>
                <w:noProof/>
                <w:webHidden/>
              </w:rPr>
              <w:fldChar w:fldCharType="begin"/>
            </w:r>
            <w:r w:rsidR="008C3141">
              <w:rPr>
                <w:noProof/>
                <w:webHidden/>
              </w:rPr>
              <w:instrText xml:space="preserve"> PAGEREF _Toc86170871 \h </w:instrText>
            </w:r>
            <w:r w:rsidR="008C3141">
              <w:rPr>
                <w:noProof/>
                <w:webHidden/>
              </w:rPr>
            </w:r>
            <w:r w:rsidR="008C3141">
              <w:rPr>
                <w:noProof/>
                <w:webHidden/>
              </w:rPr>
              <w:fldChar w:fldCharType="separate"/>
            </w:r>
            <w:r w:rsidR="00C22712">
              <w:rPr>
                <w:noProof/>
                <w:webHidden/>
              </w:rPr>
              <w:t>20</w:t>
            </w:r>
            <w:r w:rsidR="008C3141">
              <w:rPr>
                <w:noProof/>
                <w:webHidden/>
              </w:rPr>
              <w:fldChar w:fldCharType="end"/>
            </w:r>
          </w:hyperlink>
        </w:p>
        <w:p w14:paraId="6C708926" w14:textId="35283176" w:rsidR="008C3141" w:rsidRDefault="009433C4">
          <w:pPr>
            <w:pStyle w:val="TM3"/>
            <w:tabs>
              <w:tab w:val="left" w:pos="1320"/>
              <w:tab w:val="right" w:leader="dot" w:pos="9316"/>
            </w:tabs>
            <w:rPr>
              <w:rFonts w:eastAsiaTheme="minorEastAsia" w:hint="eastAsia"/>
              <w:noProof/>
              <w:color w:val="auto"/>
              <w:lang w:eastAsia="fr-FR"/>
            </w:rPr>
          </w:pPr>
          <w:hyperlink w:anchor="_Toc86170872" w:history="1">
            <w:r w:rsidR="008C3141" w:rsidRPr="001760C5">
              <w:rPr>
                <w:rStyle w:val="Lienhypertexte"/>
                <w:noProof/>
              </w:rPr>
              <w:t>6.2.6</w:t>
            </w:r>
            <w:r w:rsidR="008C3141">
              <w:rPr>
                <w:rFonts w:eastAsiaTheme="minorEastAsia"/>
                <w:noProof/>
                <w:color w:val="auto"/>
                <w:lang w:eastAsia="fr-FR"/>
              </w:rPr>
              <w:tab/>
            </w:r>
            <w:r w:rsidR="008C3141" w:rsidRPr="001760C5">
              <w:rPr>
                <w:rStyle w:val="Lienhypertexte"/>
                <w:noProof/>
              </w:rPr>
              <w:t>Consommation d’un Role Ansible existant</w:t>
            </w:r>
            <w:r w:rsidR="008C3141">
              <w:rPr>
                <w:noProof/>
                <w:webHidden/>
              </w:rPr>
              <w:tab/>
            </w:r>
            <w:r w:rsidR="008C3141">
              <w:rPr>
                <w:noProof/>
                <w:webHidden/>
              </w:rPr>
              <w:fldChar w:fldCharType="begin"/>
            </w:r>
            <w:r w:rsidR="008C3141">
              <w:rPr>
                <w:noProof/>
                <w:webHidden/>
              </w:rPr>
              <w:instrText xml:space="preserve"> PAGEREF _Toc86170872 \h </w:instrText>
            </w:r>
            <w:r w:rsidR="008C3141">
              <w:rPr>
                <w:noProof/>
                <w:webHidden/>
              </w:rPr>
            </w:r>
            <w:r w:rsidR="008C3141">
              <w:rPr>
                <w:noProof/>
                <w:webHidden/>
              </w:rPr>
              <w:fldChar w:fldCharType="separate"/>
            </w:r>
            <w:r w:rsidR="00C22712">
              <w:rPr>
                <w:noProof/>
                <w:webHidden/>
              </w:rPr>
              <w:t>20</w:t>
            </w:r>
            <w:r w:rsidR="008C3141">
              <w:rPr>
                <w:noProof/>
                <w:webHidden/>
              </w:rPr>
              <w:fldChar w:fldCharType="end"/>
            </w:r>
          </w:hyperlink>
        </w:p>
        <w:p w14:paraId="344A54FE" w14:textId="73E3212B" w:rsidR="008C3141" w:rsidRDefault="009433C4">
          <w:pPr>
            <w:pStyle w:val="TM3"/>
            <w:tabs>
              <w:tab w:val="left" w:pos="1320"/>
              <w:tab w:val="right" w:leader="dot" w:pos="9316"/>
            </w:tabs>
            <w:rPr>
              <w:rFonts w:eastAsiaTheme="minorEastAsia" w:hint="eastAsia"/>
              <w:noProof/>
              <w:color w:val="auto"/>
              <w:lang w:eastAsia="fr-FR"/>
            </w:rPr>
          </w:pPr>
          <w:hyperlink w:anchor="_Toc86170873" w:history="1">
            <w:r w:rsidR="008C3141" w:rsidRPr="001760C5">
              <w:rPr>
                <w:rStyle w:val="Lienhypertexte"/>
                <w:noProof/>
              </w:rPr>
              <w:t>6.2.7</w:t>
            </w:r>
            <w:r w:rsidR="008C3141">
              <w:rPr>
                <w:rFonts w:eastAsiaTheme="minorEastAsia"/>
                <w:noProof/>
                <w:color w:val="auto"/>
                <w:lang w:eastAsia="fr-FR"/>
              </w:rPr>
              <w:tab/>
            </w:r>
            <w:r w:rsidR="008C3141" w:rsidRPr="001760C5">
              <w:rPr>
                <w:rStyle w:val="Lienhypertexte"/>
                <w:noProof/>
              </w:rPr>
              <w:t>Modules interdits dans les Playbook</w:t>
            </w:r>
            <w:r w:rsidR="008C3141">
              <w:rPr>
                <w:noProof/>
                <w:webHidden/>
              </w:rPr>
              <w:tab/>
            </w:r>
            <w:r w:rsidR="008C3141">
              <w:rPr>
                <w:noProof/>
                <w:webHidden/>
              </w:rPr>
              <w:fldChar w:fldCharType="begin"/>
            </w:r>
            <w:r w:rsidR="008C3141">
              <w:rPr>
                <w:noProof/>
                <w:webHidden/>
              </w:rPr>
              <w:instrText xml:space="preserve"> PAGEREF _Toc86170873 \h </w:instrText>
            </w:r>
            <w:r w:rsidR="008C3141">
              <w:rPr>
                <w:noProof/>
                <w:webHidden/>
              </w:rPr>
            </w:r>
            <w:r w:rsidR="008C3141">
              <w:rPr>
                <w:noProof/>
                <w:webHidden/>
              </w:rPr>
              <w:fldChar w:fldCharType="separate"/>
            </w:r>
            <w:r w:rsidR="00C22712">
              <w:rPr>
                <w:noProof/>
                <w:webHidden/>
              </w:rPr>
              <w:t>21</w:t>
            </w:r>
            <w:r w:rsidR="008C3141">
              <w:rPr>
                <w:noProof/>
                <w:webHidden/>
              </w:rPr>
              <w:fldChar w:fldCharType="end"/>
            </w:r>
          </w:hyperlink>
        </w:p>
        <w:p w14:paraId="22AB5430" w14:textId="1B4D9919" w:rsidR="008C3141" w:rsidRDefault="009433C4">
          <w:pPr>
            <w:pStyle w:val="TM3"/>
            <w:tabs>
              <w:tab w:val="left" w:pos="1320"/>
              <w:tab w:val="right" w:leader="dot" w:pos="9316"/>
            </w:tabs>
            <w:rPr>
              <w:rFonts w:eastAsiaTheme="minorEastAsia" w:hint="eastAsia"/>
              <w:noProof/>
              <w:color w:val="auto"/>
              <w:lang w:eastAsia="fr-FR"/>
            </w:rPr>
          </w:pPr>
          <w:hyperlink w:anchor="_Toc86170874" w:history="1">
            <w:r w:rsidR="008C3141" w:rsidRPr="001760C5">
              <w:rPr>
                <w:rStyle w:val="Lienhypertexte"/>
                <w:noProof/>
              </w:rPr>
              <w:t>6.2.8</w:t>
            </w:r>
            <w:r w:rsidR="008C3141">
              <w:rPr>
                <w:rFonts w:eastAsiaTheme="minorEastAsia"/>
                <w:noProof/>
                <w:color w:val="auto"/>
                <w:lang w:eastAsia="fr-FR"/>
              </w:rPr>
              <w:tab/>
            </w:r>
            <w:r w:rsidR="008C3141" w:rsidRPr="001760C5">
              <w:rPr>
                <w:rStyle w:val="Lienhypertexte"/>
                <w:noProof/>
              </w:rPr>
              <w:t>Description du git flow</w:t>
            </w:r>
            <w:r w:rsidR="008C3141">
              <w:rPr>
                <w:noProof/>
                <w:webHidden/>
              </w:rPr>
              <w:tab/>
            </w:r>
            <w:r w:rsidR="008C3141">
              <w:rPr>
                <w:noProof/>
                <w:webHidden/>
              </w:rPr>
              <w:fldChar w:fldCharType="begin"/>
            </w:r>
            <w:r w:rsidR="008C3141">
              <w:rPr>
                <w:noProof/>
                <w:webHidden/>
              </w:rPr>
              <w:instrText xml:space="preserve"> PAGEREF _Toc86170874 \h </w:instrText>
            </w:r>
            <w:r w:rsidR="008C3141">
              <w:rPr>
                <w:noProof/>
                <w:webHidden/>
              </w:rPr>
            </w:r>
            <w:r w:rsidR="008C3141">
              <w:rPr>
                <w:noProof/>
                <w:webHidden/>
              </w:rPr>
              <w:fldChar w:fldCharType="separate"/>
            </w:r>
            <w:r w:rsidR="00C22712">
              <w:rPr>
                <w:noProof/>
                <w:webHidden/>
              </w:rPr>
              <w:t>22</w:t>
            </w:r>
            <w:r w:rsidR="008C3141">
              <w:rPr>
                <w:noProof/>
                <w:webHidden/>
              </w:rPr>
              <w:fldChar w:fldCharType="end"/>
            </w:r>
          </w:hyperlink>
        </w:p>
        <w:p w14:paraId="21C98CF5" w14:textId="4387B800" w:rsidR="008C3141" w:rsidRDefault="009433C4">
          <w:pPr>
            <w:pStyle w:val="TM2"/>
            <w:rPr>
              <w:rFonts w:eastAsiaTheme="minorEastAsia" w:hint="eastAsia"/>
              <w:noProof/>
              <w:color w:val="auto"/>
              <w:lang w:eastAsia="fr-FR"/>
            </w:rPr>
          </w:pPr>
          <w:hyperlink w:anchor="_Toc86170875" w:history="1">
            <w:r w:rsidR="008C3141" w:rsidRPr="001760C5">
              <w:rPr>
                <w:rStyle w:val="Lienhypertexte"/>
                <w:noProof/>
              </w:rPr>
              <w:t>6.3</w:t>
            </w:r>
            <w:r w:rsidR="008C3141">
              <w:rPr>
                <w:rFonts w:eastAsiaTheme="minorEastAsia"/>
                <w:noProof/>
                <w:color w:val="auto"/>
                <w:lang w:eastAsia="fr-FR"/>
              </w:rPr>
              <w:tab/>
            </w:r>
            <w:r w:rsidR="008C3141" w:rsidRPr="001760C5">
              <w:rPr>
                <w:rStyle w:val="Lienhypertexte"/>
                <w:noProof/>
              </w:rPr>
              <w:t>Ecriture d’un Role Ansible</w:t>
            </w:r>
            <w:r w:rsidR="008C3141">
              <w:rPr>
                <w:noProof/>
                <w:webHidden/>
              </w:rPr>
              <w:tab/>
            </w:r>
            <w:r w:rsidR="008C3141">
              <w:rPr>
                <w:noProof/>
                <w:webHidden/>
              </w:rPr>
              <w:fldChar w:fldCharType="begin"/>
            </w:r>
            <w:r w:rsidR="008C3141">
              <w:rPr>
                <w:noProof/>
                <w:webHidden/>
              </w:rPr>
              <w:instrText xml:space="preserve"> PAGEREF _Toc86170875 \h </w:instrText>
            </w:r>
            <w:r w:rsidR="008C3141">
              <w:rPr>
                <w:noProof/>
                <w:webHidden/>
              </w:rPr>
            </w:r>
            <w:r w:rsidR="008C3141">
              <w:rPr>
                <w:noProof/>
                <w:webHidden/>
              </w:rPr>
              <w:fldChar w:fldCharType="separate"/>
            </w:r>
            <w:r w:rsidR="00C22712">
              <w:rPr>
                <w:noProof/>
                <w:webHidden/>
              </w:rPr>
              <w:t>23</w:t>
            </w:r>
            <w:r w:rsidR="008C3141">
              <w:rPr>
                <w:noProof/>
                <w:webHidden/>
              </w:rPr>
              <w:fldChar w:fldCharType="end"/>
            </w:r>
          </w:hyperlink>
        </w:p>
        <w:p w14:paraId="4C314C79" w14:textId="54B23697" w:rsidR="008C3141" w:rsidRDefault="009433C4">
          <w:pPr>
            <w:pStyle w:val="TM3"/>
            <w:tabs>
              <w:tab w:val="left" w:pos="1320"/>
              <w:tab w:val="right" w:leader="dot" w:pos="9316"/>
            </w:tabs>
            <w:rPr>
              <w:rFonts w:eastAsiaTheme="minorEastAsia" w:hint="eastAsia"/>
              <w:noProof/>
              <w:color w:val="auto"/>
              <w:lang w:eastAsia="fr-FR"/>
            </w:rPr>
          </w:pPr>
          <w:hyperlink w:anchor="_Toc86170876" w:history="1">
            <w:r w:rsidR="008C3141" w:rsidRPr="001760C5">
              <w:rPr>
                <w:rStyle w:val="Lienhypertexte"/>
                <w:noProof/>
              </w:rPr>
              <w:t>6.3.1</w:t>
            </w:r>
            <w:r w:rsidR="008C3141">
              <w:rPr>
                <w:rFonts w:eastAsiaTheme="minorEastAsia"/>
                <w:noProof/>
                <w:color w:val="auto"/>
                <w:lang w:eastAsia="fr-FR"/>
              </w:rPr>
              <w:tab/>
            </w:r>
            <w:r w:rsidR="008C3141" w:rsidRPr="001760C5">
              <w:rPr>
                <w:rStyle w:val="Lienhypertexte"/>
                <w:noProof/>
              </w:rPr>
              <w:t>Standardisation et réutilisation des Roles</w:t>
            </w:r>
            <w:r w:rsidR="008C3141">
              <w:rPr>
                <w:noProof/>
                <w:webHidden/>
              </w:rPr>
              <w:tab/>
            </w:r>
            <w:r w:rsidR="008C3141">
              <w:rPr>
                <w:noProof/>
                <w:webHidden/>
              </w:rPr>
              <w:fldChar w:fldCharType="begin"/>
            </w:r>
            <w:r w:rsidR="008C3141">
              <w:rPr>
                <w:noProof/>
                <w:webHidden/>
              </w:rPr>
              <w:instrText xml:space="preserve"> PAGEREF _Toc86170876 \h </w:instrText>
            </w:r>
            <w:r w:rsidR="008C3141">
              <w:rPr>
                <w:noProof/>
                <w:webHidden/>
              </w:rPr>
            </w:r>
            <w:r w:rsidR="008C3141">
              <w:rPr>
                <w:noProof/>
                <w:webHidden/>
              </w:rPr>
              <w:fldChar w:fldCharType="separate"/>
            </w:r>
            <w:r w:rsidR="00C22712">
              <w:rPr>
                <w:noProof/>
                <w:webHidden/>
              </w:rPr>
              <w:t>23</w:t>
            </w:r>
            <w:r w:rsidR="008C3141">
              <w:rPr>
                <w:noProof/>
                <w:webHidden/>
              </w:rPr>
              <w:fldChar w:fldCharType="end"/>
            </w:r>
          </w:hyperlink>
        </w:p>
        <w:p w14:paraId="1A4FA403" w14:textId="19529AEC" w:rsidR="008C3141" w:rsidRDefault="009433C4">
          <w:pPr>
            <w:pStyle w:val="TM3"/>
            <w:tabs>
              <w:tab w:val="left" w:pos="1320"/>
              <w:tab w:val="right" w:leader="dot" w:pos="9316"/>
            </w:tabs>
            <w:rPr>
              <w:rFonts w:eastAsiaTheme="minorEastAsia" w:hint="eastAsia"/>
              <w:noProof/>
              <w:color w:val="auto"/>
              <w:lang w:eastAsia="fr-FR"/>
            </w:rPr>
          </w:pPr>
          <w:hyperlink w:anchor="_Toc86170877" w:history="1">
            <w:r w:rsidR="008C3141" w:rsidRPr="001760C5">
              <w:rPr>
                <w:rStyle w:val="Lienhypertexte"/>
                <w:noProof/>
              </w:rPr>
              <w:t>6.3.2</w:t>
            </w:r>
            <w:r w:rsidR="008C3141">
              <w:rPr>
                <w:rFonts w:eastAsiaTheme="minorEastAsia"/>
                <w:noProof/>
                <w:color w:val="auto"/>
                <w:lang w:eastAsia="fr-FR"/>
              </w:rPr>
              <w:tab/>
            </w:r>
            <w:r w:rsidR="008C3141" w:rsidRPr="001760C5">
              <w:rPr>
                <w:rStyle w:val="Lienhypertexte"/>
                <w:noProof/>
              </w:rPr>
              <w:t>Variables internes VS externes</w:t>
            </w:r>
            <w:r w:rsidR="008C3141">
              <w:rPr>
                <w:noProof/>
                <w:webHidden/>
              </w:rPr>
              <w:tab/>
            </w:r>
            <w:r w:rsidR="008C3141">
              <w:rPr>
                <w:noProof/>
                <w:webHidden/>
              </w:rPr>
              <w:fldChar w:fldCharType="begin"/>
            </w:r>
            <w:r w:rsidR="008C3141">
              <w:rPr>
                <w:noProof/>
                <w:webHidden/>
              </w:rPr>
              <w:instrText xml:space="preserve"> PAGEREF _Toc86170877 \h </w:instrText>
            </w:r>
            <w:r w:rsidR="008C3141">
              <w:rPr>
                <w:noProof/>
                <w:webHidden/>
              </w:rPr>
            </w:r>
            <w:r w:rsidR="008C3141">
              <w:rPr>
                <w:noProof/>
                <w:webHidden/>
              </w:rPr>
              <w:fldChar w:fldCharType="separate"/>
            </w:r>
            <w:r w:rsidR="00C22712">
              <w:rPr>
                <w:noProof/>
                <w:webHidden/>
              </w:rPr>
              <w:t>23</w:t>
            </w:r>
            <w:r w:rsidR="008C3141">
              <w:rPr>
                <w:noProof/>
                <w:webHidden/>
              </w:rPr>
              <w:fldChar w:fldCharType="end"/>
            </w:r>
          </w:hyperlink>
        </w:p>
        <w:p w14:paraId="7C53C9B3" w14:textId="62DA3210" w:rsidR="008C3141" w:rsidRDefault="009433C4">
          <w:pPr>
            <w:pStyle w:val="TM3"/>
            <w:tabs>
              <w:tab w:val="left" w:pos="1320"/>
              <w:tab w:val="right" w:leader="dot" w:pos="9316"/>
            </w:tabs>
            <w:rPr>
              <w:rFonts w:eastAsiaTheme="minorEastAsia" w:hint="eastAsia"/>
              <w:noProof/>
              <w:color w:val="auto"/>
              <w:lang w:eastAsia="fr-FR"/>
            </w:rPr>
          </w:pPr>
          <w:hyperlink w:anchor="_Toc86170878" w:history="1">
            <w:r w:rsidR="008C3141" w:rsidRPr="001760C5">
              <w:rPr>
                <w:rStyle w:val="Lienhypertexte"/>
                <w:noProof/>
              </w:rPr>
              <w:t>6.3.3</w:t>
            </w:r>
            <w:r w:rsidR="008C3141">
              <w:rPr>
                <w:rFonts w:eastAsiaTheme="minorEastAsia"/>
                <w:noProof/>
                <w:color w:val="auto"/>
                <w:lang w:eastAsia="fr-FR"/>
              </w:rPr>
              <w:tab/>
            </w:r>
            <w:r w:rsidR="008C3141" w:rsidRPr="001760C5">
              <w:rPr>
                <w:rStyle w:val="Lienhypertexte"/>
                <w:noProof/>
              </w:rPr>
              <w:t xml:space="preserve">Proscrire tout type de </w:t>
            </w:r>
            <w:r w:rsidR="008C3141" w:rsidRPr="001760C5">
              <w:rPr>
                <w:rStyle w:val="Lienhypertexte"/>
                <w:i/>
                <w:iCs/>
                <w:noProof/>
              </w:rPr>
              <w:t>Hardcoding</w:t>
            </w:r>
            <w:r w:rsidR="008C3141">
              <w:rPr>
                <w:noProof/>
                <w:webHidden/>
              </w:rPr>
              <w:tab/>
            </w:r>
            <w:r w:rsidR="008C3141">
              <w:rPr>
                <w:noProof/>
                <w:webHidden/>
              </w:rPr>
              <w:fldChar w:fldCharType="begin"/>
            </w:r>
            <w:r w:rsidR="008C3141">
              <w:rPr>
                <w:noProof/>
                <w:webHidden/>
              </w:rPr>
              <w:instrText xml:space="preserve"> PAGEREF _Toc86170878 \h </w:instrText>
            </w:r>
            <w:r w:rsidR="008C3141">
              <w:rPr>
                <w:noProof/>
                <w:webHidden/>
              </w:rPr>
            </w:r>
            <w:r w:rsidR="008C3141">
              <w:rPr>
                <w:noProof/>
                <w:webHidden/>
              </w:rPr>
              <w:fldChar w:fldCharType="separate"/>
            </w:r>
            <w:r w:rsidR="00C22712">
              <w:rPr>
                <w:noProof/>
                <w:webHidden/>
              </w:rPr>
              <w:t>24</w:t>
            </w:r>
            <w:r w:rsidR="008C3141">
              <w:rPr>
                <w:noProof/>
                <w:webHidden/>
              </w:rPr>
              <w:fldChar w:fldCharType="end"/>
            </w:r>
          </w:hyperlink>
        </w:p>
        <w:p w14:paraId="356DC43A" w14:textId="3641F1F6" w:rsidR="008C3141" w:rsidRDefault="009433C4">
          <w:pPr>
            <w:pStyle w:val="TM3"/>
            <w:tabs>
              <w:tab w:val="left" w:pos="1320"/>
              <w:tab w:val="right" w:leader="dot" w:pos="9316"/>
            </w:tabs>
            <w:rPr>
              <w:rFonts w:eastAsiaTheme="minorEastAsia" w:hint="eastAsia"/>
              <w:noProof/>
              <w:color w:val="auto"/>
              <w:lang w:eastAsia="fr-FR"/>
            </w:rPr>
          </w:pPr>
          <w:hyperlink w:anchor="_Toc86170879" w:history="1">
            <w:r w:rsidR="008C3141" w:rsidRPr="001760C5">
              <w:rPr>
                <w:rStyle w:val="Lienhypertexte"/>
                <w:noProof/>
              </w:rPr>
              <w:t>6.3.4</w:t>
            </w:r>
            <w:r w:rsidR="008C3141">
              <w:rPr>
                <w:rFonts w:eastAsiaTheme="minorEastAsia"/>
                <w:noProof/>
                <w:color w:val="auto"/>
                <w:lang w:eastAsia="fr-FR"/>
              </w:rPr>
              <w:tab/>
            </w:r>
            <w:r w:rsidR="008C3141" w:rsidRPr="001760C5">
              <w:rPr>
                <w:rStyle w:val="Lienhypertexte"/>
                <w:noProof/>
              </w:rPr>
              <w:t>Nommage du Role et de ces variables</w:t>
            </w:r>
            <w:r w:rsidR="008C3141">
              <w:rPr>
                <w:noProof/>
                <w:webHidden/>
              </w:rPr>
              <w:tab/>
            </w:r>
            <w:r w:rsidR="008C3141">
              <w:rPr>
                <w:noProof/>
                <w:webHidden/>
              </w:rPr>
              <w:fldChar w:fldCharType="begin"/>
            </w:r>
            <w:r w:rsidR="008C3141">
              <w:rPr>
                <w:noProof/>
                <w:webHidden/>
              </w:rPr>
              <w:instrText xml:space="preserve"> PAGEREF _Toc86170879 \h </w:instrText>
            </w:r>
            <w:r w:rsidR="008C3141">
              <w:rPr>
                <w:noProof/>
                <w:webHidden/>
              </w:rPr>
            </w:r>
            <w:r w:rsidR="008C3141">
              <w:rPr>
                <w:noProof/>
                <w:webHidden/>
              </w:rPr>
              <w:fldChar w:fldCharType="separate"/>
            </w:r>
            <w:r w:rsidR="00C22712">
              <w:rPr>
                <w:noProof/>
                <w:webHidden/>
              </w:rPr>
              <w:t>24</w:t>
            </w:r>
            <w:r w:rsidR="008C3141">
              <w:rPr>
                <w:noProof/>
                <w:webHidden/>
              </w:rPr>
              <w:fldChar w:fldCharType="end"/>
            </w:r>
          </w:hyperlink>
        </w:p>
        <w:p w14:paraId="4F0DA3A3" w14:textId="725555B4" w:rsidR="008C3141" w:rsidRDefault="009433C4">
          <w:pPr>
            <w:pStyle w:val="TM3"/>
            <w:tabs>
              <w:tab w:val="left" w:pos="1320"/>
              <w:tab w:val="right" w:leader="dot" w:pos="9316"/>
            </w:tabs>
            <w:rPr>
              <w:rFonts w:eastAsiaTheme="minorEastAsia" w:hint="eastAsia"/>
              <w:noProof/>
              <w:color w:val="auto"/>
              <w:lang w:eastAsia="fr-FR"/>
            </w:rPr>
          </w:pPr>
          <w:hyperlink w:anchor="_Toc86170880" w:history="1">
            <w:r w:rsidR="008C3141" w:rsidRPr="001760C5">
              <w:rPr>
                <w:rStyle w:val="Lienhypertexte"/>
                <w:noProof/>
              </w:rPr>
              <w:t>6.3.5</w:t>
            </w:r>
            <w:r w:rsidR="008C3141">
              <w:rPr>
                <w:rFonts w:eastAsiaTheme="minorEastAsia"/>
                <w:noProof/>
                <w:color w:val="auto"/>
                <w:lang w:eastAsia="fr-FR"/>
              </w:rPr>
              <w:tab/>
            </w:r>
            <w:r w:rsidR="008C3141" w:rsidRPr="001760C5">
              <w:rPr>
                <w:rStyle w:val="Lienhypertexte"/>
                <w:noProof/>
              </w:rPr>
              <w:t>Règles d'écriture</w:t>
            </w:r>
            <w:r w:rsidR="008C3141">
              <w:rPr>
                <w:noProof/>
                <w:webHidden/>
              </w:rPr>
              <w:tab/>
            </w:r>
            <w:r w:rsidR="008C3141">
              <w:rPr>
                <w:noProof/>
                <w:webHidden/>
              </w:rPr>
              <w:fldChar w:fldCharType="begin"/>
            </w:r>
            <w:r w:rsidR="008C3141">
              <w:rPr>
                <w:noProof/>
                <w:webHidden/>
              </w:rPr>
              <w:instrText xml:space="preserve"> PAGEREF _Toc86170880 \h </w:instrText>
            </w:r>
            <w:r w:rsidR="008C3141">
              <w:rPr>
                <w:noProof/>
                <w:webHidden/>
              </w:rPr>
            </w:r>
            <w:r w:rsidR="008C3141">
              <w:rPr>
                <w:noProof/>
                <w:webHidden/>
              </w:rPr>
              <w:fldChar w:fldCharType="separate"/>
            </w:r>
            <w:r w:rsidR="00C22712">
              <w:rPr>
                <w:noProof/>
                <w:webHidden/>
              </w:rPr>
              <w:t>25</w:t>
            </w:r>
            <w:r w:rsidR="008C3141">
              <w:rPr>
                <w:noProof/>
                <w:webHidden/>
              </w:rPr>
              <w:fldChar w:fldCharType="end"/>
            </w:r>
          </w:hyperlink>
        </w:p>
        <w:p w14:paraId="594B7164" w14:textId="14D06874" w:rsidR="008C3141" w:rsidRDefault="009433C4">
          <w:pPr>
            <w:pStyle w:val="TM3"/>
            <w:tabs>
              <w:tab w:val="left" w:pos="1320"/>
              <w:tab w:val="right" w:leader="dot" w:pos="9316"/>
            </w:tabs>
            <w:rPr>
              <w:rFonts w:eastAsiaTheme="minorEastAsia" w:hint="eastAsia"/>
              <w:noProof/>
              <w:color w:val="auto"/>
              <w:lang w:eastAsia="fr-FR"/>
            </w:rPr>
          </w:pPr>
          <w:hyperlink w:anchor="_Toc86170881" w:history="1">
            <w:r w:rsidR="008C3141" w:rsidRPr="001760C5">
              <w:rPr>
                <w:rStyle w:val="Lienhypertexte"/>
                <w:noProof/>
              </w:rPr>
              <w:t>6.3.6</w:t>
            </w:r>
            <w:r w:rsidR="008C3141">
              <w:rPr>
                <w:rFonts w:eastAsiaTheme="minorEastAsia"/>
                <w:noProof/>
                <w:color w:val="auto"/>
                <w:lang w:eastAsia="fr-FR"/>
              </w:rPr>
              <w:tab/>
            </w:r>
            <w:r w:rsidR="008C3141" w:rsidRPr="001760C5">
              <w:rPr>
                <w:rStyle w:val="Lienhypertexte"/>
                <w:noProof/>
              </w:rPr>
              <w:t>Prise en main d'un nouveau Role Ansible</w:t>
            </w:r>
            <w:r w:rsidR="008C3141">
              <w:rPr>
                <w:noProof/>
                <w:webHidden/>
              </w:rPr>
              <w:tab/>
            </w:r>
            <w:r w:rsidR="008C3141">
              <w:rPr>
                <w:noProof/>
                <w:webHidden/>
              </w:rPr>
              <w:fldChar w:fldCharType="begin"/>
            </w:r>
            <w:r w:rsidR="008C3141">
              <w:rPr>
                <w:noProof/>
                <w:webHidden/>
              </w:rPr>
              <w:instrText xml:space="preserve"> PAGEREF _Toc86170881 \h </w:instrText>
            </w:r>
            <w:r w:rsidR="008C3141">
              <w:rPr>
                <w:noProof/>
                <w:webHidden/>
              </w:rPr>
            </w:r>
            <w:r w:rsidR="008C3141">
              <w:rPr>
                <w:noProof/>
                <w:webHidden/>
              </w:rPr>
              <w:fldChar w:fldCharType="separate"/>
            </w:r>
            <w:r w:rsidR="00C22712">
              <w:rPr>
                <w:noProof/>
                <w:webHidden/>
              </w:rPr>
              <w:t>28</w:t>
            </w:r>
            <w:r w:rsidR="008C3141">
              <w:rPr>
                <w:noProof/>
                <w:webHidden/>
              </w:rPr>
              <w:fldChar w:fldCharType="end"/>
            </w:r>
          </w:hyperlink>
        </w:p>
        <w:p w14:paraId="3E49E69D" w14:textId="3C683C3B" w:rsidR="008C3141" w:rsidRDefault="009433C4">
          <w:pPr>
            <w:pStyle w:val="TM2"/>
            <w:rPr>
              <w:rFonts w:eastAsiaTheme="minorEastAsia" w:hint="eastAsia"/>
              <w:noProof/>
              <w:color w:val="auto"/>
              <w:lang w:eastAsia="fr-FR"/>
            </w:rPr>
          </w:pPr>
          <w:hyperlink w:anchor="_Toc86170882" w:history="1">
            <w:r w:rsidR="008C3141" w:rsidRPr="001760C5">
              <w:rPr>
                <w:rStyle w:val="Lienhypertexte"/>
                <w:noProof/>
              </w:rPr>
              <w:t>6.4</w:t>
            </w:r>
            <w:r w:rsidR="008C3141">
              <w:rPr>
                <w:rFonts w:eastAsiaTheme="minorEastAsia"/>
                <w:noProof/>
                <w:color w:val="auto"/>
                <w:lang w:eastAsia="fr-FR"/>
              </w:rPr>
              <w:tab/>
            </w:r>
            <w:r w:rsidR="008C3141" w:rsidRPr="001760C5">
              <w:rPr>
                <w:rStyle w:val="Lienhypertexte"/>
                <w:noProof/>
              </w:rPr>
              <w:t>Conformité</w:t>
            </w:r>
            <w:r w:rsidR="008C3141">
              <w:rPr>
                <w:noProof/>
                <w:webHidden/>
              </w:rPr>
              <w:tab/>
            </w:r>
            <w:r w:rsidR="008C3141">
              <w:rPr>
                <w:noProof/>
                <w:webHidden/>
              </w:rPr>
              <w:fldChar w:fldCharType="begin"/>
            </w:r>
            <w:r w:rsidR="008C3141">
              <w:rPr>
                <w:noProof/>
                <w:webHidden/>
              </w:rPr>
              <w:instrText xml:space="preserve"> PAGEREF _Toc86170882 \h </w:instrText>
            </w:r>
            <w:r w:rsidR="008C3141">
              <w:rPr>
                <w:noProof/>
                <w:webHidden/>
              </w:rPr>
            </w:r>
            <w:r w:rsidR="008C3141">
              <w:rPr>
                <w:noProof/>
                <w:webHidden/>
              </w:rPr>
              <w:fldChar w:fldCharType="separate"/>
            </w:r>
            <w:r w:rsidR="00C22712">
              <w:rPr>
                <w:noProof/>
                <w:webHidden/>
              </w:rPr>
              <w:t>29</w:t>
            </w:r>
            <w:r w:rsidR="008C3141">
              <w:rPr>
                <w:noProof/>
                <w:webHidden/>
              </w:rPr>
              <w:fldChar w:fldCharType="end"/>
            </w:r>
          </w:hyperlink>
        </w:p>
        <w:p w14:paraId="3420F458" w14:textId="4DEC346C" w:rsidR="008C3141" w:rsidRDefault="009433C4">
          <w:pPr>
            <w:pStyle w:val="TM2"/>
            <w:rPr>
              <w:rFonts w:eastAsiaTheme="minorEastAsia" w:hint="eastAsia"/>
              <w:noProof/>
              <w:color w:val="auto"/>
              <w:lang w:eastAsia="fr-FR"/>
            </w:rPr>
          </w:pPr>
          <w:hyperlink w:anchor="_Toc86170883" w:history="1">
            <w:r w:rsidR="008C3141" w:rsidRPr="001760C5">
              <w:rPr>
                <w:rStyle w:val="Lienhypertexte"/>
                <w:noProof/>
              </w:rPr>
              <w:t>6.5</w:t>
            </w:r>
            <w:r w:rsidR="008C3141">
              <w:rPr>
                <w:rFonts w:eastAsiaTheme="minorEastAsia"/>
                <w:noProof/>
                <w:color w:val="auto"/>
                <w:lang w:eastAsia="fr-FR"/>
              </w:rPr>
              <w:tab/>
            </w:r>
            <w:r w:rsidR="008C3141" w:rsidRPr="001760C5">
              <w:rPr>
                <w:rStyle w:val="Lienhypertexte"/>
                <w:noProof/>
              </w:rPr>
              <w:t>Exploitation</w:t>
            </w:r>
            <w:r w:rsidR="008C3141">
              <w:rPr>
                <w:noProof/>
                <w:webHidden/>
              </w:rPr>
              <w:tab/>
            </w:r>
            <w:r w:rsidR="008C3141">
              <w:rPr>
                <w:noProof/>
                <w:webHidden/>
              </w:rPr>
              <w:fldChar w:fldCharType="begin"/>
            </w:r>
            <w:r w:rsidR="008C3141">
              <w:rPr>
                <w:noProof/>
                <w:webHidden/>
              </w:rPr>
              <w:instrText xml:space="preserve"> PAGEREF _Toc86170883 \h </w:instrText>
            </w:r>
            <w:r w:rsidR="008C3141">
              <w:rPr>
                <w:noProof/>
                <w:webHidden/>
              </w:rPr>
            </w:r>
            <w:r w:rsidR="008C3141">
              <w:rPr>
                <w:noProof/>
                <w:webHidden/>
              </w:rPr>
              <w:fldChar w:fldCharType="separate"/>
            </w:r>
            <w:r w:rsidR="00C22712">
              <w:rPr>
                <w:noProof/>
                <w:webHidden/>
              </w:rPr>
              <w:t>29</w:t>
            </w:r>
            <w:r w:rsidR="008C3141">
              <w:rPr>
                <w:noProof/>
                <w:webHidden/>
              </w:rPr>
              <w:fldChar w:fldCharType="end"/>
            </w:r>
          </w:hyperlink>
        </w:p>
        <w:p w14:paraId="6F4AAF9A" w14:textId="23BEC190" w:rsidR="008C3141" w:rsidRDefault="009433C4">
          <w:pPr>
            <w:pStyle w:val="TM1"/>
            <w:rPr>
              <w:rFonts w:eastAsiaTheme="minorEastAsia" w:hint="eastAsia"/>
              <w:caps w:val="0"/>
              <w:color w:val="auto"/>
              <w:sz w:val="22"/>
              <w:lang w:val="fr-FR" w:eastAsia="fr-FR"/>
            </w:rPr>
          </w:pPr>
          <w:hyperlink w:anchor="_Toc86170884" w:history="1">
            <w:r w:rsidR="008C3141" w:rsidRPr="001760C5">
              <w:rPr>
                <w:rStyle w:val="Lienhypertexte"/>
              </w:rPr>
              <w:t>7</w:t>
            </w:r>
            <w:r w:rsidR="008C3141">
              <w:rPr>
                <w:rFonts w:eastAsiaTheme="minorEastAsia"/>
                <w:caps w:val="0"/>
                <w:color w:val="auto"/>
                <w:sz w:val="22"/>
                <w:lang w:val="fr-FR" w:eastAsia="fr-FR"/>
              </w:rPr>
              <w:tab/>
            </w:r>
            <w:r w:rsidR="008C3141" w:rsidRPr="001760C5">
              <w:rPr>
                <w:rStyle w:val="Lienhypertexte"/>
              </w:rPr>
              <w:t>Utilisation de la brique technique</w:t>
            </w:r>
            <w:r w:rsidR="008C3141">
              <w:rPr>
                <w:webHidden/>
              </w:rPr>
              <w:tab/>
            </w:r>
            <w:r w:rsidR="008C3141">
              <w:rPr>
                <w:webHidden/>
              </w:rPr>
              <w:fldChar w:fldCharType="begin"/>
            </w:r>
            <w:r w:rsidR="008C3141">
              <w:rPr>
                <w:webHidden/>
              </w:rPr>
              <w:instrText xml:space="preserve"> PAGEREF _Toc86170884 \h </w:instrText>
            </w:r>
            <w:r w:rsidR="008C3141">
              <w:rPr>
                <w:webHidden/>
              </w:rPr>
            </w:r>
            <w:r w:rsidR="008C3141">
              <w:rPr>
                <w:webHidden/>
              </w:rPr>
              <w:fldChar w:fldCharType="separate"/>
            </w:r>
            <w:r w:rsidR="00C22712">
              <w:rPr>
                <w:webHidden/>
              </w:rPr>
              <w:t>30</w:t>
            </w:r>
            <w:r w:rsidR="008C3141">
              <w:rPr>
                <w:webHidden/>
              </w:rPr>
              <w:fldChar w:fldCharType="end"/>
            </w:r>
          </w:hyperlink>
        </w:p>
        <w:p w14:paraId="1F3FACC5" w14:textId="75A9FA2B" w:rsidR="008C3141" w:rsidRDefault="009433C4">
          <w:pPr>
            <w:pStyle w:val="TM2"/>
            <w:rPr>
              <w:rFonts w:eastAsiaTheme="minorEastAsia" w:hint="eastAsia"/>
              <w:noProof/>
              <w:color w:val="auto"/>
              <w:lang w:eastAsia="fr-FR"/>
            </w:rPr>
          </w:pPr>
          <w:hyperlink w:anchor="_Toc86170885" w:history="1">
            <w:r w:rsidR="008C3141" w:rsidRPr="001760C5">
              <w:rPr>
                <w:rStyle w:val="Lienhypertexte"/>
                <w:noProof/>
              </w:rPr>
              <w:t>7.1</w:t>
            </w:r>
            <w:r w:rsidR="008C3141">
              <w:rPr>
                <w:rFonts w:eastAsiaTheme="minorEastAsia"/>
                <w:noProof/>
                <w:color w:val="auto"/>
                <w:lang w:eastAsia="fr-FR"/>
              </w:rPr>
              <w:tab/>
            </w:r>
            <w:r w:rsidR="008C3141" w:rsidRPr="001760C5">
              <w:rPr>
                <w:rStyle w:val="Lienhypertexte"/>
                <w:noProof/>
              </w:rPr>
              <w:t>Exemple de projet</w:t>
            </w:r>
            <w:r w:rsidR="008C3141">
              <w:rPr>
                <w:noProof/>
                <w:webHidden/>
              </w:rPr>
              <w:tab/>
            </w:r>
            <w:r w:rsidR="008C3141">
              <w:rPr>
                <w:noProof/>
                <w:webHidden/>
              </w:rPr>
              <w:fldChar w:fldCharType="begin"/>
            </w:r>
            <w:r w:rsidR="008C3141">
              <w:rPr>
                <w:noProof/>
                <w:webHidden/>
              </w:rPr>
              <w:instrText xml:space="preserve"> PAGEREF _Toc86170885 \h </w:instrText>
            </w:r>
            <w:r w:rsidR="008C3141">
              <w:rPr>
                <w:noProof/>
                <w:webHidden/>
              </w:rPr>
            </w:r>
            <w:r w:rsidR="008C3141">
              <w:rPr>
                <w:noProof/>
                <w:webHidden/>
              </w:rPr>
              <w:fldChar w:fldCharType="separate"/>
            </w:r>
            <w:r w:rsidR="00C22712">
              <w:rPr>
                <w:noProof/>
                <w:webHidden/>
              </w:rPr>
              <w:t>30</w:t>
            </w:r>
            <w:r w:rsidR="008C3141">
              <w:rPr>
                <w:noProof/>
                <w:webHidden/>
              </w:rPr>
              <w:fldChar w:fldCharType="end"/>
            </w:r>
          </w:hyperlink>
        </w:p>
        <w:p w14:paraId="68D3C4ED" w14:textId="367D7044" w:rsidR="008C3141" w:rsidRDefault="009433C4">
          <w:pPr>
            <w:pStyle w:val="TM2"/>
            <w:rPr>
              <w:rFonts w:eastAsiaTheme="minorEastAsia" w:hint="eastAsia"/>
              <w:noProof/>
              <w:color w:val="auto"/>
              <w:lang w:eastAsia="fr-FR"/>
            </w:rPr>
          </w:pPr>
          <w:hyperlink w:anchor="_Toc86170886" w:history="1">
            <w:r w:rsidR="008C3141" w:rsidRPr="001760C5">
              <w:rPr>
                <w:rStyle w:val="Lienhypertexte"/>
                <w:noProof/>
              </w:rPr>
              <w:t>7.2</w:t>
            </w:r>
            <w:r w:rsidR="008C3141">
              <w:rPr>
                <w:rFonts w:eastAsiaTheme="minorEastAsia"/>
                <w:noProof/>
                <w:color w:val="auto"/>
                <w:lang w:eastAsia="fr-FR"/>
              </w:rPr>
              <w:tab/>
            </w:r>
            <w:r w:rsidR="008C3141" w:rsidRPr="001760C5">
              <w:rPr>
                <w:rStyle w:val="Lienhypertexte"/>
                <w:noProof/>
              </w:rPr>
              <w:t>Connexion à Ansible Tower</w:t>
            </w:r>
            <w:r w:rsidR="008C3141">
              <w:rPr>
                <w:noProof/>
                <w:webHidden/>
              </w:rPr>
              <w:tab/>
            </w:r>
            <w:r w:rsidR="008C3141">
              <w:rPr>
                <w:noProof/>
                <w:webHidden/>
              </w:rPr>
              <w:fldChar w:fldCharType="begin"/>
            </w:r>
            <w:r w:rsidR="008C3141">
              <w:rPr>
                <w:noProof/>
                <w:webHidden/>
              </w:rPr>
              <w:instrText xml:space="preserve"> PAGEREF _Toc86170886 \h </w:instrText>
            </w:r>
            <w:r w:rsidR="008C3141">
              <w:rPr>
                <w:noProof/>
                <w:webHidden/>
              </w:rPr>
            </w:r>
            <w:r w:rsidR="008C3141">
              <w:rPr>
                <w:noProof/>
                <w:webHidden/>
              </w:rPr>
              <w:fldChar w:fldCharType="separate"/>
            </w:r>
            <w:r w:rsidR="00C22712">
              <w:rPr>
                <w:noProof/>
                <w:webHidden/>
              </w:rPr>
              <w:t>30</w:t>
            </w:r>
            <w:r w:rsidR="008C3141">
              <w:rPr>
                <w:noProof/>
                <w:webHidden/>
              </w:rPr>
              <w:fldChar w:fldCharType="end"/>
            </w:r>
          </w:hyperlink>
        </w:p>
        <w:p w14:paraId="1F369D41" w14:textId="52D2D089" w:rsidR="008C3141" w:rsidRDefault="009433C4">
          <w:pPr>
            <w:pStyle w:val="TM2"/>
            <w:rPr>
              <w:rFonts w:eastAsiaTheme="minorEastAsia" w:hint="eastAsia"/>
              <w:noProof/>
              <w:color w:val="auto"/>
              <w:lang w:eastAsia="fr-FR"/>
            </w:rPr>
          </w:pPr>
          <w:hyperlink w:anchor="_Toc86170887" w:history="1">
            <w:r w:rsidR="008C3141" w:rsidRPr="001760C5">
              <w:rPr>
                <w:rStyle w:val="Lienhypertexte"/>
                <w:noProof/>
              </w:rPr>
              <w:t>7.3</w:t>
            </w:r>
            <w:r w:rsidR="008C3141">
              <w:rPr>
                <w:rFonts w:eastAsiaTheme="minorEastAsia"/>
                <w:noProof/>
                <w:color w:val="auto"/>
                <w:lang w:eastAsia="fr-FR"/>
              </w:rPr>
              <w:tab/>
            </w:r>
            <w:r w:rsidR="008C3141" w:rsidRPr="001760C5">
              <w:rPr>
                <w:rStyle w:val="Lienhypertexte"/>
                <w:noProof/>
              </w:rPr>
              <w:t>Projet</w:t>
            </w:r>
            <w:r w:rsidR="008C3141">
              <w:rPr>
                <w:noProof/>
                <w:webHidden/>
              </w:rPr>
              <w:tab/>
            </w:r>
            <w:r w:rsidR="008C3141">
              <w:rPr>
                <w:noProof/>
                <w:webHidden/>
              </w:rPr>
              <w:fldChar w:fldCharType="begin"/>
            </w:r>
            <w:r w:rsidR="008C3141">
              <w:rPr>
                <w:noProof/>
                <w:webHidden/>
              </w:rPr>
              <w:instrText xml:space="preserve"> PAGEREF _Toc86170887 \h </w:instrText>
            </w:r>
            <w:r w:rsidR="008C3141">
              <w:rPr>
                <w:noProof/>
                <w:webHidden/>
              </w:rPr>
            </w:r>
            <w:r w:rsidR="008C3141">
              <w:rPr>
                <w:noProof/>
                <w:webHidden/>
              </w:rPr>
              <w:fldChar w:fldCharType="separate"/>
            </w:r>
            <w:r w:rsidR="00C22712">
              <w:rPr>
                <w:noProof/>
                <w:webHidden/>
              </w:rPr>
              <w:t>31</w:t>
            </w:r>
            <w:r w:rsidR="008C3141">
              <w:rPr>
                <w:noProof/>
                <w:webHidden/>
              </w:rPr>
              <w:fldChar w:fldCharType="end"/>
            </w:r>
          </w:hyperlink>
        </w:p>
        <w:p w14:paraId="0D3B8256" w14:textId="497CF447" w:rsidR="008C3141" w:rsidRDefault="009433C4">
          <w:pPr>
            <w:pStyle w:val="TM2"/>
            <w:rPr>
              <w:rFonts w:eastAsiaTheme="minorEastAsia" w:hint="eastAsia"/>
              <w:noProof/>
              <w:color w:val="auto"/>
              <w:lang w:eastAsia="fr-FR"/>
            </w:rPr>
          </w:pPr>
          <w:hyperlink w:anchor="_Toc86170888" w:history="1">
            <w:r w:rsidR="008C3141" w:rsidRPr="001760C5">
              <w:rPr>
                <w:rStyle w:val="Lienhypertexte"/>
                <w:noProof/>
              </w:rPr>
              <w:t>7.4</w:t>
            </w:r>
            <w:r w:rsidR="008C3141">
              <w:rPr>
                <w:rFonts w:eastAsiaTheme="minorEastAsia"/>
                <w:noProof/>
                <w:color w:val="auto"/>
                <w:lang w:eastAsia="fr-FR"/>
              </w:rPr>
              <w:tab/>
            </w:r>
            <w:r w:rsidR="008C3141" w:rsidRPr="001760C5">
              <w:rPr>
                <w:rStyle w:val="Lienhypertexte"/>
                <w:noProof/>
              </w:rPr>
              <w:t>Inventaires</w:t>
            </w:r>
            <w:r w:rsidR="008C3141">
              <w:rPr>
                <w:noProof/>
                <w:webHidden/>
              </w:rPr>
              <w:tab/>
            </w:r>
            <w:r w:rsidR="008C3141">
              <w:rPr>
                <w:noProof/>
                <w:webHidden/>
              </w:rPr>
              <w:fldChar w:fldCharType="begin"/>
            </w:r>
            <w:r w:rsidR="008C3141">
              <w:rPr>
                <w:noProof/>
                <w:webHidden/>
              </w:rPr>
              <w:instrText xml:space="preserve"> PAGEREF _Toc86170888 \h </w:instrText>
            </w:r>
            <w:r w:rsidR="008C3141">
              <w:rPr>
                <w:noProof/>
                <w:webHidden/>
              </w:rPr>
            </w:r>
            <w:r w:rsidR="008C3141">
              <w:rPr>
                <w:noProof/>
                <w:webHidden/>
              </w:rPr>
              <w:fldChar w:fldCharType="separate"/>
            </w:r>
            <w:r w:rsidR="00C22712">
              <w:rPr>
                <w:noProof/>
                <w:webHidden/>
              </w:rPr>
              <w:t>32</w:t>
            </w:r>
            <w:r w:rsidR="008C3141">
              <w:rPr>
                <w:noProof/>
                <w:webHidden/>
              </w:rPr>
              <w:fldChar w:fldCharType="end"/>
            </w:r>
          </w:hyperlink>
        </w:p>
        <w:p w14:paraId="3F03C7CD" w14:textId="6FBD0709" w:rsidR="008C3141" w:rsidRDefault="009433C4">
          <w:pPr>
            <w:pStyle w:val="TM2"/>
            <w:rPr>
              <w:rFonts w:eastAsiaTheme="minorEastAsia" w:hint="eastAsia"/>
              <w:noProof/>
              <w:color w:val="auto"/>
              <w:lang w:eastAsia="fr-FR"/>
            </w:rPr>
          </w:pPr>
          <w:hyperlink w:anchor="_Toc86170889" w:history="1">
            <w:r w:rsidR="008C3141" w:rsidRPr="001760C5">
              <w:rPr>
                <w:rStyle w:val="Lienhypertexte"/>
                <w:noProof/>
              </w:rPr>
              <w:t>7.5</w:t>
            </w:r>
            <w:r w:rsidR="008C3141">
              <w:rPr>
                <w:rFonts w:eastAsiaTheme="minorEastAsia"/>
                <w:noProof/>
                <w:color w:val="auto"/>
                <w:lang w:eastAsia="fr-FR"/>
              </w:rPr>
              <w:tab/>
            </w:r>
            <w:r w:rsidR="008C3141" w:rsidRPr="001760C5">
              <w:rPr>
                <w:rStyle w:val="Lienhypertexte"/>
                <w:noProof/>
              </w:rPr>
              <w:t>Job Templates</w:t>
            </w:r>
            <w:r w:rsidR="008C3141">
              <w:rPr>
                <w:noProof/>
                <w:webHidden/>
              </w:rPr>
              <w:tab/>
            </w:r>
            <w:r w:rsidR="008C3141">
              <w:rPr>
                <w:noProof/>
                <w:webHidden/>
              </w:rPr>
              <w:fldChar w:fldCharType="begin"/>
            </w:r>
            <w:r w:rsidR="008C3141">
              <w:rPr>
                <w:noProof/>
                <w:webHidden/>
              </w:rPr>
              <w:instrText xml:space="preserve"> PAGEREF _Toc86170889 \h </w:instrText>
            </w:r>
            <w:r w:rsidR="008C3141">
              <w:rPr>
                <w:noProof/>
                <w:webHidden/>
              </w:rPr>
            </w:r>
            <w:r w:rsidR="008C3141">
              <w:rPr>
                <w:noProof/>
                <w:webHidden/>
              </w:rPr>
              <w:fldChar w:fldCharType="separate"/>
            </w:r>
            <w:r w:rsidR="00C22712">
              <w:rPr>
                <w:noProof/>
                <w:webHidden/>
              </w:rPr>
              <w:t>33</w:t>
            </w:r>
            <w:r w:rsidR="008C3141">
              <w:rPr>
                <w:noProof/>
                <w:webHidden/>
              </w:rPr>
              <w:fldChar w:fldCharType="end"/>
            </w:r>
          </w:hyperlink>
        </w:p>
        <w:p w14:paraId="25E92CDA" w14:textId="0F14E3E9" w:rsidR="00316C7E" w:rsidRPr="001B332D" w:rsidRDefault="00AD1512" w:rsidP="00BC47C3">
          <w:r>
            <w:rPr>
              <w:b/>
              <w:bCs/>
            </w:rPr>
            <w:fldChar w:fldCharType="end"/>
          </w:r>
        </w:p>
      </w:sdtContent>
    </w:sdt>
    <w:tbl>
      <w:tblPr>
        <w:tblW w:w="11907" w:type="dxa"/>
        <w:tblLayout w:type="fixed"/>
        <w:tblLook w:val="04A0" w:firstRow="1" w:lastRow="0" w:firstColumn="1" w:lastColumn="0" w:noHBand="0" w:noVBand="1"/>
      </w:tblPr>
      <w:tblGrid>
        <w:gridCol w:w="1304"/>
        <w:gridCol w:w="9327"/>
        <w:gridCol w:w="1276"/>
      </w:tblGrid>
      <w:tr w:rsidR="005C6612" w:rsidRPr="001B332D" w14:paraId="25E92CDE" w14:textId="77777777" w:rsidTr="005C6612">
        <w:trPr>
          <w:trHeight w:hRule="exact" w:val="250"/>
        </w:trPr>
        <w:tc>
          <w:tcPr>
            <w:tcW w:w="1304" w:type="dxa"/>
            <w:vMerge w:val="restart"/>
          </w:tcPr>
          <w:p w14:paraId="25E92CDB" w14:textId="77777777" w:rsidR="005C6612" w:rsidRPr="001B332D" w:rsidRDefault="005C6612" w:rsidP="002E21CE">
            <w:pPr>
              <w:framePr w:w="11907" w:h="1134" w:wrap="notBeside" w:vAnchor="page" w:hAnchor="page" w:yAlign="bottom" w:anchorLock="1"/>
            </w:pPr>
          </w:p>
        </w:tc>
        <w:tc>
          <w:tcPr>
            <w:tcW w:w="9327" w:type="dxa"/>
          </w:tcPr>
          <w:p w14:paraId="25E92CDC" w14:textId="77777777" w:rsidR="005C6612" w:rsidRPr="001B332D" w:rsidRDefault="005C6612" w:rsidP="002E21CE">
            <w:pPr>
              <w:framePr w:w="11907" w:h="1134" w:wrap="notBeside" w:vAnchor="page" w:hAnchor="page" w:yAlign="bottom" w:anchorLock="1"/>
            </w:pPr>
          </w:p>
        </w:tc>
        <w:tc>
          <w:tcPr>
            <w:tcW w:w="1276" w:type="dxa"/>
            <w:vMerge w:val="restart"/>
          </w:tcPr>
          <w:p w14:paraId="25E92CDD" w14:textId="77777777" w:rsidR="005C6612" w:rsidRPr="001B332D" w:rsidRDefault="005C6612" w:rsidP="002E21CE">
            <w:pPr>
              <w:framePr w:w="11907" w:h="1134" w:wrap="notBeside" w:vAnchor="page" w:hAnchor="page" w:yAlign="bottom" w:anchorLock="1"/>
            </w:pPr>
          </w:p>
        </w:tc>
      </w:tr>
      <w:tr w:rsidR="005C6612" w:rsidRPr="001B332D" w14:paraId="25E92CE2" w14:textId="77777777" w:rsidTr="005C6612">
        <w:trPr>
          <w:trHeight w:val="357"/>
        </w:trPr>
        <w:tc>
          <w:tcPr>
            <w:tcW w:w="1304" w:type="dxa"/>
            <w:vMerge/>
          </w:tcPr>
          <w:p w14:paraId="25E92CDF" w14:textId="77777777" w:rsidR="005C6612" w:rsidRPr="001B332D" w:rsidRDefault="005C6612" w:rsidP="002E21CE">
            <w:pPr>
              <w:framePr w:w="11907" w:h="1134" w:wrap="notBeside" w:vAnchor="page" w:hAnchor="page" w:yAlign="bottom" w:anchorLock="1"/>
            </w:pPr>
          </w:p>
        </w:tc>
        <w:tc>
          <w:tcPr>
            <w:tcW w:w="9327" w:type="dxa"/>
            <w:vAlign w:val="bottom"/>
          </w:tcPr>
          <w:p w14:paraId="25E92CE0" w14:textId="77777777" w:rsidR="005C6612" w:rsidRPr="001B332D" w:rsidRDefault="005C6612" w:rsidP="00AB55CC">
            <w:pPr>
              <w:pStyle w:val="Informationspieddepage"/>
              <w:framePr w:wrap="notBeside"/>
            </w:pPr>
            <w:r w:rsidRPr="001B332D">
              <w:t xml:space="preserve">GRDF </w:t>
            </w:r>
            <w:r w:rsidR="00224EFC">
              <w:t>–</w:t>
            </w:r>
            <w:r w:rsidRPr="001B332D">
              <w:t xml:space="preserve"> Société Anonyme au capital de 1 800 745 000 euros </w:t>
            </w:r>
            <w:r w:rsidR="00224EFC">
              <w:t>–</w:t>
            </w:r>
            <w:r w:rsidRPr="001B332D">
              <w:t xml:space="preserve"> Siège social</w:t>
            </w:r>
            <w:r w:rsidR="00224EFC">
              <w:t> </w:t>
            </w:r>
            <w:r w:rsidRPr="001B332D">
              <w:t xml:space="preserve">: 6 rue Condorcet </w:t>
            </w:r>
            <w:r w:rsidR="00224EFC">
              <w:t>–</w:t>
            </w:r>
            <w:r w:rsidRPr="001B332D">
              <w:t xml:space="preserve"> 75009 Paris </w:t>
            </w:r>
            <w:r w:rsidR="00224EFC">
              <w:t>–</w:t>
            </w:r>
            <w:r w:rsidRPr="001B332D">
              <w:t xml:space="preserve"> RCS</w:t>
            </w:r>
            <w:r w:rsidR="00224EFC">
              <w:t> </w:t>
            </w:r>
            <w:r w:rsidRPr="001B332D">
              <w:t>: PARIS 444 786 511</w:t>
            </w:r>
          </w:p>
        </w:tc>
        <w:tc>
          <w:tcPr>
            <w:tcW w:w="1276" w:type="dxa"/>
            <w:vMerge/>
          </w:tcPr>
          <w:p w14:paraId="25E92CE1" w14:textId="77777777" w:rsidR="005C6612" w:rsidRPr="001B332D" w:rsidRDefault="005C6612" w:rsidP="002E21CE">
            <w:pPr>
              <w:framePr w:w="11907" w:h="1134" w:wrap="notBeside" w:vAnchor="page" w:hAnchor="page" w:yAlign="bottom" w:anchorLock="1"/>
            </w:pPr>
          </w:p>
        </w:tc>
      </w:tr>
      <w:tr w:rsidR="005C6612" w:rsidRPr="001B332D" w14:paraId="25E92CE6" w14:textId="77777777" w:rsidTr="005C6612">
        <w:trPr>
          <w:trHeight w:hRule="exact" w:val="130"/>
        </w:trPr>
        <w:tc>
          <w:tcPr>
            <w:tcW w:w="1304" w:type="dxa"/>
            <w:vMerge/>
          </w:tcPr>
          <w:p w14:paraId="25E92CE3" w14:textId="77777777" w:rsidR="005C6612" w:rsidRPr="001B332D" w:rsidRDefault="005C6612" w:rsidP="002E21CE">
            <w:pPr>
              <w:framePr w:w="11907" w:h="1134" w:wrap="notBeside" w:vAnchor="page" w:hAnchor="page" w:yAlign="bottom" w:anchorLock="1"/>
            </w:pPr>
          </w:p>
        </w:tc>
        <w:tc>
          <w:tcPr>
            <w:tcW w:w="9327" w:type="dxa"/>
          </w:tcPr>
          <w:p w14:paraId="25E92CE4" w14:textId="77777777" w:rsidR="005C6612" w:rsidRPr="001B332D" w:rsidRDefault="005C6612" w:rsidP="002E21CE">
            <w:pPr>
              <w:framePr w:w="11907" w:h="1134" w:wrap="notBeside" w:vAnchor="page" w:hAnchor="page" w:yAlign="bottom" w:anchorLock="1"/>
            </w:pPr>
          </w:p>
        </w:tc>
        <w:tc>
          <w:tcPr>
            <w:tcW w:w="1276" w:type="dxa"/>
            <w:vMerge/>
          </w:tcPr>
          <w:p w14:paraId="25E92CE5" w14:textId="77777777" w:rsidR="005C6612" w:rsidRPr="001B332D" w:rsidRDefault="005C6612" w:rsidP="002E21CE">
            <w:pPr>
              <w:framePr w:w="11907" w:h="1134" w:wrap="notBeside" w:vAnchor="page" w:hAnchor="page" w:yAlign="bottom" w:anchorLock="1"/>
            </w:pPr>
          </w:p>
        </w:tc>
      </w:tr>
      <w:tr w:rsidR="002E21CE" w:rsidRPr="001B332D" w14:paraId="25E92CE8" w14:textId="77777777" w:rsidTr="005C6612">
        <w:trPr>
          <w:trHeight w:val="397"/>
        </w:trPr>
        <w:tc>
          <w:tcPr>
            <w:tcW w:w="11907" w:type="dxa"/>
            <w:gridSpan w:val="3"/>
          </w:tcPr>
          <w:p w14:paraId="25E92CE7" w14:textId="77777777" w:rsidR="002E21CE" w:rsidRPr="001B332D" w:rsidRDefault="00B37D43" w:rsidP="00B37D43">
            <w:pPr>
              <w:pStyle w:val="Visuel"/>
              <w:framePr w:wrap="notBeside"/>
            </w:pPr>
            <w:r w:rsidRPr="001B332D">
              <w:drawing>
                <wp:inline distT="0" distB="0" distL="0" distR="0" wp14:anchorId="25E92D1C" wp14:editId="7416D07D">
                  <wp:extent cx="7560945" cy="253365"/>
                  <wp:effectExtent l="19050" t="0" r="1905" b="0"/>
                  <wp:docPr id="2" name="Image 1" descr="pieddepage_grdf_ca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ddepage_grdf_cahier.png"/>
                          <pic:cNvPicPr/>
                        </pic:nvPicPr>
                        <pic:blipFill>
                          <a:blip r:embed="rId12" cstate="print"/>
                          <a:stretch>
                            <a:fillRect/>
                          </a:stretch>
                        </pic:blipFill>
                        <pic:spPr>
                          <a:xfrm>
                            <a:off x="0" y="0"/>
                            <a:ext cx="7560945" cy="253365"/>
                          </a:xfrm>
                          <a:prstGeom prst="rect">
                            <a:avLst/>
                          </a:prstGeom>
                        </pic:spPr>
                      </pic:pic>
                    </a:graphicData>
                  </a:graphic>
                </wp:inline>
              </w:drawing>
            </w:r>
          </w:p>
        </w:tc>
      </w:tr>
    </w:tbl>
    <w:p w14:paraId="4D166298" w14:textId="686C9EA3" w:rsidR="007B72EB" w:rsidRDefault="007B72EB" w:rsidP="00612D83"/>
    <w:p w14:paraId="2A0ED392" w14:textId="77777777" w:rsidR="007B72EB" w:rsidRDefault="007B72EB">
      <w:pPr>
        <w:spacing w:after="160" w:line="259" w:lineRule="auto"/>
      </w:pPr>
      <w:r>
        <w:br w:type="page"/>
      </w:r>
    </w:p>
    <w:p w14:paraId="41268A89" w14:textId="1C7344AA" w:rsidR="003A7733" w:rsidRDefault="003A7733" w:rsidP="00C10B9E">
      <w:pPr>
        <w:pStyle w:val="Titre1"/>
        <w:rPr>
          <w:rFonts w:hint="eastAsia"/>
        </w:rPr>
      </w:pPr>
      <w:bookmarkStart w:id="2" w:name="_Toc86170839"/>
      <w:r>
        <w:lastRenderedPageBreak/>
        <w:t>Règle d’ingénierie</w:t>
      </w:r>
      <w:bookmarkEnd w:id="2"/>
    </w:p>
    <w:p w14:paraId="0D1DFD09" w14:textId="2702B0E8" w:rsidR="003A7733" w:rsidRDefault="003A7733" w:rsidP="003A7733">
      <w:r>
        <w:t>Les règles d’ingénierie sont l’ensemble des règles qu</w:t>
      </w:r>
      <w:r w:rsidR="00334B39">
        <w:t>’impose</w:t>
      </w:r>
      <w:r>
        <w:t xml:space="preserve"> la DSI de GRDF à une brique technique</w:t>
      </w:r>
      <w:r w:rsidR="002B763F">
        <w:t xml:space="preserve">. Ces règles ont pour but </w:t>
      </w:r>
      <w:r w:rsidR="00FC03A1">
        <w:t>d’homogén</w:t>
      </w:r>
      <w:r w:rsidR="001C6AC9">
        <w:t>éiser et d’</w:t>
      </w:r>
      <w:r w:rsidR="00B43206">
        <w:t>industrialiser</w:t>
      </w:r>
      <w:r w:rsidR="001C6AC9">
        <w:t xml:space="preserve"> la brique </w:t>
      </w:r>
      <w:r w:rsidR="00B43206">
        <w:t>technique</w:t>
      </w:r>
      <w:r w:rsidR="001C6AC9">
        <w:t xml:space="preserve"> afin </w:t>
      </w:r>
      <w:r w:rsidR="002B763F">
        <w:t>de :</w:t>
      </w:r>
    </w:p>
    <w:p w14:paraId="0F759437" w14:textId="56B8D5AD" w:rsidR="002B763F" w:rsidRDefault="002B763F" w:rsidP="003A7733"/>
    <w:p w14:paraId="77E0B1C6" w14:textId="5C6B4918" w:rsidR="00FC03A1" w:rsidRDefault="001C6AC9" w:rsidP="0007241B">
      <w:pPr>
        <w:pStyle w:val="Paragraphedeliste"/>
        <w:numPr>
          <w:ilvl w:val="0"/>
          <w:numId w:val="8"/>
        </w:numPr>
      </w:pPr>
      <w:r>
        <w:t>Améliorer l’e</w:t>
      </w:r>
      <w:r w:rsidR="00EF5D77">
        <w:t>xploitabilité et donc la qualité de service fourni</w:t>
      </w:r>
      <w:r w:rsidR="00480AB4">
        <w:t>e</w:t>
      </w:r>
      <w:r w:rsidR="00EF5D77">
        <w:t xml:space="preserve"> par la brique</w:t>
      </w:r>
      <w:r w:rsidR="00B43206">
        <w:t>.</w:t>
      </w:r>
    </w:p>
    <w:p w14:paraId="790239F1" w14:textId="06F15331" w:rsidR="00EF5D77" w:rsidRDefault="00EF5D77" w:rsidP="0007241B">
      <w:pPr>
        <w:pStyle w:val="Paragraphedeliste"/>
        <w:numPr>
          <w:ilvl w:val="0"/>
          <w:numId w:val="8"/>
        </w:numPr>
      </w:pPr>
      <w:r>
        <w:t xml:space="preserve">Automatiser les gestes liés à la brique afin </w:t>
      </w:r>
      <w:r w:rsidR="00B43206">
        <w:t>de diminuer les co</w:t>
      </w:r>
      <w:r w:rsidR="00480AB4">
        <w:t>û</w:t>
      </w:r>
      <w:r w:rsidR="00B43206">
        <w:t>ts et les délais.</w:t>
      </w:r>
    </w:p>
    <w:p w14:paraId="6A0850E7" w14:textId="3D3EFE27" w:rsidR="003E4AEA" w:rsidRDefault="003E4AEA" w:rsidP="0007241B">
      <w:pPr>
        <w:pStyle w:val="Paragraphedeliste"/>
        <w:numPr>
          <w:ilvl w:val="0"/>
          <w:numId w:val="8"/>
        </w:numPr>
      </w:pPr>
      <w:r>
        <w:t>Diminuer la surface d’attaque des risques Cyber.</w:t>
      </w:r>
    </w:p>
    <w:p w14:paraId="34A8FADB" w14:textId="3942910F" w:rsidR="00F8710C" w:rsidRDefault="00F8710C" w:rsidP="00F8710C"/>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F8710C" w14:paraId="34428B5F" w14:textId="77777777" w:rsidTr="00F548E1">
        <w:tc>
          <w:tcPr>
            <w:tcW w:w="1838" w:type="dxa"/>
          </w:tcPr>
          <w:p w14:paraId="22B875CF" w14:textId="69569297" w:rsidR="00F8710C" w:rsidRDefault="00F8710C" w:rsidP="0007241B">
            <w:pPr>
              <w:pStyle w:val="Paragraphedeliste"/>
              <w:numPr>
                <w:ilvl w:val="0"/>
                <w:numId w:val="11"/>
              </w:numPr>
            </w:pPr>
          </w:p>
        </w:tc>
        <w:tc>
          <w:tcPr>
            <w:tcW w:w="7478" w:type="dxa"/>
          </w:tcPr>
          <w:p w14:paraId="198C3E66" w14:textId="63DCF195" w:rsidR="00F8710C" w:rsidRDefault="00F8710C" w:rsidP="00F548E1">
            <w:r>
              <w:t xml:space="preserve">Les règles d’ingénierie de la brique technique sont </w:t>
            </w:r>
            <w:r w:rsidR="00DC3247">
              <w:t>appliquées.</w:t>
            </w:r>
          </w:p>
        </w:tc>
      </w:tr>
    </w:tbl>
    <w:p w14:paraId="191EC711" w14:textId="7A02CEBD" w:rsidR="00F8710C" w:rsidRDefault="00F8710C" w:rsidP="00F8710C"/>
    <w:p w14:paraId="58C220B2" w14:textId="62D090D3" w:rsidR="00F46E92" w:rsidRDefault="00035F18" w:rsidP="00F8710C">
      <w:r>
        <w:rPr>
          <w:noProof/>
        </w:rPr>
        <w:drawing>
          <wp:inline distT="0" distB="0" distL="0" distR="0" wp14:anchorId="0BBE6E4A" wp14:editId="2A4944CC">
            <wp:extent cx="373711" cy="373711"/>
            <wp:effectExtent l="0" t="0" r="7620" b="7620"/>
            <wp:docPr id="46" name="Graphique 46"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que 46" descr="Avertissement"/>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74605" cy="374605"/>
                    </a:xfrm>
                    <a:prstGeom prst="rect">
                      <a:avLst/>
                    </a:prstGeom>
                  </pic:spPr>
                </pic:pic>
              </a:graphicData>
            </a:graphic>
          </wp:inline>
        </w:drawing>
      </w:r>
      <w:r w:rsidR="005A6C1A">
        <w:t xml:space="preserve"> Toute règle ne figurant pas dans ce document et n’étant pas un comportement normal de la brique technique</w:t>
      </w:r>
      <w:r w:rsidR="00186400">
        <w:t xml:space="preserve"> tel qu’on pourrait la trouv</w:t>
      </w:r>
      <w:r w:rsidR="00FC116A">
        <w:t>er</w:t>
      </w:r>
      <w:r w:rsidR="00186400">
        <w:t xml:space="preserve"> chez l’éditeur sans modification de GRDF est considéré</w:t>
      </w:r>
      <w:r w:rsidR="00FC116A">
        <w:t>e</w:t>
      </w:r>
      <w:r w:rsidR="00186400">
        <w:t xml:space="preserve"> comme une spécificité.</w:t>
      </w:r>
    </w:p>
    <w:p w14:paraId="33B39280" w14:textId="7F19DDE5" w:rsidR="00CD528C" w:rsidRDefault="00FF72AB" w:rsidP="00C10B9E">
      <w:pPr>
        <w:pStyle w:val="Titre2"/>
        <w:rPr>
          <w:rFonts w:hint="eastAsia"/>
        </w:rPr>
      </w:pPr>
      <w:bookmarkStart w:id="3" w:name="_Toc86170840"/>
      <w:r>
        <w:t>Responsabilité</w:t>
      </w:r>
      <w:bookmarkEnd w:id="3"/>
    </w:p>
    <w:p w14:paraId="78AA17BD" w14:textId="7219DDBB" w:rsidR="00CD528C" w:rsidRDefault="00CD528C" w:rsidP="00CD528C">
      <w:r>
        <w:t xml:space="preserve">Les règles d’ingénierie sont écrites </w:t>
      </w:r>
      <w:r w:rsidR="006D4A53">
        <w:t>par l’expertise de la brique et validé</w:t>
      </w:r>
      <w:r w:rsidR="00FC116A">
        <w:t>es</w:t>
      </w:r>
      <w:r w:rsidR="006D4A53">
        <w:t xml:space="preserve"> par l’exploitant de la brique</w:t>
      </w:r>
      <w:r w:rsidR="00D45167">
        <w:t xml:space="preserve">. Elles sont aussi </w:t>
      </w:r>
      <w:r w:rsidR="00296863">
        <w:t>validées</w:t>
      </w:r>
      <w:r w:rsidR="00D45167">
        <w:t xml:space="preserve"> par les</w:t>
      </w:r>
      <w:r w:rsidR="006D4A53">
        <w:t xml:space="preserve"> architectes infrastructures, ceux-ci sont garant</w:t>
      </w:r>
      <w:r w:rsidR="005E158A">
        <w:t>s</w:t>
      </w:r>
      <w:r w:rsidR="00034657">
        <w:t xml:space="preserve"> de la cohérence </w:t>
      </w:r>
      <w:r w:rsidR="00D45167">
        <w:t>transverse</w:t>
      </w:r>
      <w:r w:rsidR="00034657">
        <w:t xml:space="preserve"> des briques.</w:t>
      </w:r>
    </w:p>
    <w:p w14:paraId="11149F34" w14:textId="2C51CBEC" w:rsidR="00034657" w:rsidRDefault="00034657" w:rsidP="00CD528C"/>
    <w:p w14:paraId="5908D95A" w14:textId="01853A65" w:rsidR="00034657" w:rsidRDefault="00FF72AB" w:rsidP="00CD528C">
      <w:r>
        <w:t>Les responsabilités</w:t>
      </w:r>
      <w:r w:rsidR="00034657">
        <w:t xml:space="preserve"> pour la brique technique </w:t>
      </w:r>
      <w:r>
        <w:t>sont</w:t>
      </w:r>
      <w:r w:rsidR="00034657">
        <w:t> :</w:t>
      </w:r>
    </w:p>
    <w:p w14:paraId="2A9ED1DE" w14:textId="34583DDB" w:rsidR="00034657" w:rsidRDefault="00034657" w:rsidP="00CD528C"/>
    <w:tbl>
      <w:tblPr>
        <w:tblStyle w:val="Listeclaire-Accent11"/>
        <w:tblW w:w="9346" w:type="dxa"/>
        <w:tblLook w:val="04A0" w:firstRow="1" w:lastRow="0" w:firstColumn="1" w:lastColumn="0" w:noHBand="0" w:noVBand="1"/>
      </w:tblPr>
      <w:tblGrid>
        <w:gridCol w:w="3102"/>
        <w:gridCol w:w="6244"/>
      </w:tblGrid>
      <w:tr w:rsidR="0033351F" w14:paraId="4069AD7C" w14:textId="77777777" w:rsidTr="00AA4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639175DC" w14:textId="55639AF4" w:rsidR="0033351F" w:rsidRPr="00F50F76" w:rsidRDefault="0033351F" w:rsidP="0033351F">
            <w:pPr>
              <w:jc w:val="center"/>
              <w:rPr>
                <w:rFonts w:asciiTheme="minorHAnsi" w:eastAsiaTheme="minorHAnsi" w:hAnsiTheme="minorHAnsi" w:cstheme="minorBidi"/>
                <w:color w:val="FFFFFF" w:themeColor="background1"/>
                <w:sz w:val="22"/>
                <w:szCs w:val="22"/>
                <w:lang w:eastAsia="en-US"/>
              </w:rPr>
            </w:pPr>
            <w:r w:rsidRPr="00F50F76">
              <w:rPr>
                <w:rFonts w:asciiTheme="minorHAnsi" w:eastAsiaTheme="minorHAnsi" w:hAnsiTheme="minorHAnsi" w:cstheme="minorBidi"/>
                <w:color w:val="FFFFFF" w:themeColor="background1"/>
                <w:sz w:val="22"/>
                <w:szCs w:val="22"/>
                <w:lang w:eastAsia="en-US"/>
              </w:rPr>
              <w:t>R</w:t>
            </w:r>
            <w:r w:rsidR="00AA4467" w:rsidRPr="00F50F76">
              <w:rPr>
                <w:rFonts w:asciiTheme="minorHAnsi" w:eastAsiaTheme="minorHAnsi" w:hAnsiTheme="minorHAnsi" w:cstheme="minorBidi"/>
                <w:color w:val="FFFFFF" w:themeColor="background1"/>
                <w:sz w:val="22"/>
                <w:szCs w:val="22"/>
                <w:lang w:eastAsia="en-US"/>
              </w:rPr>
              <w:t>ôle</w:t>
            </w:r>
          </w:p>
        </w:tc>
        <w:tc>
          <w:tcPr>
            <w:tcW w:w="6244" w:type="dxa"/>
          </w:tcPr>
          <w:p w14:paraId="5E635EBF" w14:textId="6B515B4D" w:rsidR="0033351F" w:rsidRPr="00F50F76" w:rsidRDefault="00AA4467" w:rsidP="0033351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FFFFFF" w:themeColor="background1"/>
                <w:sz w:val="22"/>
                <w:szCs w:val="22"/>
                <w:lang w:eastAsia="en-US"/>
              </w:rPr>
            </w:pPr>
            <w:r w:rsidRPr="00F50F76">
              <w:rPr>
                <w:rFonts w:asciiTheme="minorHAnsi" w:eastAsiaTheme="minorHAnsi" w:hAnsiTheme="minorHAnsi" w:cstheme="minorBidi"/>
                <w:color w:val="FFFFFF" w:themeColor="background1"/>
                <w:sz w:val="22"/>
                <w:szCs w:val="22"/>
                <w:lang w:eastAsia="en-US"/>
              </w:rPr>
              <w:t>Entité responsable</w:t>
            </w:r>
          </w:p>
        </w:tc>
      </w:tr>
      <w:tr w:rsidR="0033351F" w14:paraId="670BA600" w14:textId="77777777" w:rsidTr="00AA4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313151DA" w14:textId="1CE10586" w:rsidR="0033351F" w:rsidRPr="00F50F76" w:rsidRDefault="0033351F" w:rsidP="0033351F">
            <w:pPr>
              <w:jc w:val="center"/>
              <w:rPr>
                <w:rFonts w:asciiTheme="minorHAnsi" w:eastAsiaTheme="minorHAnsi" w:hAnsiTheme="minorHAnsi" w:cstheme="minorBidi"/>
                <w:b w:val="0"/>
                <w:bCs w:val="0"/>
                <w:sz w:val="22"/>
                <w:szCs w:val="22"/>
                <w:lang w:eastAsia="en-US"/>
              </w:rPr>
            </w:pPr>
            <w:r w:rsidRPr="00F50F76">
              <w:rPr>
                <w:rFonts w:asciiTheme="minorHAnsi" w:eastAsiaTheme="minorHAnsi" w:hAnsiTheme="minorHAnsi" w:cstheme="minorBidi"/>
                <w:b w:val="0"/>
                <w:bCs w:val="0"/>
                <w:sz w:val="22"/>
                <w:szCs w:val="22"/>
                <w:lang w:eastAsia="en-US"/>
              </w:rPr>
              <w:t>Expertise</w:t>
            </w:r>
          </w:p>
        </w:tc>
        <w:tc>
          <w:tcPr>
            <w:tcW w:w="6244" w:type="dxa"/>
          </w:tcPr>
          <w:p w14:paraId="4C1DEFF0" w14:textId="47778EA7" w:rsidR="0033351F" w:rsidRPr="00F50F76" w:rsidRDefault="0033351F" w:rsidP="0033351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eastAsia="en-US"/>
              </w:rPr>
            </w:pPr>
            <w:r w:rsidRPr="00F50F76">
              <w:rPr>
                <w:rFonts w:asciiTheme="minorHAnsi" w:eastAsiaTheme="minorHAnsi" w:hAnsiTheme="minorHAnsi" w:cstheme="minorBidi"/>
                <w:sz w:val="22"/>
                <w:szCs w:val="22"/>
                <w:lang w:eastAsia="en-US"/>
              </w:rPr>
              <w:t>DSI/ING/AES</w:t>
            </w:r>
          </w:p>
        </w:tc>
      </w:tr>
      <w:tr w:rsidR="0033351F" w14:paraId="4DA745C0" w14:textId="77777777" w:rsidTr="00AA4467">
        <w:tc>
          <w:tcPr>
            <w:cnfStyle w:val="001000000000" w:firstRow="0" w:lastRow="0" w:firstColumn="1" w:lastColumn="0" w:oddVBand="0" w:evenVBand="0" w:oddHBand="0" w:evenHBand="0" w:firstRowFirstColumn="0" w:firstRowLastColumn="0" w:lastRowFirstColumn="0" w:lastRowLastColumn="0"/>
            <w:tcW w:w="3102" w:type="dxa"/>
          </w:tcPr>
          <w:p w14:paraId="4B11EB66" w14:textId="34245D88" w:rsidR="0033351F" w:rsidRPr="00F50F76" w:rsidRDefault="0033351F" w:rsidP="0033351F">
            <w:pPr>
              <w:jc w:val="center"/>
              <w:rPr>
                <w:rFonts w:asciiTheme="minorHAnsi" w:eastAsiaTheme="minorHAnsi" w:hAnsiTheme="minorHAnsi" w:cstheme="minorBidi"/>
                <w:b w:val="0"/>
                <w:bCs w:val="0"/>
                <w:sz w:val="22"/>
                <w:szCs w:val="22"/>
                <w:lang w:eastAsia="en-US"/>
              </w:rPr>
            </w:pPr>
            <w:r w:rsidRPr="00F50F76">
              <w:rPr>
                <w:rFonts w:asciiTheme="minorHAnsi" w:eastAsiaTheme="minorHAnsi" w:hAnsiTheme="minorHAnsi" w:cstheme="minorBidi"/>
                <w:b w:val="0"/>
                <w:bCs w:val="0"/>
                <w:sz w:val="22"/>
                <w:szCs w:val="22"/>
                <w:lang w:eastAsia="en-US"/>
              </w:rPr>
              <w:t>Exploitant</w:t>
            </w:r>
          </w:p>
        </w:tc>
        <w:tc>
          <w:tcPr>
            <w:tcW w:w="6244" w:type="dxa"/>
          </w:tcPr>
          <w:p w14:paraId="09807BAE" w14:textId="01AE6917" w:rsidR="0033351F" w:rsidRPr="00F50F76" w:rsidRDefault="0033351F" w:rsidP="0033351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eastAsia="en-US"/>
              </w:rPr>
            </w:pPr>
            <w:r w:rsidRPr="00F50F76">
              <w:rPr>
                <w:rFonts w:asciiTheme="minorHAnsi" w:eastAsiaTheme="minorHAnsi" w:hAnsiTheme="minorHAnsi" w:cstheme="minorBidi"/>
                <w:sz w:val="22"/>
                <w:szCs w:val="22"/>
                <w:lang w:eastAsia="en-US"/>
              </w:rPr>
              <w:t>DSI/EXP/POI</w:t>
            </w:r>
          </w:p>
        </w:tc>
      </w:tr>
    </w:tbl>
    <w:p w14:paraId="3849C6E9" w14:textId="77777777" w:rsidR="00034657" w:rsidRPr="00CD528C" w:rsidRDefault="00034657" w:rsidP="00CD528C"/>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1B56ED" w14:paraId="79C6F457" w14:textId="77777777" w:rsidTr="00AA4467">
        <w:tc>
          <w:tcPr>
            <w:tcW w:w="1838" w:type="dxa"/>
          </w:tcPr>
          <w:p w14:paraId="5C97B1AD" w14:textId="77777777" w:rsidR="001B56ED" w:rsidRDefault="001B56ED" w:rsidP="0007241B">
            <w:pPr>
              <w:pStyle w:val="Paragraphedeliste"/>
              <w:numPr>
                <w:ilvl w:val="0"/>
                <w:numId w:val="11"/>
              </w:numPr>
              <w:ind w:left="357" w:hanging="357"/>
            </w:pPr>
          </w:p>
        </w:tc>
        <w:tc>
          <w:tcPr>
            <w:tcW w:w="7478" w:type="dxa"/>
          </w:tcPr>
          <w:p w14:paraId="42881629" w14:textId="4551C5D1" w:rsidR="001B56ED" w:rsidRDefault="001B56ED" w:rsidP="00F548E1">
            <w:r>
              <w:t xml:space="preserve">La brique technique a une organisation </w:t>
            </w:r>
            <w:r w:rsidR="00F8710C">
              <w:t>décrite et validé</w:t>
            </w:r>
            <w:r w:rsidR="0001270E">
              <w:t>e</w:t>
            </w:r>
            <w:r w:rsidR="00F8710C">
              <w:t xml:space="preserve"> par la DSI de GRDF.</w:t>
            </w:r>
          </w:p>
        </w:tc>
      </w:tr>
    </w:tbl>
    <w:p w14:paraId="64F06D9E" w14:textId="0CEFA79B" w:rsidR="00B43206" w:rsidRDefault="00B43206" w:rsidP="00B43206"/>
    <w:p w14:paraId="3915D983" w14:textId="77777777" w:rsidR="00E4219C" w:rsidRDefault="00E4219C">
      <w:pPr>
        <w:spacing w:after="160" w:line="259" w:lineRule="auto"/>
        <w:rPr>
          <w:rFonts w:asciiTheme="majorHAnsi" w:eastAsiaTheme="majorEastAsia" w:hAnsiTheme="majorHAnsi" w:cstheme="majorBidi" w:hint="eastAsia"/>
          <w:bCs/>
          <w:sz w:val="26"/>
        </w:rPr>
      </w:pPr>
      <w:r>
        <w:br w:type="page"/>
      </w:r>
    </w:p>
    <w:p w14:paraId="284BA005" w14:textId="6D055729" w:rsidR="00E77315" w:rsidRDefault="00685229" w:rsidP="007C2809">
      <w:pPr>
        <w:pStyle w:val="Titre2"/>
        <w:rPr>
          <w:rFonts w:hint="eastAsia"/>
        </w:rPr>
      </w:pPr>
      <w:bookmarkStart w:id="4" w:name="_Toc86170841"/>
      <w:r>
        <w:lastRenderedPageBreak/>
        <w:t>Contextualisation d</w:t>
      </w:r>
      <w:r w:rsidR="009208B9">
        <w:t>es règles d’ingénierie</w:t>
      </w:r>
      <w:bookmarkEnd w:id="4"/>
    </w:p>
    <w:p w14:paraId="3D1CB0DF" w14:textId="22242603" w:rsidR="00D47A3F" w:rsidRDefault="00174A9A">
      <w:pPr>
        <w:spacing w:after="160" w:line="259" w:lineRule="auto"/>
      </w:pPr>
      <w:r>
        <w:t>Les règles d’ingénierie peuvent varier en fonction de plusieurs critères</w:t>
      </w:r>
      <w:r w:rsidR="004B6362">
        <w:t>. D</w:t>
      </w:r>
      <w:r>
        <w:t>ans ce cas, le document décrit</w:t>
      </w:r>
      <w:r w:rsidR="004B6362">
        <w:t>,</w:t>
      </w:r>
      <w:r>
        <w:t xml:space="preserve"> pour chaque contexte</w:t>
      </w:r>
      <w:r w:rsidR="004B6362">
        <w:t>,</w:t>
      </w:r>
      <w:r>
        <w:t xml:space="preserve"> les règles applicables. </w:t>
      </w:r>
      <w:r w:rsidR="00685229">
        <w:t xml:space="preserve">Les règles d’ingénierie </w:t>
      </w:r>
      <w:r>
        <w:t xml:space="preserve">pour la brique </w:t>
      </w:r>
      <w:r w:rsidR="002D780E">
        <w:t>Ansible Tower</w:t>
      </w:r>
      <w:r w:rsidR="004A6F34">
        <w:t xml:space="preserve"> </w:t>
      </w:r>
      <w:r w:rsidR="004E3768">
        <w:t>sont</w:t>
      </w:r>
      <w:r w:rsidR="00685229">
        <w:t xml:space="preserve"> </w:t>
      </w:r>
      <w:r w:rsidR="004E3768">
        <w:t>contextualisées</w:t>
      </w:r>
      <w:r w:rsidR="00685229">
        <w:t xml:space="preserve"> e</w:t>
      </w:r>
      <w:r w:rsidR="00D47A3F">
        <w:t>n fonction des critères suivants :</w:t>
      </w:r>
    </w:p>
    <w:p w14:paraId="1B8CFE69" w14:textId="43D320A5" w:rsidR="00AB33FD" w:rsidRDefault="00286D74" w:rsidP="0007241B">
      <w:pPr>
        <w:pStyle w:val="Paragraphedeliste"/>
        <w:numPr>
          <w:ilvl w:val="0"/>
          <w:numId w:val="13"/>
        </w:numPr>
        <w:spacing w:after="160" w:line="259" w:lineRule="auto"/>
      </w:pPr>
      <w:r>
        <w:t>Offre du cadre normatif</w:t>
      </w:r>
    </w:p>
    <w:p w14:paraId="7291CAA3" w14:textId="77777777" w:rsidR="00286D74" w:rsidRDefault="00286D74" w:rsidP="0007241B">
      <w:pPr>
        <w:pStyle w:val="Paragraphedeliste"/>
        <w:numPr>
          <w:ilvl w:val="0"/>
          <w:numId w:val="13"/>
        </w:numPr>
        <w:spacing w:after="160" w:line="259" w:lineRule="auto"/>
      </w:pPr>
      <w:r>
        <w:t>Area</w:t>
      </w:r>
    </w:p>
    <w:p w14:paraId="5E17B737" w14:textId="718C7029" w:rsidR="00286D74" w:rsidRDefault="00286D74" w:rsidP="0007241B">
      <w:pPr>
        <w:pStyle w:val="Paragraphedeliste"/>
        <w:numPr>
          <w:ilvl w:val="0"/>
          <w:numId w:val="13"/>
        </w:numPr>
        <w:spacing w:after="160" w:line="259" w:lineRule="auto"/>
      </w:pPr>
      <w:r>
        <w:t>Statut</w:t>
      </w:r>
    </w:p>
    <w:p w14:paraId="659BB5E0" w14:textId="1B5C0A07" w:rsidR="00D47A3F" w:rsidRDefault="004E3768" w:rsidP="007C2809">
      <w:pPr>
        <w:pStyle w:val="Titre3"/>
        <w:ind w:left="432" w:hanging="432"/>
        <w:rPr>
          <w:rFonts w:hint="eastAsia"/>
        </w:rPr>
      </w:pPr>
      <w:bookmarkStart w:id="5" w:name="_Toc86170842"/>
      <w:r>
        <w:t>Contexte offre</w:t>
      </w:r>
      <w:r w:rsidR="00685C6E">
        <w:t>s</w:t>
      </w:r>
      <w:r>
        <w:t xml:space="preserve"> du cadre normatif</w:t>
      </w:r>
      <w:bookmarkEnd w:id="5"/>
    </w:p>
    <w:p w14:paraId="0A685C1E" w14:textId="205E5325" w:rsidR="004E3768" w:rsidRDefault="004E3768" w:rsidP="004E3768">
      <w:r>
        <w:t xml:space="preserve">Le cadre normatif impose à la brique technique </w:t>
      </w:r>
      <w:r w:rsidR="00552358">
        <w:t>d’être contextualisé</w:t>
      </w:r>
      <w:r w:rsidR="00BF5512">
        <w:t>e</w:t>
      </w:r>
      <w:r w:rsidR="00552358">
        <w:t xml:space="preserve"> en fonction des offres</w:t>
      </w:r>
      <w:r w:rsidR="00050110">
        <w:t>.</w:t>
      </w:r>
      <w:r w:rsidR="004C1544">
        <w:t xml:space="preserve"> </w:t>
      </w:r>
      <w:r w:rsidR="00050110">
        <w:t>C</w:t>
      </w:r>
      <w:r w:rsidR="004C1544">
        <w:t xml:space="preserve">elles-ci permettent de mieux répondre aux besoins de la DSI GRDF </w:t>
      </w:r>
      <w:r w:rsidR="00B40B24">
        <w:t xml:space="preserve">en donnant des niveaux / fonctionnalités </w:t>
      </w:r>
      <w:r w:rsidR="000C780A">
        <w:t>ainsi que des co</w:t>
      </w:r>
      <w:r w:rsidR="00FC116A">
        <w:t>û</w:t>
      </w:r>
      <w:r w:rsidR="000C780A">
        <w:t xml:space="preserve">ts </w:t>
      </w:r>
      <w:r w:rsidR="00B40B24">
        <w:t>différen</w:t>
      </w:r>
      <w:r w:rsidR="000C780A">
        <w:t>ciés</w:t>
      </w:r>
      <w:r w:rsidR="00B40B24">
        <w:t xml:space="preserve"> en fonction des offres.</w:t>
      </w:r>
    </w:p>
    <w:p w14:paraId="32EABAAC" w14:textId="301FBA5E" w:rsidR="00B40B24" w:rsidRDefault="00B40B24" w:rsidP="004E3768"/>
    <w:p w14:paraId="4C3D6CB5" w14:textId="70D4789C" w:rsidR="00B40B24" w:rsidRDefault="00B40B24" w:rsidP="004E3768">
      <w:r>
        <w:t xml:space="preserve">Les 4 offres du cadre </w:t>
      </w:r>
      <w:r w:rsidR="000C780A">
        <w:t>normatif sont :</w:t>
      </w:r>
    </w:p>
    <w:p w14:paraId="31449B67" w14:textId="4AE8025A" w:rsidR="000C780A" w:rsidRDefault="000C780A" w:rsidP="004E3768"/>
    <w:p w14:paraId="41AF0F7C" w14:textId="1AC70639" w:rsidR="000C780A" w:rsidRDefault="000C780A" w:rsidP="0007241B">
      <w:pPr>
        <w:pStyle w:val="Paragraphedeliste"/>
        <w:numPr>
          <w:ilvl w:val="0"/>
          <w:numId w:val="14"/>
        </w:numPr>
      </w:pPr>
      <w:r>
        <w:t>PRODUCTION</w:t>
      </w:r>
    </w:p>
    <w:p w14:paraId="604688A7" w14:textId="789B8C93" w:rsidR="000C780A" w:rsidRDefault="000C780A" w:rsidP="0007241B">
      <w:pPr>
        <w:pStyle w:val="Paragraphedeliste"/>
        <w:numPr>
          <w:ilvl w:val="0"/>
          <w:numId w:val="14"/>
        </w:numPr>
      </w:pPr>
      <w:r>
        <w:t>HOMOL</w:t>
      </w:r>
      <w:r w:rsidR="00350743">
        <w:t>O</w:t>
      </w:r>
      <w:r>
        <w:t>GATION</w:t>
      </w:r>
    </w:p>
    <w:p w14:paraId="2CBE23B9" w14:textId="401E9B4A" w:rsidR="000C780A" w:rsidRDefault="000C780A" w:rsidP="0007241B">
      <w:pPr>
        <w:pStyle w:val="Paragraphedeliste"/>
        <w:numPr>
          <w:ilvl w:val="0"/>
          <w:numId w:val="14"/>
        </w:numPr>
      </w:pPr>
      <w:r>
        <w:t>CONCEPTION</w:t>
      </w:r>
    </w:p>
    <w:p w14:paraId="298074B3" w14:textId="4482D91F" w:rsidR="000C780A" w:rsidRPr="004E3768" w:rsidRDefault="000C780A" w:rsidP="0007241B">
      <w:pPr>
        <w:pStyle w:val="Paragraphedeliste"/>
        <w:numPr>
          <w:ilvl w:val="0"/>
          <w:numId w:val="14"/>
        </w:numPr>
      </w:pPr>
      <w:r>
        <w:t>INNOVATION</w:t>
      </w:r>
    </w:p>
    <w:p w14:paraId="149671DA" w14:textId="476FA677" w:rsidR="000C780A" w:rsidRDefault="000C780A" w:rsidP="007C2809">
      <w:pPr>
        <w:pStyle w:val="Titre3"/>
        <w:ind w:left="432" w:hanging="432"/>
        <w:rPr>
          <w:rFonts w:hint="eastAsia"/>
        </w:rPr>
      </w:pPr>
      <w:bookmarkStart w:id="6" w:name="_Toc86170843"/>
      <w:r>
        <w:t xml:space="preserve">Contexte </w:t>
      </w:r>
      <w:r w:rsidR="00547015">
        <w:t>Area</w:t>
      </w:r>
      <w:bookmarkEnd w:id="6"/>
    </w:p>
    <w:p w14:paraId="070CE376" w14:textId="3A549D91" w:rsidR="000C780A" w:rsidRDefault="000C780A">
      <w:pPr>
        <w:spacing w:after="160" w:line="259" w:lineRule="auto"/>
      </w:pPr>
      <w:r>
        <w:t>L’</w:t>
      </w:r>
      <w:r w:rsidR="00547015">
        <w:t>area</w:t>
      </w:r>
      <w:r>
        <w:t xml:space="preserve"> est </w:t>
      </w:r>
      <w:r w:rsidR="0087653A">
        <w:t>la segmentation réseau de 1</w:t>
      </w:r>
      <w:r w:rsidR="0087653A" w:rsidRPr="0087653A">
        <w:rPr>
          <w:vertAlign w:val="superscript"/>
        </w:rPr>
        <w:t>er</w:t>
      </w:r>
      <w:r w:rsidR="0087653A">
        <w:t xml:space="preserve"> niveau défini</w:t>
      </w:r>
      <w:r w:rsidR="006A6618">
        <w:t>e</w:t>
      </w:r>
      <w:r w:rsidR="0087653A">
        <w:t xml:space="preserve"> dans le cadre d’EDGAR. Elle a pour but principal de définir des périmètres </w:t>
      </w:r>
      <w:r w:rsidR="00160990">
        <w:t>de sécurité macro</w:t>
      </w:r>
      <w:r w:rsidR="006A6618">
        <w:t>,</w:t>
      </w:r>
      <w:r w:rsidR="00A06EE6">
        <w:t xml:space="preserve"> notamment en fonction de leur exposition (Interne / Externe) ou de leur criticité (SIE / Administration).</w:t>
      </w:r>
    </w:p>
    <w:p w14:paraId="6A0B0AE9" w14:textId="6D1A4D5A" w:rsidR="00160990" w:rsidRDefault="00160990">
      <w:pPr>
        <w:spacing w:after="160" w:line="259" w:lineRule="auto"/>
      </w:pPr>
      <w:r>
        <w:t xml:space="preserve">Les 4 areas </w:t>
      </w:r>
      <w:r w:rsidR="00654092">
        <w:t>sont</w:t>
      </w:r>
    </w:p>
    <w:p w14:paraId="025BCC53" w14:textId="7B3FDC05" w:rsidR="00160990" w:rsidRDefault="00160990" w:rsidP="0007241B">
      <w:pPr>
        <w:pStyle w:val="Paragraphedeliste"/>
        <w:numPr>
          <w:ilvl w:val="0"/>
          <w:numId w:val="14"/>
        </w:numPr>
      </w:pPr>
      <w:r>
        <w:t>ADMINISTRATION</w:t>
      </w:r>
    </w:p>
    <w:p w14:paraId="16BA2B40" w14:textId="3BF1C02D" w:rsidR="00160990" w:rsidRDefault="00160990" w:rsidP="0007241B">
      <w:pPr>
        <w:pStyle w:val="Paragraphedeliste"/>
        <w:numPr>
          <w:ilvl w:val="0"/>
          <w:numId w:val="14"/>
        </w:numPr>
      </w:pPr>
      <w:r>
        <w:t>INTERNE</w:t>
      </w:r>
    </w:p>
    <w:p w14:paraId="7F19F856" w14:textId="579E2CC6" w:rsidR="00160990" w:rsidRDefault="00160990" w:rsidP="0007241B">
      <w:pPr>
        <w:pStyle w:val="Paragraphedeliste"/>
        <w:numPr>
          <w:ilvl w:val="0"/>
          <w:numId w:val="14"/>
        </w:numPr>
      </w:pPr>
      <w:r>
        <w:t>EXTERNE</w:t>
      </w:r>
    </w:p>
    <w:p w14:paraId="2258F407" w14:textId="5E69A3EA" w:rsidR="00160990" w:rsidRPr="004E3768" w:rsidRDefault="00160990" w:rsidP="0007241B">
      <w:pPr>
        <w:pStyle w:val="Paragraphedeliste"/>
        <w:numPr>
          <w:ilvl w:val="0"/>
          <w:numId w:val="14"/>
        </w:numPr>
      </w:pPr>
      <w:r>
        <w:t>SIE</w:t>
      </w:r>
    </w:p>
    <w:p w14:paraId="1806F955" w14:textId="49621592" w:rsidR="00B43206" w:rsidRDefault="00B43206" w:rsidP="00FF72AB">
      <w:pPr>
        <w:pStyle w:val="Titre2"/>
        <w:rPr>
          <w:rFonts w:hint="eastAsia"/>
        </w:rPr>
      </w:pPr>
      <w:bookmarkStart w:id="7" w:name="_Toc86170844"/>
      <w:r>
        <w:t>Dérogation</w:t>
      </w:r>
      <w:bookmarkEnd w:id="7"/>
    </w:p>
    <w:p w14:paraId="5C3C4972" w14:textId="14C2C5BD" w:rsidR="00C562D5" w:rsidRDefault="00B43206" w:rsidP="00B43206">
      <w:r>
        <w:t>Des dérogations aux règles d’ingénierie peuvent être faites</w:t>
      </w:r>
      <w:r w:rsidR="008846A0">
        <w:t> ;</w:t>
      </w:r>
      <w:r>
        <w:t xml:space="preserve"> néanmoins toute dérogation</w:t>
      </w:r>
      <w:r w:rsidR="00A134C1">
        <w:t xml:space="preserve"> entrain</w:t>
      </w:r>
      <w:r w:rsidR="00C44E04">
        <w:t>e</w:t>
      </w:r>
      <w:r w:rsidR="00A134C1">
        <w:t xml:space="preserve"> mécaniquement </w:t>
      </w:r>
      <w:r w:rsidR="00C44E04">
        <w:t>une situation non maitrisée et spécifique qui nécessite un arbitrage vis-à-vis</w:t>
      </w:r>
      <w:r w:rsidR="008846A0">
        <w:t> :</w:t>
      </w:r>
    </w:p>
    <w:p w14:paraId="55C61B59" w14:textId="7C55271F" w:rsidR="00C562D5" w:rsidRDefault="00CA31B4" w:rsidP="0007241B">
      <w:pPr>
        <w:pStyle w:val="Paragraphedeliste"/>
        <w:numPr>
          <w:ilvl w:val="0"/>
          <w:numId w:val="9"/>
        </w:numPr>
      </w:pPr>
      <w:r>
        <w:t>Des</w:t>
      </w:r>
      <w:r w:rsidR="00C44E04">
        <w:t xml:space="preserve"> co</w:t>
      </w:r>
      <w:r w:rsidR="008846A0">
        <w:t>û</w:t>
      </w:r>
      <w:r w:rsidR="00C44E04">
        <w:t xml:space="preserve">ts induits </w:t>
      </w:r>
      <w:r w:rsidR="00D25167">
        <w:t>pour traiter la spécificité (documentation, licence,</w:t>
      </w:r>
      <w:r w:rsidR="007F144A">
        <w:t xml:space="preserve"> charges humaines</w:t>
      </w:r>
      <w:r w:rsidR="00D25167">
        <w:t>, etc.)</w:t>
      </w:r>
    </w:p>
    <w:p w14:paraId="64F5E7B2" w14:textId="055B848F" w:rsidR="00B43206" w:rsidRDefault="002544D5" w:rsidP="0007241B">
      <w:pPr>
        <w:pStyle w:val="Paragraphedeliste"/>
        <w:numPr>
          <w:ilvl w:val="0"/>
          <w:numId w:val="9"/>
        </w:numPr>
      </w:pPr>
      <w:r>
        <w:t>D’u</w:t>
      </w:r>
      <w:r w:rsidR="00CA31B4">
        <w:t>ne</w:t>
      </w:r>
      <w:r w:rsidR="00C562D5">
        <w:t xml:space="preserve"> revalidation du niveau d’exploitation</w:t>
      </w:r>
      <w:r w:rsidR="00CA31B4">
        <w:t xml:space="preserve"> par rapport aux offres standard.</w:t>
      </w:r>
    </w:p>
    <w:p w14:paraId="0F2B3E1C" w14:textId="753224AD" w:rsidR="00C37123" w:rsidRDefault="00C37123" w:rsidP="00C37123"/>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A66742" w14:paraId="79200575" w14:textId="77777777" w:rsidTr="00A66742">
        <w:tc>
          <w:tcPr>
            <w:tcW w:w="1838" w:type="dxa"/>
          </w:tcPr>
          <w:p w14:paraId="7BBD7C5B" w14:textId="50CB6C7F" w:rsidR="00A66742" w:rsidRDefault="00A66742" w:rsidP="0007241B">
            <w:pPr>
              <w:pStyle w:val="Paragraphedeliste"/>
              <w:numPr>
                <w:ilvl w:val="0"/>
                <w:numId w:val="11"/>
              </w:numPr>
            </w:pPr>
          </w:p>
        </w:tc>
        <w:tc>
          <w:tcPr>
            <w:tcW w:w="7478" w:type="dxa"/>
          </w:tcPr>
          <w:p w14:paraId="2F58B4E2" w14:textId="12ED5573" w:rsidR="00A66742" w:rsidRPr="00773794" w:rsidRDefault="001B56ED" w:rsidP="00C37123">
            <w:r w:rsidRPr="00773794">
              <w:t>L’ensemble des dérogations doivent être référencé</w:t>
            </w:r>
            <w:r w:rsidR="008846A0" w:rsidRPr="00773794">
              <w:t>e</w:t>
            </w:r>
            <w:r w:rsidRPr="00773794">
              <w:t>s dans le document de dérogation</w:t>
            </w:r>
            <w:r w:rsidR="008846A0" w:rsidRPr="00773794">
              <w:t>s</w:t>
            </w:r>
            <w:r w:rsidRPr="00773794">
              <w:t xml:space="preserve"> de la brique technique</w:t>
            </w:r>
          </w:p>
        </w:tc>
      </w:tr>
    </w:tbl>
    <w:p w14:paraId="1FB5EB8D" w14:textId="77777777" w:rsidR="00A66742" w:rsidRDefault="00A66742" w:rsidP="00C37123"/>
    <w:p w14:paraId="51F72E96" w14:textId="13239E80" w:rsidR="00C37123" w:rsidRDefault="00C37123" w:rsidP="00C37123">
      <w:r>
        <w:rPr>
          <w:noProof/>
        </w:rPr>
        <w:lastRenderedPageBreak/>
        <w:drawing>
          <wp:inline distT="0" distB="0" distL="0" distR="0" wp14:anchorId="22C5F6A6" wp14:editId="57E10379">
            <wp:extent cx="556591" cy="556591"/>
            <wp:effectExtent l="0" t="0" r="0" b="0"/>
            <wp:docPr id="44" name="Graphique 44" descr="Tête avec engren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que 44" descr="Tête avec engrenage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9071" cy="559071"/>
                    </a:xfrm>
                    <a:prstGeom prst="rect">
                      <a:avLst/>
                    </a:prstGeom>
                  </pic:spPr>
                </pic:pic>
              </a:graphicData>
            </a:graphic>
          </wp:inline>
        </w:drawing>
      </w:r>
      <w:r w:rsidR="00A66742">
        <w:t>Plusieurs dérogations tracées</w:t>
      </w:r>
      <w:r w:rsidR="003A791B">
        <w:t xml:space="preserve"> peuvent amen</w:t>
      </w:r>
      <w:r w:rsidR="008846A0">
        <w:t>er</w:t>
      </w:r>
      <w:r w:rsidR="003A791B">
        <w:t xml:space="preserve"> à intégrer la spécificité</w:t>
      </w:r>
      <w:r w:rsidR="008846A0" w:rsidRPr="008846A0">
        <w:t xml:space="preserve"> </w:t>
      </w:r>
      <w:r w:rsidR="008846A0">
        <w:t>aux règles d’ingénierie</w:t>
      </w:r>
      <w:r w:rsidR="003A791B">
        <w:t xml:space="preserve">, dans ce cas les dérogations </w:t>
      </w:r>
      <w:r w:rsidR="00F614E8">
        <w:t xml:space="preserve">sont </w:t>
      </w:r>
      <w:r w:rsidR="00A66742">
        <w:t>supprimées</w:t>
      </w:r>
      <w:r w:rsidR="00F614E8">
        <w:t xml:space="preserve"> du fichier de suivi des dérogations.</w:t>
      </w:r>
    </w:p>
    <w:p w14:paraId="0ECF39AD" w14:textId="7C77CD2C" w:rsidR="00CA31B4" w:rsidRDefault="00CA31B4" w:rsidP="00CA31B4"/>
    <w:p w14:paraId="1B070C52" w14:textId="04E29747" w:rsidR="00CA31B4" w:rsidRDefault="00CA31B4" w:rsidP="00CA31B4">
      <w:r>
        <w:t xml:space="preserve">La dérogation doit être validée par les responsables </w:t>
      </w:r>
      <w:r w:rsidR="00C37123">
        <w:t xml:space="preserve">de domaine de l’expertise et de l’exploitant (voir </w:t>
      </w:r>
      <w:r w:rsidR="006E2B20">
        <w:t>Chapitre Annexe / Processus</w:t>
      </w:r>
      <w:r w:rsidR="00C37123">
        <w:t xml:space="preserve"> de dérogation).</w:t>
      </w:r>
    </w:p>
    <w:p w14:paraId="5CABCF56" w14:textId="3A900335" w:rsidR="004122FF" w:rsidRDefault="004122FF" w:rsidP="004122FF">
      <w:pPr>
        <w:pStyle w:val="Titre2"/>
        <w:rPr>
          <w:rFonts w:hint="eastAsia"/>
        </w:rPr>
      </w:pPr>
      <w:bookmarkStart w:id="8" w:name="_Toc86170845"/>
      <w:r>
        <w:t>Exception</w:t>
      </w:r>
      <w:r w:rsidR="002544D5">
        <w:t>s</w:t>
      </w:r>
      <w:bookmarkEnd w:id="8"/>
    </w:p>
    <w:p w14:paraId="62FC2D74" w14:textId="5FE8B153" w:rsidR="00B43206" w:rsidRPr="003A7733" w:rsidRDefault="002D780E" w:rsidP="00B43206">
      <w:r>
        <w:t>Néant</w:t>
      </w:r>
    </w:p>
    <w:p w14:paraId="344B1AEC" w14:textId="480B7166" w:rsidR="00F46E92" w:rsidRDefault="00F46E92">
      <w:pPr>
        <w:spacing w:after="160" w:line="259" w:lineRule="auto"/>
      </w:pPr>
      <w:r>
        <w:br w:type="page"/>
      </w:r>
    </w:p>
    <w:p w14:paraId="0C2FFEF4" w14:textId="77777777" w:rsidR="00616E35" w:rsidRDefault="00616E35" w:rsidP="00616E35">
      <w:pPr>
        <w:pStyle w:val="Titre1"/>
        <w:rPr>
          <w:rFonts w:hint="eastAsia"/>
        </w:rPr>
      </w:pPr>
      <w:bookmarkStart w:id="9" w:name="_Toc86170846"/>
      <w:r>
        <w:lastRenderedPageBreak/>
        <w:t>Disponibilité de la brique technique</w:t>
      </w:r>
      <w:bookmarkEnd w:id="9"/>
    </w:p>
    <w:p w14:paraId="28548BEB" w14:textId="24A0660C" w:rsidR="00616E35" w:rsidRDefault="00616E35" w:rsidP="00616E35">
      <w:pPr>
        <w:spacing w:after="160" w:line="259" w:lineRule="auto"/>
      </w:pPr>
      <w:r>
        <w:t>La disponibilité de la brique technique permet de présenter aux utilisateurs de la brique technique les zones validé</w:t>
      </w:r>
      <w:r w:rsidR="001C7F64">
        <w:t>e</w:t>
      </w:r>
      <w:r>
        <w:t>s pour le déploiement et l’exploitation de la brique technique.</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616E35" w14:paraId="399CE30E" w14:textId="77777777" w:rsidTr="00F548E1">
        <w:tc>
          <w:tcPr>
            <w:tcW w:w="1838" w:type="dxa"/>
          </w:tcPr>
          <w:p w14:paraId="4E886F77" w14:textId="77777777" w:rsidR="00616E35" w:rsidRDefault="00616E35" w:rsidP="0007241B">
            <w:pPr>
              <w:pStyle w:val="Paragraphedeliste"/>
              <w:numPr>
                <w:ilvl w:val="0"/>
                <w:numId w:val="11"/>
              </w:numPr>
            </w:pPr>
          </w:p>
        </w:tc>
        <w:tc>
          <w:tcPr>
            <w:tcW w:w="7478" w:type="dxa"/>
          </w:tcPr>
          <w:p w14:paraId="632911CD" w14:textId="041FE26A" w:rsidR="00616E35" w:rsidRDefault="00616E35" w:rsidP="00F548E1">
            <w:r>
              <w:t>L</w:t>
            </w:r>
            <w:r w:rsidR="00547015">
              <w:t xml:space="preserve">’utilisation </w:t>
            </w:r>
            <w:r>
              <w:t>de la brique technique en dehors des zones de disponibilités validé</w:t>
            </w:r>
            <w:r w:rsidR="001C7F64">
              <w:t>e</w:t>
            </w:r>
            <w:r>
              <w:t xml:space="preserve">s est </w:t>
            </w:r>
            <w:r w:rsidR="00AD7E87">
              <w:t>interdite</w:t>
            </w:r>
            <w:r>
              <w:t>.</w:t>
            </w:r>
          </w:p>
        </w:tc>
      </w:tr>
    </w:tbl>
    <w:p w14:paraId="11082089" w14:textId="77777777" w:rsidR="00616E35" w:rsidRDefault="00616E35" w:rsidP="00616E35">
      <w:pPr>
        <w:pStyle w:val="Titre2"/>
        <w:rPr>
          <w:rFonts w:hint="eastAsia"/>
        </w:rPr>
      </w:pPr>
      <w:bookmarkStart w:id="10" w:name="_Toc86170847"/>
      <w:r>
        <w:t>Hébergement</w:t>
      </w:r>
      <w:bookmarkEnd w:id="10"/>
    </w:p>
    <w:p w14:paraId="7FD4E8E1" w14:textId="614D9D5A" w:rsidR="00616E35" w:rsidRDefault="00616E35" w:rsidP="00616E35">
      <w:r>
        <w:t>Les hébergements autorisés pour l</w:t>
      </w:r>
      <w:r w:rsidR="00547015">
        <w:t xml:space="preserve">’utilisation </w:t>
      </w:r>
      <w:r>
        <w:t xml:space="preserve">et l’exploitation de la brique technique </w:t>
      </w:r>
      <w:r w:rsidR="00547015">
        <w:t>Ansible Tower</w:t>
      </w:r>
      <w:r>
        <w:t xml:space="preserve"> sont :</w:t>
      </w:r>
    </w:p>
    <w:p w14:paraId="25F6FA06" w14:textId="77777777" w:rsidR="00616E35" w:rsidRDefault="00616E35" w:rsidP="00616E35"/>
    <w:tbl>
      <w:tblPr>
        <w:tblStyle w:val="Listeclaire-Accent13"/>
        <w:tblW w:w="0" w:type="auto"/>
        <w:tblLook w:val="04A0" w:firstRow="1" w:lastRow="0" w:firstColumn="1" w:lastColumn="0" w:noHBand="0" w:noVBand="1"/>
      </w:tblPr>
      <w:tblGrid>
        <w:gridCol w:w="4653"/>
        <w:gridCol w:w="4653"/>
      </w:tblGrid>
      <w:tr w:rsidR="00616E35" w14:paraId="470AC34A" w14:textId="77777777" w:rsidTr="00F54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3" w:type="dxa"/>
          </w:tcPr>
          <w:p w14:paraId="0EE27C71" w14:textId="13C997EE" w:rsidR="00616E35" w:rsidRPr="003B68D1" w:rsidRDefault="006F0F99" w:rsidP="00F548E1">
            <w:pPr>
              <w:jc w:val="center"/>
              <w:rPr>
                <w:color w:val="F2F2F2" w:themeColor="background1" w:themeShade="F2"/>
              </w:rPr>
            </w:pPr>
            <w:r w:rsidRPr="003B68D1">
              <w:rPr>
                <w:color w:val="F2F2F2" w:themeColor="background1" w:themeShade="F2"/>
              </w:rPr>
              <w:t>Hébergement</w:t>
            </w:r>
          </w:p>
        </w:tc>
        <w:tc>
          <w:tcPr>
            <w:tcW w:w="4663" w:type="dxa"/>
          </w:tcPr>
          <w:p w14:paraId="21CCC0BC" w14:textId="77777777" w:rsidR="00616E35" w:rsidRPr="003B68D1" w:rsidRDefault="00616E35" w:rsidP="00F548E1">
            <w:pPr>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3B68D1">
              <w:rPr>
                <w:color w:val="F2F2F2" w:themeColor="background1" w:themeShade="F2"/>
              </w:rPr>
              <w:t>Disponibilité</w:t>
            </w:r>
          </w:p>
        </w:tc>
      </w:tr>
      <w:tr w:rsidR="007B7701" w14:paraId="4FCD524E" w14:textId="77777777" w:rsidTr="00F5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3" w:type="dxa"/>
          </w:tcPr>
          <w:p w14:paraId="57173C77" w14:textId="09382A4D" w:rsidR="007B7701" w:rsidRDefault="007B7701" w:rsidP="00F548E1">
            <w:pPr>
              <w:jc w:val="center"/>
            </w:pPr>
            <w:r>
              <w:t>Hébergement S4</w:t>
            </w:r>
          </w:p>
        </w:tc>
        <w:tc>
          <w:tcPr>
            <w:tcW w:w="4663" w:type="dxa"/>
          </w:tcPr>
          <w:p w14:paraId="31777B98" w14:textId="0E7361F3" w:rsidR="007B7701" w:rsidRPr="00394640" w:rsidRDefault="000979A8" w:rsidP="00F548E1">
            <w:pPr>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394640">
              <w:rPr>
                <w:noProof/>
                <w:sz w:val="20"/>
                <w:szCs w:val="20"/>
              </w:rPr>
              <w:drawing>
                <wp:inline distT="0" distB="0" distL="0" distR="0" wp14:anchorId="25E60FA0" wp14:editId="51A12BDB">
                  <wp:extent cx="180000" cy="180000"/>
                  <wp:effectExtent l="0" t="0" r="0" b="0"/>
                  <wp:docPr id="22" name="Graphique 2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r>
              <w:rPr>
                <w:noProof/>
                <w:sz w:val="20"/>
                <w:szCs w:val="20"/>
              </w:rPr>
              <w:t xml:space="preserve"> (</w:t>
            </w:r>
            <w:r>
              <w:rPr>
                <w:noProof/>
              </w:rPr>
              <w:drawing>
                <wp:inline distT="0" distB="0" distL="0" distR="0" wp14:anchorId="26494579" wp14:editId="6EF4DB36">
                  <wp:extent cx="146304" cy="146304"/>
                  <wp:effectExtent l="0" t="0" r="6350" b="6350"/>
                  <wp:docPr id="23" name="Graphique 2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que 46" descr="Avertissement"/>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50336" cy="150336"/>
                          </a:xfrm>
                          <a:prstGeom prst="rect">
                            <a:avLst/>
                          </a:prstGeom>
                        </pic:spPr>
                      </pic:pic>
                    </a:graphicData>
                  </a:graphic>
                </wp:inline>
              </w:drawing>
            </w:r>
            <w:r>
              <w:rPr>
                <w:noProof/>
                <w:sz w:val="20"/>
                <w:szCs w:val="20"/>
              </w:rPr>
              <w:t>)</w:t>
            </w:r>
          </w:p>
        </w:tc>
      </w:tr>
      <w:tr w:rsidR="00616E35" w14:paraId="19B38A95" w14:textId="77777777" w:rsidTr="00F548E1">
        <w:tc>
          <w:tcPr>
            <w:cnfStyle w:val="001000000000" w:firstRow="0" w:lastRow="0" w:firstColumn="1" w:lastColumn="0" w:oddVBand="0" w:evenVBand="0" w:oddHBand="0" w:evenHBand="0" w:firstRowFirstColumn="0" w:firstRowLastColumn="0" w:lastRowFirstColumn="0" w:lastRowLastColumn="0"/>
            <w:tcW w:w="4663" w:type="dxa"/>
          </w:tcPr>
          <w:p w14:paraId="02F2C34E" w14:textId="77777777" w:rsidR="00616E35" w:rsidRDefault="00616E35" w:rsidP="00F548E1">
            <w:pPr>
              <w:jc w:val="center"/>
            </w:pPr>
            <w:r>
              <w:t>Hébergement EDGAR</w:t>
            </w:r>
          </w:p>
        </w:tc>
        <w:tc>
          <w:tcPr>
            <w:tcW w:w="4663" w:type="dxa"/>
          </w:tcPr>
          <w:p w14:paraId="363B3D83" w14:textId="51975133" w:rsidR="00616E35" w:rsidRDefault="00616E35" w:rsidP="00F548E1">
            <w:pPr>
              <w:jc w:val="center"/>
              <w:cnfStyle w:val="000000000000" w:firstRow="0" w:lastRow="0" w:firstColumn="0" w:lastColumn="0" w:oddVBand="0" w:evenVBand="0" w:oddHBand="0" w:evenHBand="0" w:firstRowFirstColumn="0" w:firstRowLastColumn="0" w:lastRowFirstColumn="0" w:lastRowLastColumn="0"/>
            </w:pPr>
            <w:r w:rsidRPr="00394640">
              <w:rPr>
                <w:noProof/>
                <w:sz w:val="20"/>
                <w:szCs w:val="20"/>
              </w:rPr>
              <w:drawing>
                <wp:inline distT="0" distB="0" distL="0" distR="0" wp14:anchorId="00C48D82" wp14:editId="6F533B98">
                  <wp:extent cx="180000" cy="180000"/>
                  <wp:effectExtent l="0" t="0" r="0" b="0"/>
                  <wp:docPr id="61" name="Graphique 6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r>
      <w:tr w:rsidR="00616E35" w14:paraId="2A68483B" w14:textId="77777777" w:rsidTr="00F5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3" w:type="dxa"/>
          </w:tcPr>
          <w:p w14:paraId="17D84542" w14:textId="77777777" w:rsidR="00616E35" w:rsidRPr="003B237F" w:rsidRDefault="00616E35" w:rsidP="00F548E1">
            <w:pPr>
              <w:jc w:val="center"/>
              <w:rPr>
                <w:b w:val="0"/>
                <w:bCs w:val="0"/>
              </w:rPr>
            </w:pPr>
            <w:r>
              <w:t>Hébergement hors DC</w:t>
            </w:r>
          </w:p>
        </w:tc>
        <w:tc>
          <w:tcPr>
            <w:tcW w:w="4663" w:type="dxa"/>
          </w:tcPr>
          <w:p w14:paraId="5EE5A142" w14:textId="77777777" w:rsidR="00616E35" w:rsidRDefault="00616E35" w:rsidP="00F548E1">
            <w:pPr>
              <w:jc w:val="center"/>
              <w:cnfStyle w:val="000000100000" w:firstRow="0" w:lastRow="0" w:firstColumn="0" w:lastColumn="0" w:oddVBand="0" w:evenVBand="0" w:oddHBand="1" w:evenHBand="0" w:firstRowFirstColumn="0" w:firstRowLastColumn="0" w:lastRowFirstColumn="0" w:lastRowLastColumn="0"/>
            </w:pPr>
            <w:r w:rsidRPr="00394640">
              <w:rPr>
                <w:noProof/>
                <w:sz w:val="20"/>
                <w:szCs w:val="20"/>
              </w:rPr>
              <w:drawing>
                <wp:inline distT="0" distB="0" distL="0" distR="0" wp14:anchorId="274BC83A" wp14:editId="5C1D58CF">
                  <wp:extent cx="180000" cy="180000"/>
                  <wp:effectExtent l="0" t="0" r="0" b="0"/>
                  <wp:docPr id="66" name="Graphique 66"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que 49" descr="Ferme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80000"/>
                          </a:xfrm>
                          <a:prstGeom prst="rect">
                            <a:avLst/>
                          </a:prstGeom>
                        </pic:spPr>
                      </pic:pic>
                    </a:graphicData>
                  </a:graphic>
                </wp:inline>
              </w:drawing>
            </w:r>
          </w:p>
        </w:tc>
      </w:tr>
      <w:tr w:rsidR="00616E35" w14:paraId="2CC8BDFB" w14:textId="77777777" w:rsidTr="00F548E1">
        <w:tc>
          <w:tcPr>
            <w:cnfStyle w:val="001000000000" w:firstRow="0" w:lastRow="0" w:firstColumn="1" w:lastColumn="0" w:oddVBand="0" w:evenVBand="0" w:oddHBand="0" w:evenHBand="0" w:firstRowFirstColumn="0" w:firstRowLastColumn="0" w:lastRowFirstColumn="0" w:lastRowLastColumn="0"/>
            <w:tcW w:w="4663" w:type="dxa"/>
          </w:tcPr>
          <w:p w14:paraId="7DA7BE72" w14:textId="12B0DE9B" w:rsidR="00616E35" w:rsidRDefault="00616E35" w:rsidP="00F548E1">
            <w:pPr>
              <w:jc w:val="center"/>
            </w:pPr>
            <w:r>
              <w:t>Hébergement Cloud</w:t>
            </w:r>
          </w:p>
        </w:tc>
        <w:tc>
          <w:tcPr>
            <w:tcW w:w="4663" w:type="dxa"/>
          </w:tcPr>
          <w:p w14:paraId="27421267" w14:textId="77777777" w:rsidR="00616E35" w:rsidRDefault="00616E35" w:rsidP="00F548E1">
            <w:pPr>
              <w:jc w:val="center"/>
              <w:cnfStyle w:val="000000000000" w:firstRow="0" w:lastRow="0" w:firstColumn="0" w:lastColumn="0" w:oddVBand="0" w:evenVBand="0" w:oddHBand="0" w:evenHBand="0" w:firstRowFirstColumn="0" w:firstRowLastColumn="0" w:lastRowFirstColumn="0" w:lastRowLastColumn="0"/>
            </w:pPr>
            <w:r w:rsidRPr="00394640">
              <w:rPr>
                <w:noProof/>
                <w:sz w:val="20"/>
                <w:szCs w:val="20"/>
              </w:rPr>
              <w:drawing>
                <wp:inline distT="0" distB="0" distL="0" distR="0" wp14:anchorId="2877A3F6" wp14:editId="6CE4F648">
                  <wp:extent cx="180000" cy="180000"/>
                  <wp:effectExtent l="0" t="0" r="0" b="0"/>
                  <wp:docPr id="65" name="Graphique 65"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que 49" descr="Ferme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80000"/>
                          </a:xfrm>
                          <a:prstGeom prst="rect">
                            <a:avLst/>
                          </a:prstGeom>
                        </pic:spPr>
                      </pic:pic>
                    </a:graphicData>
                  </a:graphic>
                </wp:inline>
              </w:drawing>
            </w:r>
          </w:p>
        </w:tc>
      </w:tr>
    </w:tbl>
    <w:p w14:paraId="2C2D0161" w14:textId="621F5088" w:rsidR="00616E35" w:rsidRDefault="00616E35" w:rsidP="00616E35"/>
    <w:p w14:paraId="6A30A290" w14:textId="2DED6417" w:rsidR="006B55B5" w:rsidRDefault="000979A8" w:rsidP="00616E35">
      <w:r>
        <w:rPr>
          <w:noProof/>
        </w:rPr>
        <w:drawing>
          <wp:inline distT="0" distB="0" distL="0" distR="0" wp14:anchorId="3D5F0027" wp14:editId="26C91661">
            <wp:extent cx="373711" cy="373711"/>
            <wp:effectExtent l="0" t="0" r="7620" b="7620"/>
            <wp:docPr id="26" name="Graphique 26"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que 46" descr="Avertissement"/>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74605" cy="374605"/>
                    </a:xfrm>
                    <a:prstGeom prst="rect">
                      <a:avLst/>
                    </a:prstGeom>
                  </pic:spPr>
                </pic:pic>
              </a:graphicData>
            </a:graphic>
          </wp:inline>
        </w:drawing>
      </w:r>
      <w:r w:rsidR="006B55B5">
        <w:t>L</w:t>
      </w:r>
      <w:r w:rsidR="006B55B5" w:rsidRPr="006B55B5">
        <w:t>a brique technique Ansible Tower</w:t>
      </w:r>
      <w:r w:rsidR="006B55B5">
        <w:t xml:space="preserve"> est disponible sur l’hébergement S4 </w:t>
      </w:r>
      <w:r w:rsidR="006B55B5" w:rsidRPr="00DC0ADA">
        <w:rPr>
          <w:b/>
          <w:bCs/>
          <w:u w:val="single"/>
        </w:rPr>
        <w:t>uniquement</w:t>
      </w:r>
      <w:r w:rsidR="006B55B5">
        <w:t xml:space="preserve"> dans le cadre de la transformation des </w:t>
      </w:r>
      <w:proofErr w:type="spellStart"/>
      <w:r w:rsidR="006B55B5">
        <w:t>VMs</w:t>
      </w:r>
      <w:proofErr w:type="spellEnd"/>
      <w:r w:rsidR="006B55B5">
        <w:t xml:space="preserve"> (migration) vers EDGAR</w:t>
      </w:r>
    </w:p>
    <w:p w14:paraId="7617A380" w14:textId="77777777" w:rsidR="00064311" w:rsidRDefault="00064311" w:rsidP="00616E35"/>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6F0F99" w14:paraId="57F71610" w14:textId="77777777" w:rsidTr="002118FD">
        <w:tc>
          <w:tcPr>
            <w:tcW w:w="1838" w:type="dxa"/>
          </w:tcPr>
          <w:p w14:paraId="438E30D0" w14:textId="77777777" w:rsidR="006F0F99" w:rsidRDefault="006F0F99" w:rsidP="0007241B">
            <w:pPr>
              <w:pStyle w:val="Paragraphedeliste"/>
              <w:numPr>
                <w:ilvl w:val="0"/>
                <w:numId w:val="11"/>
              </w:numPr>
            </w:pPr>
          </w:p>
        </w:tc>
        <w:tc>
          <w:tcPr>
            <w:tcW w:w="7478" w:type="dxa"/>
          </w:tcPr>
          <w:p w14:paraId="40F37C5F" w14:textId="646B3D84" w:rsidR="006F0F99" w:rsidRDefault="006F0F99" w:rsidP="002118FD">
            <w:r>
              <w:t xml:space="preserve">Il n’est pas possible </w:t>
            </w:r>
            <w:r w:rsidR="00547015">
              <w:t>d’utiliser</w:t>
            </w:r>
            <w:r>
              <w:t xml:space="preserve"> la brique </w:t>
            </w:r>
            <w:r w:rsidR="00547015">
              <w:t>Ansible Tower</w:t>
            </w:r>
            <w:r>
              <w:t xml:space="preserve"> en dehors des zones d’hébergements autorisé</w:t>
            </w:r>
            <w:r w:rsidR="001C7F64">
              <w:t>e</w:t>
            </w:r>
            <w:r>
              <w:t>s.</w:t>
            </w:r>
          </w:p>
        </w:tc>
      </w:tr>
    </w:tbl>
    <w:p w14:paraId="559AACBF" w14:textId="31E59275" w:rsidR="00616E35" w:rsidRDefault="00547015" w:rsidP="00616E35">
      <w:pPr>
        <w:pStyle w:val="Titre2"/>
        <w:rPr>
          <w:rFonts w:hint="eastAsia"/>
        </w:rPr>
      </w:pPr>
      <w:bookmarkStart w:id="11" w:name="_Toc86170848"/>
      <w:r>
        <w:t>Area</w:t>
      </w:r>
      <w:bookmarkEnd w:id="11"/>
    </w:p>
    <w:p w14:paraId="29E1F24E" w14:textId="579A4849" w:rsidR="00616E35" w:rsidRDefault="00616E35" w:rsidP="00616E35">
      <w:r>
        <w:t xml:space="preserve">Les </w:t>
      </w:r>
      <w:r w:rsidR="00547015">
        <w:t>areas</w:t>
      </w:r>
      <w:r>
        <w:t xml:space="preserve"> autorisé</w:t>
      </w:r>
      <w:r w:rsidR="00527D1E">
        <w:t>e</w:t>
      </w:r>
      <w:r>
        <w:t>s pour l</w:t>
      </w:r>
      <w:r w:rsidR="00547015">
        <w:t xml:space="preserve">’utilisation </w:t>
      </w:r>
      <w:r>
        <w:t xml:space="preserve">et l’exploitation de la brique technique </w:t>
      </w:r>
      <w:r w:rsidR="00547015">
        <w:t>Ansible Tower</w:t>
      </w:r>
      <w:r w:rsidR="000A065C">
        <w:t xml:space="preserve"> </w:t>
      </w:r>
      <w:r>
        <w:t>sont :</w:t>
      </w:r>
    </w:p>
    <w:p w14:paraId="5C1968C9" w14:textId="77777777" w:rsidR="00616E35" w:rsidRDefault="00616E35" w:rsidP="00616E35"/>
    <w:tbl>
      <w:tblPr>
        <w:tblStyle w:val="Listeclaire-Accent13"/>
        <w:tblW w:w="0" w:type="auto"/>
        <w:tblLook w:val="04A0" w:firstRow="1" w:lastRow="0" w:firstColumn="1" w:lastColumn="0" w:noHBand="0" w:noVBand="1"/>
      </w:tblPr>
      <w:tblGrid>
        <w:gridCol w:w="4654"/>
        <w:gridCol w:w="4652"/>
      </w:tblGrid>
      <w:tr w:rsidR="00616E35" w14:paraId="6D3709A8" w14:textId="77777777" w:rsidTr="00F54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3" w:type="dxa"/>
          </w:tcPr>
          <w:p w14:paraId="55D5C7AD" w14:textId="77777777" w:rsidR="00616E35" w:rsidRPr="003B68D1" w:rsidRDefault="00616E35" w:rsidP="00F548E1">
            <w:pPr>
              <w:jc w:val="center"/>
              <w:rPr>
                <w:color w:val="F2F2F2" w:themeColor="background1" w:themeShade="F2"/>
              </w:rPr>
            </w:pPr>
            <w:r w:rsidRPr="003B68D1">
              <w:rPr>
                <w:color w:val="F2F2F2" w:themeColor="background1" w:themeShade="F2"/>
              </w:rPr>
              <w:t>AREA</w:t>
            </w:r>
          </w:p>
        </w:tc>
        <w:tc>
          <w:tcPr>
            <w:tcW w:w="4663" w:type="dxa"/>
          </w:tcPr>
          <w:p w14:paraId="055A1DD4" w14:textId="77777777" w:rsidR="00616E35" w:rsidRPr="003B68D1" w:rsidRDefault="00616E35" w:rsidP="00F548E1">
            <w:pPr>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3B68D1">
              <w:rPr>
                <w:color w:val="F2F2F2" w:themeColor="background1" w:themeShade="F2"/>
              </w:rPr>
              <w:t>Disponibilité</w:t>
            </w:r>
          </w:p>
        </w:tc>
      </w:tr>
      <w:tr w:rsidR="00616E35" w14:paraId="7BC5B91B" w14:textId="77777777" w:rsidTr="00F5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3" w:type="dxa"/>
          </w:tcPr>
          <w:p w14:paraId="737A6259" w14:textId="77777777" w:rsidR="00616E35" w:rsidRPr="00394640" w:rsidRDefault="00616E35" w:rsidP="00F548E1">
            <w:pPr>
              <w:jc w:val="center"/>
              <w:rPr>
                <w:sz w:val="20"/>
                <w:szCs w:val="20"/>
              </w:rPr>
            </w:pPr>
            <w:r w:rsidRPr="00394640">
              <w:rPr>
                <w:sz w:val="20"/>
                <w:szCs w:val="20"/>
              </w:rPr>
              <w:t>ADMINISTRATION</w:t>
            </w:r>
          </w:p>
        </w:tc>
        <w:tc>
          <w:tcPr>
            <w:tcW w:w="4663" w:type="dxa"/>
          </w:tcPr>
          <w:p w14:paraId="391BD4F6" w14:textId="77777777" w:rsidR="00616E35" w:rsidRPr="00394640" w:rsidRDefault="00616E35" w:rsidP="00F548E1">
            <w:pPr>
              <w:jc w:val="center"/>
              <w:cnfStyle w:val="000000100000" w:firstRow="0" w:lastRow="0" w:firstColumn="0" w:lastColumn="0" w:oddVBand="0" w:evenVBand="0" w:oddHBand="1" w:evenHBand="0" w:firstRowFirstColumn="0" w:firstRowLastColumn="0" w:lastRowFirstColumn="0" w:lastRowLastColumn="0"/>
              <w:rPr>
                <w:sz w:val="20"/>
                <w:szCs w:val="20"/>
              </w:rPr>
            </w:pPr>
            <w:r w:rsidRPr="00394640">
              <w:rPr>
                <w:noProof/>
                <w:sz w:val="20"/>
                <w:szCs w:val="20"/>
              </w:rPr>
              <w:drawing>
                <wp:inline distT="0" distB="0" distL="0" distR="0" wp14:anchorId="128D34C3" wp14:editId="0B6C4236">
                  <wp:extent cx="180000" cy="180000"/>
                  <wp:effectExtent l="0" t="0" r="0" b="0"/>
                  <wp:docPr id="51" name="Graphique 5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r>
      <w:tr w:rsidR="00616E35" w14:paraId="27A745C7" w14:textId="77777777" w:rsidTr="00F548E1">
        <w:tc>
          <w:tcPr>
            <w:cnfStyle w:val="001000000000" w:firstRow="0" w:lastRow="0" w:firstColumn="1" w:lastColumn="0" w:oddVBand="0" w:evenVBand="0" w:oddHBand="0" w:evenHBand="0" w:firstRowFirstColumn="0" w:firstRowLastColumn="0" w:lastRowFirstColumn="0" w:lastRowLastColumn="0"/>
            <w:tcW w:w="4663" w:type="dxa"/>
          </w:tcPr>
          <w:p w14:paraId="6B5B358B" w14:textId="77777777" w:rsidR="00616E35" w:rsidRPr="00394640" w:rsidRDefault="00616E35" w:rsidP="00F548E1">
            <w:pPr>
              <w:jc w:val="center"/>
              <w:rPr>
                <w:b w:val="0"/>
                <w:bCs w:val="0"/>
                <w:sz w:val="20"/>
                <w:szCs w:val="20"/>
              </w:rPr>
            </w:pPr>
            <w:r w:rsidRPr="00394640">
              <w:rPr>
                <w:sz w:val="20"/>
                <w:szCs w:val="20"/>
              </w:rPr>
              <w:t>INTERNE</w:t>
            </w:r>
          </w:p>
        </w:tc>
        <w:tc>
          <w:tcPr>
            <w:tcW w:w="4663" w:type="dxa"/>
          </w:tcPr>
          <w:p w14:paraId="252215B3" w14:textId="77777777" w:rsidR="00616E35" w:rsidRPr="00394640" w:rsidRDefault="00616E35" w:rsidP="00F548E1">
            <w:pPr>
              <w:jc w:val="center"/>
              <w:cnfStyle w:val="000000000000" w:firstRow="0" w:lastRow="0" w:firstColumn="0" w:lastColumn="0" w:oddVBand="0" w:evenVBand="0" w:oddHBand="0" w:evenHBand="0" w:firstRowFirstColumn="0" w:firstRowLastColumn="0" w:lastRowFirstColumn="0" w:lastRowLastColumn="0"/>
              <w:rPr>
                <w:sz w:val="20"/>
                <w:szCs w:val="20"/>
              </w:rPr>
            </w:pPr>
            <w:r w:rsidRPr="00394640">
              <w:rPr>
                <w:noProof/>
                <w:sz w:val="20"/>
                <w:szCs w:val="20"/>
              </w:rPr>
              <w:drawing>
                <wp:inline distT="0" distB="0" distL="0" distR="0" wp14:anchorId="5070A015" wp14:editId="5334C338">
                  <wp:extent cx="180000" cy="180000"/>
                  <wp:effectExtent l="0" t="0" r="0" b="0"/>
                  <wp:docPr id="60" name="Graphique 6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r>
      <w:tr w:rsidR="00616E35" w14:paraId="030F5B0B" w14:textId="77777777" w:rsidTr="00F54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3" w:type="dxa"/>
          </w:tcPr>
          <w:p w14:paraId="572C9D49" w14:textId="77777777" w:rsidR="00616E35" w:rsidRPr="00394640" w:rsidRDefault="00616E35" w:rsidP="00F548E1">
            <w:pPr>
              <w:jc w:val="center"/>
              <w:rPr>
                <w:sz w:val="20"/>
                <w:szCs w:val="20"/>
              </w:rPr>
            </w:pPr>
            <w:r w:rsidRPr="00394640">
              <w:rPr>
                <w:sz w:val="20"/>
                <w:szCs w:val="20"/>
              </w:rPr>
              <w:t>EXTERNE</w:t>
            </w:r>
          </w:p>
        </w:tc>
        <w:tc>
          <w:tcPr>
            <w:tcW w:w="4663" w:type="dxa"/>
          </w:tcPr>
          <w:p w14:paraId="659AE9FC" w14:textId="2A5C15DB" w:rsidR="00616E35" w:rsidRPr="00394640" w:rsidRDefault="00827310" w:rsidP="00F548E1">
            <w:pPr>
              <w:jc w:val="center"/>
              <w:cnfStyle w:val="000000100000" w:firstRow="0" w:lastRow="0" w:firstColumn="0" w:lastColumn="0" w:oddVBand="0" w:evenVBand="0" w:oddHBand="1" w:evenHBand="0" w:firstRowFirstColumn="0" w:firstRowLastColumn="0" w:lastRowFirstColumn="0" w:lastRowLastColumn="0"/>
              <w:rPr>
                <w:sz w:val="20"/>
                <w:szCs w:val="20"/>
              </w:rPr>
            </w:pPr>
            <w:r w:rsidRPr="00394640">
              <w:rPr>
                <w:noProof/>
                <w:sz w:val="20"/>
                <w:szCs w:val="20"/>
              </w:rPr>
              <w:drawing>
                <wp:inline distT="0" distB="0" distL="0" distR="0" wp14:anchorId="29BF39E4" wp14:editId="2A321EA0">
                  <wp:extent cx="180000" cy="180000"/>
                  <wp:effectExtent l="0" t="0" r="0" b="0"/>
                  <wp:docPr id="7" name="Graphique 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r>
      <w:tr w:rsidR="00616E35" w14:paraId="6A030952" w14:textId="77777777" w:rsidTr="00F548E1">
        <w:tc>
          <w:tcPr>
            <w:cnfStyle w:val="001000000000" w:firstRow="0" w:lastRow="0" w:firstColumn="1" w:lastColumn="0" w:oddVBand="0" w:evenVBand="0" w:oddHBand="0" w:evenHBand="0" w:firstRowFirstColumn="0" w:firstRowLastColumn="0" w:lastRowFirstColumn="0" w:lastRowLastColumn="0"/>
            <w:tcW w:w="4663" w:type="dxa"/>
          </w:tcPr>
          <w:p w14:paraId="7F245716" w14:textId="77777777" w:rsidR="00616E35" w:rsidRPr="00394640" w:rsidRDefault="00616E35" w:rsidP="00F548E1">
            <w:pPr>
              <w:jc w:val="center"/>
              <w:rPr>
                <w:sz w:val="20"/>
                <w:szCs w:val="20"/>
              </w:rPr>
            </w:pPr>
            <w:r w:rsidRPr="00394640">
              <w:rPr>
                <w:sz w:val="20"/>
                <w:szCs w:val="20"/>
              </w:rPr>
              <w:t>SIE</w:t>
            </w:r>
          </w:p>
        </w:tc>
        <w:tc>
          <w:tcPr>
            <w:tcW w:w="4663" w:type="dxa"/>
          </w:tcPr>
          <w:p w14:paraId="302DD9A3" w14:textId="6B559ED2" w:rsidR="00616E35" w:rsidRPr="00394640" w:rsidRDefault="00352BD6" w:rsidP="00F548E1">
            <w:pPr>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394640">
              <w:rPr>
                <w:noProof/>
                <w:sz w:val="20"/>
                <w:szCs w:val="20"/>
              </w:rPr>
              <w:drawing>
                <wp:inline distT="0" distB="0" distL="0" distR="0" wp14:anchorId="4EBABBA6" wp14:editId="5FCDAD73">
                  <wp:extent cx="180000" cy="180000"/>
                  <wp:effectExtent l="0" t="0" r="0" b="0"/>
                  <wp:docPr id="9" name="Graphique 9"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que 49" descr="Ferme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80000"/>
                          </a:xfrm>
                          <a:prstGeom prst="rect">
                            <a:avLst/>
                          </a:prstGeom>
                        </pic:spPr>
                      </pic:pic>
                    </a:graphicData>
                  </a:graphic>
                </wp:inline>
              </w:drawing>
            </w:r>
          </w:p>
        </w:tc>
      </w:tr>
    </w:tbl>
    <w:p w14:paraId="11897718" w14:textId="3C64B44E" w:rsidR="00616E35" w:rsidRDefault="00616E35" w:rsidP="00616E35">
      <w:pPr>
        <w:spacing w:after="160" w:line="259" w:lineRule="auto"/>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6F0F99" w14:paraId="76707121" w14:textId="77777777" w:rsidTr="002118FD">
        <w:tc>
          <w:tcPr>
            <w:tcW w:w="1838" w:type="dxa"/>
          </w:tcPr>
          <w:p w14:paraId="6BDF45E3" w14:textId="77777777" w:rsidR="006F0F99" w:rsidRDefault="006F0F99" w:rsidP="0007241B">
            <w:pPr>
              <w:pStyle w:val="Paragraphedeliste"/>
              <w:numPr>
                <w:ilvl w:val="0"/>
                <w:numId w:val="11"/>
              </w:numPr>
            </w:pPr>
          </w:p>
        </w:tc>
        <w:tc>
          <w:tcPr>
            <w:tcW w:w="7478" w:type="dxa"/>
          </w:tcPr>
          <w:p w14:paraId="6F890422" w14:textId="6F8FE134" w:rsidR="006F0F99" w:rsidRDefault="006F0F99" w:rsidP="002118FD">
            <w:r>
              <w:t xml:space="preserve">Il n’est pas possible </w:t>
            </w:r>
            <w:r w:rsidR="00547015">
              <w:t xml:space="preserve">d’utiliser </w:t>
            </w:r>
            <w:r>
              <w:t xml:space="preserve">la brique </w:t>
            </w:r>
            <w:r w:rsidR="00547015">
              <w:t xml:space="preserve">Ansible Tower </w:t>
            </w:r>
            <w:r>
              <w:t>en dehors des AREA autorisé</w:t>
            </w:r>
            <w:r w:rsidR="00527D1E">
              <w:t>e</w:t>
            </w:r>
            <w:r>
              <w:t>s.</w:t>
            </w:r>
          </w:p>
        </w:tc>
      </w:tr>
    </w:tbl>
    <w:p w14:paraId="61AA8133" w14:textId="565B7392" w:rsidR="00616E35" w:rsidRDefault="00547015" w:rsidP="00616E35">
      <w:pPr>
        <w:pStyle w:val="Titre2"/>
        <w:rPr>
          <w:rFonts w:hint="eastAsia"/>
        </w:rPr>
      </w:pPr>
      <w:bookmarkStart w:id="12" w:name="_Toc86170849"/>
      <w:r>
        <w:t>Offre</w:t>
      </w:r>
      <w:bookmarkEnd w:id="12"/>
    </w:p>
    <w:p w14:paraId="4CD585E1" w14:textId="13B9C92B" w:rsidR="00616E35" w:rsidRDefault="00616E35" w:rsidP="006F0F99">
      <w:r>
        <w:t xml:space="preserve">Les offres du cadre normatif autorisées pour </w:t>
      </w:r>
      <w:r w:rsidR="00547015">
        <w:t xml:space="preserve">l’utilisation </w:t>
      </w:r>
      <w:r>
        <w:t xml:space="preserve">et l’exploitation de la brique technique </w:t>
      </w:r>
      <w:r w:rsidR="00547015">
        <w:t>Ansible Tower</w:t>
      </w:r>
      <w:r w:rsidR="0050252E">
        <w:t xml:space="preserve"> </w:t>
      </w:r>
      <w:r>
        <w:t>sont :</w:t>
      </w:r>
    </w:p>
    <w:p w14:paraId="58658393" w14:textId="77777777" w:rsidR="00064311" w:rsidRDefault="00064311" w:rsidP="006F0F99"/>
    <w:tbl>
      <w:tblPr>
        <w:tblStyle w:val="Listeclaire-Accent13"/>
        <w:tblW w:w="0" w:type="auto"/>
        <w:tblLook w:val="04A0" w:firstRow="1" w:lastRow="0" w:firstColumn="1" w:lastColumn="0" w:noHBand="0" w:noVBand="1"/>
      </w:tblPr>
      <w:tblGrid>
        <w:gridCol w:w="4654"/>
        <w:gridCol w:w="4652"/>
      </w:tblGrid>
      <w:tr w:rsidR="00616E35" w14:paraId="798AEDC6" w14:textId="77777777" w:rsidTr="000643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54" w:type="dxa"/>
          </w:tcPr>
          <w:p w14:paraId="367DDF5B" w14:textId="77777777" w:rsidR="00616E35" w:rsidRPr="003B68D1" w:rsidRDefault="00616E35" w:rsidP="00F548E1">
            <w:pPr>
              <w:jc w:val="center"/>
              <w:rPr>
                <w:color w:val="F2F2F2" w:themeColor="background1" w:themeShade="F2"/>
              </w:rPr>
            </w:pPr>
            <w:r w:rsidRPr="003B68D1">
              <w:rPr>
                <w:color w:val="F2F2F2" w:themeColor="background1" w:themeShade="F2"/>
              </w:rPr>
              <w:lastRenderedPageBreak/>
              <w:t>OFFRE</w:t>
            </w:r>
          </w:p>
        </w:tc>
        <w:tc>
          <w:tcPr>
            <w:tcW w:w="4652" w:type="dxa"/>
          </w:tcPr>
          <w:p w14:paraId="15EE7F00" w14:textId="77777777" w:rsidR="00616E35" w:rsidRPr="003B68D1" w:rsidRDefault="00616E35" w:rsidP="00F548E1">
            <w:pPr>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3B68D1">
              <w:rPr>
                <w:color w:val="F2F2F2" w:themeColor="background1" w:themeShade="F2"/>
              </w:rPr>
              <w:t>Disponibilité</w:t>
            </w:r>
          </w:p>
        </w:tc>
      </w:tr>
      <w:tr w:rsidR="00616E35" w14:paraId="2DB90AEA" w14:textId="77777777" w:rsidTr="00C1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4" w:type="dxa"/>
          </w:tcPr>
          <w:p w14:paraId="61D0CFC5" w14:textId="77777777" w:rsidR="00616E35" w:rsidRDefault="00616E35" w:rsidP="00F548E1">
            <w:pPr>
              <w:jc w:val="center"/>
            </w:pPr>
            <w:r>
              <w:t>PRODUCTION</w:t>
            </w:r>
          </w:p>
        </w:tc>
        <w:tc>
          <w:tcPr>
            <w:tcW w:w="4652" w:type="dxa"/>
          </w:tcPr>
          <w:p w14:paraId="22BFA8BC" w14:textId="77777777" w:rsidR="00616E35" w:rsidRDefault="00616E35" w:rsidP="00F548E1">
            <w:pPr>
              <w:jc w:val="center"/>
              <w:cnfStyle w:val="000000100000" w:firstRow="0" w:lastRow="0" w:firstColumn="0" w:lastColumn="0" w:oddVBand="0" w:evenVBand="0" w:oddHBand="1" w:evenHBand="0" w:firstRowFirstColumn="0" w:firstRowLastColumn="0" w:lastRowFirstColumn="0" w:lastRowLastColumn="0"/>
            </w:pPr>
            <w:r w:rsidRPr="00394640">
              <w:rPr>
                <w:noProof/>
                <w:sz w:val="20"/>
                <w:szCs w:val="20"/>
              </w:rPr>
              <w:drawing>
                <wp:inline distT="0" distB="0" distL="0" distR="0" wp14:anchorId="6EAE7C49" wp14:editId="7083FFFF">
                  <wp:extent cx="180000" cy="180000"/>
                  <wp:effectExtent l="0" t="0" r="0" b="0"/>
                  <wp:docPr id="62" name="Graphique 6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r>
      <w:tr w:rsidR="00616E35" w14:paraId="0ADD6191" w14:textId="77777777" w:rsidTr="00C10BA6">
        <w:tc>
          <w:tcPr>
            <w:cnfStyle w:val="001000000000" w:firstRow="0" w:lastRow="0" w:firstColumn="1" w:lastColumn="0" w:oddVBand="0" w:evenVBand="0" w:oddHBand="0" w:evenHBand="0" w:firstRowFirstColumn="0" w:firstRowLastColumn="0" w:lastRowFirstColumn="0" w:lastRowLastColumn="0"/>
            <w:tcW w:w="4654" w:type="dxa"/>
          </w:tcPr>
          <w:p w14:paraId="2EE48BF3" w14:textId="77777777" w:rsidR="00616E35" w:rsidRPr="003B237F" w:rsidRDefault="00616E35" w:rsidP="00F548E1">
            <w:pPr>
              <w:jc w:val="center"/>
              <w:rPr>
                <w:b w:val="0"/>
                <w:bCs w:val="0"/>
              </w:rPr>
            </w:pPr>
            <w:r>
              <w:t>HOMOLOGATION</w:t>
            </w:r>
          </w:p>
        </w:tc>
        <w:tc>
          <w:tcPr>
            <w:tcW w:w="4652" w:type="dxa"/>
          </w:tcPr>
          <w:p w14:paraId="10D9B40F" w14:textId="77777777" w:rsidR="00616E35" w:rsidRDefault="00616E35" w:rsidP="00F548E1">
            <w:pPr>
              <w:jc w:val="center"/>
              <w:cnfStyle w:val="000000000000" w:firstRow="0" w:lastRow="0" w:firstColumn="0" w:lastColumn="0" w:oddVBand="0" w:evenVBand="0" w:oddHBand="0" w:evenHBand="0" w:firstRowFirstColumn="0" w:firstRowLastColumn="0" w:lastRowFirstColumn="0" w:lastRowLastColumn="0"/>
            </w:pPr>
            <w:r w:rsidRPr="00394640">
              <w:rPr>
                <w:noProof/>
                <w:sz w:val="20"/>
                <w:szCs w:val="20"/>
              </w:rPr>
              <w:drawing>
                <wp:inline distT="0" distB="0" distL="0" distR="0" wp14:anchorId="3D39D4A0" wp14:editId="1300D712">
                  <wp:extent cx="180000" cy="180000"/>
                  <wp:effectExtent l="0" t="0" r="0" b="0"/>
                  <wp:docPr id="63" name="Graphique 6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r>
      <w:tr w:rsidR="00616E35" w14:paraId="0E149306" w14:textId="77777777" w:rsidTr="00C1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4" w:type="dxa"/>
          </w:tcPr>
          <w:p w14:paraId="69F4C167" w14:textId="77777777" w:rsidR="00616E35" w:rsidRDefault="00616E35" w:rsidP="00F548E1">
            <w:pPr>
              <w:jc w:val="center"/>
            </w:pPr>
            <w:r>
              <w:t>CONCEPTION</w:t>
            </w:r>
          </w:p>
        </w:tc>
        <w:tc>
          <w:tcPr>
            <w:tcW w:w="4652" w:type="dxa"/>
          </w:tcPr>
          <w:p w14:paraId="6DAC826D" w14:textId="77777777" w:rsidR="00616E35" w:rsidRDefault="00616E35" w:rsidP="00F548E1">
            <w:pPr>
              <w:jc w:val="center"/>
              <w:cnfStyle w:val="000000100000" w:firstRow="0" w:lastRow="0" w:firstColumn="0" w:lastColumn="0" w:oddVBand="0" w:evenVBand="0" w:oddHBand="1" w:evenHBand="0" w:firstRowFirstColumn="0" w:firstRowLastColumn="0" w:lastRowFirstColumn="0" w:lastRowLastColumn="0"/>
            </w:pPr>
            <w:r w:rsidRPr="00394640">
              <w:rPr>
                <w:noProof/>
                <w:sz w:val="20"/>
                <w:szCs w:val="20"/>
              </w:rPr>
              <w:drawing>
                <wp:inline distT="0" distB="0" distL="0" distR="0" wp14:anchorId="602BC0C1" wp14:editId="224783B7">
                  <wp:extent cx="180000" cy="180000"/>
                  <wp:effectExtent l="0" t="0" r="0" b="0"/>
                  <wp:docPr id="69" name="Graphique 6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48" descr="Coch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r>
      <w:tr w:rsidR="00616E35" w14:paraId="39417F1B" w14:textId="77777777" w:rsidTr="00C10BA6">
        <w:tc>
          <w:tcPr>
            <w:cnfStyle w:val="001000000000" w:firstRow="0" w:lastRow="0" w:firstColumn="1" w:lastColumn="0" w:oddVBand="0" w:evenVBand="0" w:oddHBand="0" w:evenHBand="0" w:firstRowFirstColumn="0" w:firstRowLastColumn="0" w:lastRowFirstColumn="0" w:lastRowLastColumn="0"/>
            <w:tcW w:w="4654" w:type="dxa"/>
          </w:tcPr>
          <w:p w14:paraId="465917BC" w14:textId="77777777" w:rsidR="00616E35" w:rsidRDefault="00616E35" w:rsidP="00F548E1">
            <w:pPr>
              <w:jc w:val="center"/>
            </w:pPr>
            <w:r>
              <w:t>INNOVATION</w:t>
            </w:r>
          </w:p>
        </w:tc>
        <w:tc>
          <w:tcPr>
            <w:tcW w:w="4652" w:type="dxa"/>
          </w:tcPr>
          <w:p w14:paraId="62F056DE" w14:textId="1FA35766" w:rsidR="00616E35" w:rsidRDefault="006B55B5" w:rsidP="00F548E1">
            <w:pPr>
              <w:jc w:val="center"/>
              <w:cnfStyle w:val="000000000000" w:firstRow="0" w:lastRow="0" w:firstColumn="0" w:lastColumn="0" w:oddVBand="0" w:evenVBand="0" w:oddHBand="0" w:evenHBand="0" w:firstRowFirstColumn="0" w:firstRowLastColumn="0" w:lastRowFirstColumn="0" w:lastRowLastColumn="0"/>
              <w:rPr>
                <w:noProof/>
              </w:rPr>
            </w:pPr>
            <w:r w:rsidRPr="00394640">
              <w:rPr>
                <w:noProof/>
                <w:sz w:val="20"/>
                <w:szCs w:val="20"/>
              </w:rPr>
              <w:drawing>
                <wp:inline distT="0" distB="0" distL="0" distR="0" wp14:anchorId="585CA265" wp14:editId="2C94C379">
                  <wp:extent cx="180000" cy="180000"/>
                  <wp:effectExtent l="0" t="0" r="0" b="0"/>
                  <wp:docPr id="5" name="Graphique 5"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que 49" descr="Ferme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80000"/>
                          </a:xfrm>
                          <a:prstGeom prst="rect">
                            <a:avLst/>
                          </a:prstGeom>
                        </pic:spPr>
                      </pic:pic>
                    </a:graphicData>
                  </a:graphic>
                </wp:inline>
              </w:drawing>
            </w:r>
          </w:p>
        </w:tc>
      </w:tr>
    </w:tbl>
    <w:p w14:paraId="1750DDBC" w14:textId="77777777" w:rsidR="006B55B5" w:rsidRDefault="006B55B5" w:rsidP="006B55B5"/>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6B55B5" w14:paraId="0EA97E61" w14:textId="77777777" w:rsidTr="00FF20AF">
        <w:tc>
          <w:tcPr>
            <w:tcW w:w="1838" w:type="dxa"/>
          </w:tcPr>
          <w:p w14:paraId="02D5E02C" w14:textId="77777777" w:rsidR="006B55B5" w:rsidRDefault="006B55B5" w:rsidP="006B55B5">
            <w:pPr>
              <w:pStyle w:val="Paragraphedeliste"/>
              <w:numPr>
                <w:ilvl w:val="0"/>
                <w:numId w:val="11"/>
              </w:numPr>
            </w:pPr>
          </w:p>
        </w:tc>
        <w:tc>
          <w:tcPr>
            <w:tcW w:w="7478" w:type="dxa"/>
          </w:tcPr>
          <w:p w14:paraId="6205AC22" w14:textId="0E8DB290" w:rsidR="006B55B5" w:rsidRDefault="006B55B5" w:rsidP="00FF20AF">
            <w:r>
              <w:t>Il n’est pas possible d’utiliser la brique Ansible Tower en dehors des Offres autorisées.</w:t>
            </w:r>
          </w:p>
        </w:tc>
      </w:tr>
    </w:tbl>
    <w:p w14:paraId="24ABBD1C" w14:textId="77777777" w:rsidR="00FC2C8B" w:rsidRDefault="00FC2C8B">
      <w:pPr>
        <w:spacing w:after="160" w:line="259" w:lineRule="auto"/>
        <w:rPr>
          <w:rFonts w:asciiTheme="majorHAnsi" w:eastAsiaTheme="majorEastAsia" w:hAnsiTheme="majorHAnsi" w:cstheme="majorBidi" w:hint="eastAsia"/>
          <w:bCs/>
          <w:sz w:val="34"/>
          <w:szCs w:val="28"/>
        </w:rPr>
      </w:pPr>
      <w:bookmarkStart w:id="13" w:name="_Toc86170850"/>
      <w:r>
        <w:br w:type="page"/>
      </w:r>
    </w:p>
    <w:p w14:paraId="4C5B7ED2" w14:textId="48EF4DDA" w:rsidR="00612D83" w:rsidRPr="00A14AA4" w:rsidRDefault="00B27792" w:rsidP="00612D83">
      <w:pPr>
        <w:pStyle w:val="Titre1"/>
        <w:rPr>
          <w:rFonts w:hint="eastAsia"/>
        </w:rPr>
      </w:pPr>
      <w:r>
        <w:lastRenderedPageBreak/>
        <w:t>Version de la brique technique</w:t>
      </w:r>
      <w:bookmarkEnd w:id="13"/>
    </w:p>
    <w:p w14:paraId="28F49EB5" w14:textId="49535DEE" w:rsidR="00817DC5" w:rsidRDefault="00410663" w:rsidP="00612D83">
      <w:r>
        <w:t>Ansible Tower est un outil de CMS (</w:t>
      </w:r>
      <w:r>
        <w:rPr>
          <w:i/>
          <w:iCs/>
        </w:rPr>
        <w:t>Configuration Management System</w:t>
      </w:r>
      <w:r>
        <w:t>) développé par Red Hat</w:t>
      </w:r>
      <w:r w:rsidR="00222AF1">
        <w:t xml:space="preserve">. </w:t>
      </w:r>
    </w:p>
    <w:p w14:paraId="77361550" w14:textId="77777777" w:rsidR="002E259F" w:rsidRDefault="002E259F" w:rsidP="00612D83"/>
    <w:p w14:paraId="1F544741" w14:textId="53C05698" w:rsidR="00A446C4" w:rsidRDefault="00A018FF" w:rsidP="00612D83">
      <w:r>
        <w:t xml:space="preserve">Pour des raisons de stabilité, de compatibilité logicielle et de ressources </w:t>
      </w:r>
      <w:r w:rsidR="006E0546">
        <w:t>documentaires</w:t>
      </w:r>
      <w:r>
        <w:t>, GRDF a retenu l</w:t>
      </w:r>
      <w:r w:rsidR="000979A8">
        <w:t>es</w:t>
      </w:r>
      <w:r>
        <w:t xml:space="preserve"> version</w:t>
      </w:r>
      <w:r w:rsidR="000979A8">
        <w:t>s</w:t>
      </w:r>
      <w:r>
        <w:t xml:space="preserve"> </w:t>
      </w:r>
      <w:r w:rsidR="00410663">
        <w:t>fournie</w:t>
      </w:r>
      <w:r w:rsidR="000979A8">
        <w:t>s</w:t>
      </w:r>
      <w:r w:rsidR="00410663">
        <w:t xml:space="preserve"> dans les référentiels </w:t>
      </w:r>
      <w:proofErr w:type="spellStart"/>
      <w:r w:rsidR="00410663">
        <w:t>Yum</w:t>
      </w:r>
      <w:proofErr w:type="spellEnd"/>
      <w:r w:rsidR="00410663">
        <w:t xml:space="preserve"> officiels de l’éditeur</w:t>
      </w:r>
      <w:r w:rsidR="000979A8">
        <w:t>. La version du paquet ansible est mise à jour en même temps que le paquet ansible-</w:t>
      </w:r>
      <w:proofErr w:type="spellStart"/>
      <w:r w:rsidR="000979A8">
        <w:t>tower</w:t>
      </w:r>
      <w:proofErr w:type="spellEnd"/>
      <w:r w:rsidR="000979A8">
        <w:t xml:space="preserve"> </w:t>
      </w:r>
    </w:p>
    <w:p w14:paraId="6264DD5E" w14:textId="5F20770C" w:rsidR="002E259F" w:rsidRDefault="002E259F" w:rsidP="00612D83"/>
    <w:tbl>
      <w:tblPr>
        <w:tblStyle w:val="TableauGrille4-Accentuation1"/>
        <w:tblW w:w="5000" w:type="pct"/>
        <w:tblLayout w:type="fixed"/>
        <w:tblLook w:val="0620" w:firstRow="1" w:lastRow="0" w:firstColumn="0" w:lastColumn="0" w:noHBand="1" w:noVBand="1"/>
      </w:tblPr>
      <w:tblGrid>
        <w:gridCol w:w="1980"/>
        <w:gridCol w:w="1559"/>
        <w:gridCol w:w="1701"/>
        <w:gridCol w:w="2212"/>
        <w:gridCol w:w="1864"/>
      </w:tblGrid>
      <w:tr w:rsidR="002E259F" w:rsidRPr="004C6EA9" w14:paraId="0CB89131" w14:textId="77777777" w:rsidTr="00A05A88">
        <w:trPr>
          <w:cnfStyle w:val="100000000000" w:firstRow="1" w:lastRow="0" w:firstColumn="0" w:lastColumn="0" w:oddVBand="0" w:evenVBand="0" w:oddHBand="0" w:evenHBand="0" w:firstRowFirstColumn="0" w:firstRowLastColumn="0" w:lastRowFirstColumn="0" w:lastRowLastColumn="0"/>
          <w:trHeight w:val="20"/>
        </w:trPr>
        <w:tc>
          <w:tcPr>
            <w:tcW w:w="1980" w:type="dxa"/>
            <w:vAlign w:val="center"/>
            <w:hideMark/>
          </w:tcPr>
          <w:p w14:paraId="346096A6" w14:textId="2833479F" w:rsidR="002E259F" w:rsidRPr="00A05A88" w:rsidRDefault="00410663" w:rsidP="00B3348B">
            <w:pPr>
              <w:spacing w:after="160" w:line="259" w:lineRule="auto"/>
              <w:jc w:val="center"/>
              <w:rPr>
                <w:color w:val="FFFFFF" w:themeColor="background1"/>
              </w:rPr>
            </w:pPr>
            <w:r w:rsidRPr="00A05A88">
              <w:rPr>
                <w:color w:val="FFFFFF" w:themeColor="background1"/>
              </w:rPr>
              <w:t>Paquet</w:t>
            </w:r>
          </w:p>
        </w:tc>
        <w:tc>
          <w:tcPr>
            <w:tcW w:w="1559" w:type="dxa"/>
            <w:vAlign w:val="center"/>
            <w:hideMark/>
          </w:tcPr>
          <w:p w14:paraId="78803AC3" w14:textId="77777777" w:rsidR="002E259F" w:rsidRPr="00A05A88" w:rsidRDefault="002E259F" w:rsidP="00B3348B">
            <w:pPr>
              <w:spacing w:after="160" w:line="259" w:lineRule="auto"/>
              <w:jc w:val="center"/>
              <w:rPr>
                <w:color w:val="FFFFFF" w:themeColor="background1"/>
              </w:rPr>
            </w:pPr>
            <w:r w:rsidRPr="00A05A88">
              <w:rPr>
                <w:color w:val="FFFFFF" w:themeColor="background1"/>
              </w:rPr>
              <w:t>Version</w:t>
            </w:r>
          </w:p>
        </w:tc>
        <w:tc>
          <w:tcPr>
            <w:tcW w:w="1701" w:type="dxa"/>
            <w:vAlign w:val="center"/>
            <w:hideMark/>
          </w:tcPr>
          <w:p w14:paraId="6A5B5096" w14:textId="7627C746" w:rsidR="002E259F" w:rsidRPr="00A05A88" w:rsidRDefault="002E259F" w:rsidP="00B3348B">
            <w:pPr>
              <w:spacing w:after="160" w:line="259" w:lineRule="auto"/>
              <w:jc w:val="center"/>
              <w:rPr>
                <w:color w:val="FFFFFF" w:themeColor="background1"/>
              </w:rPr>
            </w:pPr>
            <w:r w:rsidRPr="00A05A88">
              <w:rPr>
                <w:color w:val="FFFFFF" w:themeColor="background1"/>
              </w:rPr>
              <w:t>OS</w:t>
            </w:r>
          </w:p>
        </w:tc>
        <w:tc>
          <w:tcPr>
            <w:tcW w:w="2212" w:type="dxa"/>
            <w:vAlign w:val="center"/>
            <w:hideMark/>
          </w:tcPr>
          <w:p w14:paraId="527C134A" w14:textId="77777777" w:rsidR="002E259F" w:rsidRPr="00A05A88" w:rsidRDefault="002E259F" w:rsidP="00B3348B">
            <w:pPr>
              <w:spacing w:after="160" w:line="259" w:lineRule="auto"/>
              <w:jc w:val="center"/>
              <w:rPr>
                <w:color w:val="FFFFFF" w:themeColor="background1"/>
              </w:rPr>
            </w:pPr>
            <w:r w:rsidRPr="00A05A88">
              <w:rPr>
                <w:color w:val="FFFFFF" w:themeColor="background1"/>
              </w:rPr>
              <w:t>Mainstream support end date</w:t>
            </w:r>
          </w:p>
        </w:tc>
        <w:tc>
          <w:tcPr>
            <w:tcW w:w="1864" w:type="dxa"/>
            <w:vAlign w:val="center"/>
          </w:tcPr>
          <w:p w14:paraId="7CFCE3B5" w14:textId="12DFAAEF" w:rsidR="002E259F" w:rsidRPr="00A05A88" w:rsidRDefault="00B83699" w:rsidP="00B3348B">
            <w:pPr>
              <w:spacing w:after="160" w:line="259" w:lineRule="auto"/>
              <w:jc w:val="center"/>
              <w:rPr>
                <w:color w:val="FFFFFF" w:themeColor="background1"/>
              </w:rPr>
            </w:pPr>
            <w:r w:rsidRPr="00A05A88">
              <w:rPr>
                <w:color w:val="FFFFFF" w:themeColor="background1"/>
              </w:rPr>
              <w:t>Fin de vie</w:t>
            </w:r>
          </w:p>
        </w:tc>
      </w:tr>
      <w:tr w:rsidR="002E259F" w:rsidRPr="004C6EA9" w14:paraId="759CA7BB" w14:textId="77777777" w:rsidTr="00A05A88">
        <w:trPr>
          <w:trHeight w:val="20"/>
        </w:trPr>
        <w:tc>
          <w:tcPr>
            <w:tcW w:w="1980" w:type="dxa"/>
            <w:vAlign w:val="center"/>
            <w:hideMark/>
          </w:tcPr>
          <w:p w14:paraId="1FA6B0C9" w14:textId="16236CAA" w:rsidR="002E259F" w:rsidRPr="00A05A88" w:rsidRDefault="00410663" w:rsidP="00B3348B">
            <w:pPr>
              <w:spacing w:after="160" w:line="259" w:lineRule="auto"/>
              <w:jc w:val="center"/>
              <w:rPr>
                <w:color w:val="auto"/>
              </w:rPr>
            </w:pPr>
            <w:r w:rsidRPr="00A05A88">
              <w:rPr>
                <w:rFonts w:ascii="Avenir LT Std 55 Roman" w:hAnsi="Avenir LT Std 55 Roman" w:cs="Arial"/>
                <w:color w:val="auto"/>
                <w:kern w:val="24"/>
                <w:lang w:val="en-US"/>
              </w:rPr>
              <w:t>ansible-tower</w:t>
            </w:r>
          </w:p>
        </w:tc>
        <w:tc>
          <w:tcPr>
            <w:tcW w:w="1559" w:type="dxa"/>
            <w:vAlign w:val="center"/>
            <w:hideMark/>
          </w:tcPr>
          <w:p w14:paraId="58D8DA65" w14:textId="4529A968" w:rsidR="002E259F" w:rsidRPr="00A05A88" w:rsidRDefault="00410663" w:rsidP="00B3348B">
            <w:pPr>
              <w:spacing w:after="160" w:line="259" w:lineRule="auto"/>
              <w:jc w:val="center"/>
              <w:rPr>
                <w:color w:val="auto"/>
              </w:rPr>
            </w:pPr>
            <w:r w:rsidRPr="00A05A88">
              <w:rPr>
                <w:rFonts w:ascii="Avenir LT Std 55 Roman" w:hAnsi="Avenir LT Std 55 Roman" w:cs="Arial"/>
                <w:color w:val="auto"/>
                <w:kern w:val="24"/>
              </w:rPr>
              <w:t>3.8</w:t>
            </w:r>
          </w:p>
        </w:tc>
        <w:tc>
          <w:tcPr>
            <w:tcW w:w="1701" w:type="dxa"/>
            <w:vAlign w:val="center"/>
            <w:hideMark/>
          </w:tcPr>
          <w:p w14:paraId="123F4A8F" w14:textId="0BE78EDD" w:rsidR="002E259F" w:rsidRPr="00A05A88" w:rsidRDefault="002E259F" w:rsidP="00B3348B">
            <w:pPr>
              <w:spacing w:after="160" w:line="259" w:lineRule="auto"/>
              <w:jc w:val="center"/>
              <w:rPr>
                <w:color w:val="auto"/>
              </w:rPr>
            </w:pPr>
            <w:r w:rsidRPr="00A05A88">
              <w:rPr>
                <w:rFonts w:ascii="Avenir LT Std 55 Roman" w:hAnsi="Avenir LT Std 55 Roman" w:cs="Arial"/>
                <w:color w:val="auto"/>
                <w:kern w:val="24"/>
              </w:rPr>
              <w:t>RHEL8.X</w:t>
            </w:r>
          </w:p>
        </w:tc>
        <w:tc>
          <w:tcPr>
            <w:tcW w:w="2212" w:type="dxa"/>
            <w:vAlign w:val="center"/>
            <w:hideMark/>
          </w:tcPr>
          <w:p w14:paraId="492130C3" w14:textId="0151AB0C" w:rsidR="002E259F" w:rsidRPr="00A05A88" w:rsidRDefault="00B83699" w:rsidP="00B3348B">
            <w:pPr>
              <w:spacing w:after="160" w:line="259" w:lineRule="auto"/>
              <w:jc w:val="center"/>
              <w:rPr>
                <w:color w:val="auto"/>
              </w:rPr>
            </w:pPr>
            <w:r w:rsidRPr="00A05A88">
              <w:rPr>
                <w:rFonts w:ascii="Avenir LT Std 55 Roman" w:hAnsi="Avenir LT Std 55 Roman" w:cs="Arial"/>
                <w:color w:val="auto"/>
                <w:kern w:val="24"/>
              </w:rPr>
              <w:t>18/11/2021</w:t>
            </w:r>
          </w:p>
        </w:tc>
        <w:tc>
          <w:tcPr>
            <w:tcW w:w="1864" w:type="dxa"/>
            <w:vAlign w:val="center"/>
          </w:tcPr>
          <w:p w14:paraId="19589018" w14:textId="2A4C5CB5" w:rsidR="002E259F" w:rsidRPr="00A05A88" w:rsidRDefault="00410663" w:rsidP="00B3348B">
            <w:pPr>
              <w:spacing w:after="160" w:line="259" w:lineRule="auto"/>
              <w:jc w:val="center"/>
              <w:rPr>
                <w:rFonts w:ascii="Avenir LT Std 55 Roman" w:hAnsi="Avenir LT Std 55 Roman" w:cs="Arial"/>
                <w:color w:val="auto"/>
                <w:kern w:val="24"/>
              </w:rPr>
            </w:pPr>
            <w:r w:rsidRPr="00A05A88">
              <w:rPr>
                <w:rFonts w:ascii="Avenir LT Std 55 Roman" w:hAnsi="Avenir LT Std 55 Roman" w:cs="Arial"/>
                <w:color w:val="auto"/>
                <w:kern w:val="24"/>
              </w:rPr>
              <w:t>18/11/2022</w:t>
            </w:r>
          </w:p>
        </w:tc>
      </w:tr>
      <w:tr w:rsidR="00B33901" w:rsidRPr="004C6EA9" w14:paraId="7D28C120" w14:textId="77777777" w:rsidTr="00A05A88">
        <w:trPr>
          <w:trHeight w:val="20"/>
        </w:trPr>
        <w:tc>
          <w:tcPr>
            <w:tcW w:w="1980" w:type="dxa"/>
            <w:vAlign w:val="center"/>
          </w:tcPr>
          <w:p w14:paraId="3735DD7F" w14:textId="65B94205" w:rsidR="00B33901" w:rsidRPr="00A05A88" w:rsidRDefault="00B33901" w:rsidP="00B3348B">
            <w:pPr>
              <w:spacing w:after="160" w:line="259" w:lineRule="auto"/>
              <w:jc w:val="center"/>
              <w:rPr>
                <w:rFonts w:ascii="Avenir LT Std 55 Roman" w:hAnsi="Avenir LT Std 55 Roman" w:cs="Arial"/>
                <w:color w:val="auto"/>
                <w:kern w:val="24"/>
                <w:lang w:val="en-US"/>
              </w:rPr>
            </w:pPr>
            <w:r>
              <w:rPr>
                <w:rFonts w:ascii="Avenir LT Std 55 Roman" w:hAnsi="Avenir LT Std 55 Roman" w:cs="Arial"/>
                <w:color w:val="auto"/>
                <w:kern w:val="24"/>
                <w:lang w:val="en-US"/>
              </w:rPr>
              <w:t>ansible</w:t>
            </w:r>
          </w:p>
        </w:tc>
        <w:tc>
          <w:tcPr>
            <w:tcW w:w="1559" w:type="dxa"/>
            <w:vAlign w:val="center"/>
          </w:tcPr>
          <w:p w14:paraId="287F1925" w14:textId="6EFF7807" w:rsidR="00B33901" w:rsidRPr="00A05A88" w:rsidRDefault="008175FE" w:rsidP="00B3348B">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2.9.20</w:t>
            </w:r>
          </w:p>
        </w:tc>
        <w:tc>
          <w:tcPr>
            <w:tcW w:w="1701" w:type="dxa"/>
            <w:vAlign w:val="center"/>
          </w:tcPr>
          <w:p w14:paraId="2EF46946" w14:textId="1908E768" w:rsidR="00B33901" w:rsidRPr="00A05A88" w:rsidRDefault="008175FE" w:rsidP="00B3348B">
            <w:pPr>
              <w:spacing w:after="160" w:line="259" w:lineRule="auto"/>
              <w:jc w:val="center"/>
              <w:rPr>
                <w:rFonts w:ascii="Avenir LT Std 55 Roman" w:hAnsi="Avenir LT Std 55 Roman" w:cs="Arial"/>
                <w:color w:val="auto"/>
                <w:kern w:val="24"/>
              </w:rPr>
            </w:pPr>
            <w:r w:rsidRPr="00A05A88">
              <w:rPr>
                <w:rFonts w:ascii="Avenir LT Std 55 Roman" w:hAnsi="Avenir LT Std 55 Roman" w:cs="Arial"/>
                <w:color w:val="auto"/>
                <w:kern w:val="24"/>
              </w:rPr>
              <w:t>RHEL8.X</w:t>
            </w:r>
          </w:p>
        </w:tc>
        <w:tc>
          <w:tcPr>
            <w:tcW w:w="2212" w:type="dxa"/>
            <w:vAlign w:val="center"/>
          </w:tcPr>
          <w:p w14:paraId="71776B2F" w14:textId="6792F724" w:rsidR="00B33901" w:rsidRPr="00A05A88" w:rsidRDefault="000979A8" w:rsidP="00B3348B">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NA</w:t>
            </w:r>
          </w:p>
        </w:tc>
        <w:tc>
          <w:tcPr>
            <w:tcW w:w="1864" w:type="dxa"/>
            <w:vAlign w:val="center"/>
          </w:tcPr>
          <w:p w14:paraId="0D57D23A" w14:textId="35D8488D" w:rsidR="00B33901" w:rsidRPr="00A05A88" w:rsidRDefault="000979A8" w:rsidP="00B3348B">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NA</w:t>
            </w:r>
          </w:p>
        </w:tc>
      </w:tr>
    </w:tbl>
    <w:p w14:paraId="309B65D6" w14:textId="77777777" w:rsidR="002E259F" w:rsidRDefault="002E259F" w:rsidP="00612D83"/>
    <w:p w14:paraId="1893F63F" w14:textId="0E53C91D" w:rsidR="0079631A" w:rsidRDefault="000979A8" w:rsidP="00B83699">
      <w:r w:rsidRPr="00FF0EEA">
        <w:rPr>
          <w:rFonts w:ascii="Segoe UI" w:hAnsi="Segoe UI" w:cs="Segoe UI"/>
          <w:noProof/>
        </w:rPr>
        <w:drawing>
          <wp:inline distT="0" distB="0" distL="0" distR="0" wp14:anchorId="4181866E" wp14:editId="621BB114">
            <wp:extent cx="358775" cy="358775"/>
            <wp:effectExtent l="0" t="0" r="3175" b="3175"/>
            <wp:docPr id="77" name="Graphique 77" descr="Loupe"/>
            <wp:cNvGraphicFramePr/>
            <a:graphic xmlns:a="http://schemas.openxmlformats.org/drawingml/2006/main">
              <a:graphicData uri="http://schemas.openxmlformats.org/drawingml/2006/picture">
                <pic:pic xmlns:pic="http://schemas.openxmlformats.org/drawingml/2006/picture">
                  <pic:nvPicPr>
                    <pic:cNvPr id="77" name="Graphique 77" descr="Loup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9410" cy="359410"/>
                    </a:xfrm>
                    <a:prstGeom prst="rect">
                      <a:avLst/>
                    </a:prstGeom>
                  </pic:spPr>
                </pic:pic>
              </a:graphicData>
            </a:graphic>
          </wp:inline>
        </w:drawing>
      </w:r>
      <w:r>
        <w:t xml:space="preserve"> </w:t>
      </w:r>
      <w:r w:rsidR="00B83699">
        <w:t>Pour garantir un support complet tout au long de la vie de cette brique technique, les équipes d’expertise GRDF auront la charge de réaliser des mises à jour régulières. Au minimum une fois par an.</w:t>
      </w:r>
    </w:p>
    <w:p w14:paraId="453B7A47" w14:textId="77777777" w:rsidR="00B83699" w:rsidRDefault="00B83699" w:rsidP="00B83699"/>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B77DE9" w14:paraId="5F9EF26F" w14:textId="77777777" w:rsidTr="00F548E1">
        <w:tc>
          <w:tcPr>
            <w:tcW w:w="1838" w:type="dxa"/>
          </w:tcPr>
          <w:p w14:paraId="71DD64E1" w14:textId="77777777" w:rsidR="00B77DE9" w:rsidRDefault="00B77DE9" w:rsidP="0007241B">
            <w:pPr>
              <w:pStyle w:val="Paragraphedeliste"/>
              <w:numPr>
                <w:ilvl w:val="0"/>
                <w:numId w:val="11"/>
              </w:numPr>
            </w:pPr>
          </w:p>
        </w:tc>
        <w:tc>
          <w:tcPr>
            <w:tcW w:w="7478" w:type="dxa"/>
          </w:tcPr>
          <w:p w14:paraId="5574098B" w14:textId="6FB982FC" w:rsidR="00B77DE9" w:rsidRDefault="00B77DE9" w:rsidP="00F548E1">
            <w:r>
              <w:t xml:space="preserve">La version </w:t>
            </w:r>
            <w:r w:rsidR="00B83699" w:rsidRPr="00B83699">
              <w:t>Ansible Tower 3.8</w:t>
            </w:r>
            <w:r w:rsidR="00A018FF" w:rsidRPr="00B83699">
              <w:t xml:space="preserve"> </w:t>
            </w:r>
            <w:r w:rsidR="00B83699" w:rsidRPr="00B83699">
              <w:t xml:space="preserve">évoluera tout au long de la vie de </w:t>
            </w:r>
            <w:r w:rsidR="00B83699">
              <w:t>cette brique technique</w:t>
            </w:r>
            <w:r w:rsidR="00B83699" w:rsidRPr="00B83699">
              <w:t xml:space="preserve"> vers des versions plus récentes et supportées</w:t>
            </w:r>
          </w:p>
        </w:tc>
      </w:tr>
    </w:tbl>
    <w:p w14:paraId="1446CCE4" w14:textId="77777777" w:rsidR="00C80A21" w:rsidRDefault="00C80A21" w:rsidP="00C80A21">
      <w:pPr>
        <w:rPr>
          <w:highlight w:val="yellow"/>
        </w:rPr>
      </w:pPr>
    </w:p>
    <w:p w14:paraId="5522AA0C" w14:textId="77777777" w:rsidR="00C80A21" w:rsidRDefault="00C80A21" w:rsidP="00C80A21">
      <w:pPr>
        <w:rPr>
          <w:rFonts w:asciiTheme="majorHAnsi" w:eastAsiaTheme="majorEastAsia" w:hAnsiTheme="majorHAnsi" w:cstheme="majorBidi" w:hint="eastAsia"/>
          <w:sz w:val="34"/>
          <w:szCs w:val="28"/>
          <w:highlight w:val="yellow"/>
        </w:rPr>
      </w:pPr>
      <w:r>
        <w:rPr>
          <w:highlight w:val="yellow"/>
        </w:rPr>
        <w:br w:type="page"/>
      </w:r>
    </w:p>
    <w:p w14:paraId="6F06CA17" w14:textId="572217B5" w:rsidR="005112BF" w:rsidRDefault="00EA0341" w:rsidP="001E4165">
      <w:pPr>
        <w:pStyle w:val="Titre1"/>
        <w:rPr>
          <w:rFonts w:hint="eastAsia"/>
        </w:rPr>
      </w:pPr>
      <w:bookmarkStart w:id="14" w:name="_Toc86170851"/>
      <w:r w:rsidRPr="00C27572">
        <w:lastRenderedPageBreak/>
        <w:t>Fonctionnement de la brique technique</w:t>
      </w:r>
      <w:bookmarkEnd w:id="14"/>
    </w:p>
    <w:p w14:paraId="6E191A83" w14:textId="5D1682F5" w:rsidR="00C306FA" w:rsidRPr="00C306FA" w:rsidRDefault="00C306FA" w:rsidP="00C306FA">
      <w:r>
        <w:t>Sont illustrés ici les processus de « </w:t>
      </w:r>
      <w:r w:rsidRPr="00C306FA">
        <w:t>Livraison applicative</w:t>
      </w:r>
      <w:r>
        <w:t> » et « </w:t>
      </w:r>
      <w:r w:rsidRPr="00C306FA">
        <w:t>Déploiement d’un middleware</w:t>
      </w:r>
      <w:r>
        <w:t> ». L</w:t>
      </w:r>
      <w:r w:rsidR="004E47E7">
        <w:t xml:space="preserve">a suite de ce document explique comment développer des </w:t>
      </w:r>
      <w:proofErr w:type="spellStart"/>
      <w:r w:rsidR="004E47E7">
        <w:t>Playbook</w:t>
      </w:r>
      <w:proofErr w:type="spellEnd"/>
      <w:r w:rsidR="004E47E7">
        <w:t xml:space="preserve"> et des </w:t>
      </w:r>
      <w:proofErr w:type="spellStart"/>
      <w:r w:rsidR="004E47E7">
        <w:t>Roles</w:t>
      </w:r>
      <w:proofErr w:type="spellEnd"/>
    </w:p>
    <w:p w14:paraId="3939B90D" w14:textId="021712BE" w:rsidR="00C27572" w:rsidRPr="00C27572" w:rsidRDefault="00C27572" w:rsidP="00C27572">
      <w:pPr>
        <w:pStyle w:val="Titre2"/>
        <w:rPr>
          <w:rFonts w:hint="eastAsia"/>
        </w:rPr>
      </w:pPr>
      <w:bookmarkStart w:id="15" w:name="_Toc86170852"/>
      <w:r w:rsidRPr="00C27572">
        <w:t>Livraison applicative</w:t>
      </w:r>
      <w:bookmarkEnd w:id="15"/>
    </w:p>
    <w:p w14:paraId="2F2C7F77" w14:textId="298C3F88" w:rsidR="00332DA6" w:rsidRPr="00332DA6" w:rsidRDefault="003641DE" w:rsidP="00332DA6">
      <w:pPr>
        <w:rPr>
          <w:highlight w:val="yellow"/>
        </w:rPr>
      </w:pPr>
      <w:r w:rsidRPr="00F677D5">
        <w:t xml:space="preserve">Le diagramme ci-dessous représente le </w:t>
      </w:r>
      <w:r w:rsidR="00FF3846">
        <w:t>processus</w:t>
      </w:r>
      <w:r w:rsidRPr="00F677D5">
        <w:t xml:space="preserve"> permettant</w:t>
      </w:r>
      <w:r w:rsidR="00FF7C48" w:rsidRPr="00F677D5">
        <w:t xml:space="preserve"> à un </w:t>
      </w:r>
      <w:r w:rsidR="000B7DFB">
        <w:t>domaine applicatif</w:t>
      </w:r>
      <w:r w:rsidR="000B7DFB" w:rsidRPr="00F677D5">
        <w:t xml:space="preserve"> </w:t>
      </w:r>
      <w:r w:rsidR="00FF7C48" w:rsidRPr="00F677D5">
        <w:t xml:space="preserve">de s’intégrer dans la livraison applicative </w:t>
      </w:r>
      <w:r w:rsidR="00846284" w:rsidRPr="00F677D5">
        <w:t xml:space="preserve">avec </w:t>
      </w:r>
      <w:r w:rsidR="00FF7C48" w:rsidRPr="00F677D5">
        <w:t>Ansible Tower</w:t>
      </w:r>
      <w:r w:rsidR="00770C9E" w:rsidRPr="00F677D5">
        <w:t>.</w:t>
      </w:r>
    </w:p>
    <w:p w14:paraId="3D9A0CAF" w14:textId="365C4747" w:rsidR="00332DA6" w:rsidRDefault="00AD60DD" w:rsidP="00FC2C8B">
      <w:pPr>
        <w:jc w:val="center"/>
      </w:pPr>
      <w:r>
        <w:rPr>
          <w:noProof/>
        </w:rPr>
        <w:drawing>
          <wp:inline distT="0" distB="0" distL="0" distR="0" wp14:anchorId="0D273441" wp14:editId="6D7C7989">
            <wp:extent cx="5486400" cy="278732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4434" cy="2791403"/>
                    </a:xfrm>
                    <a:prstGeom prst="rect">
                      <a:avLst/>
                    </a:prstGeom>
                  </pic:spPr>
                </pic:pic>
              </a:graphicData>
            </a:graphic>
          </wp:inline>
        </w:drawing>
      </w:r>
    </w:p>
    <w:p w14:paraId="03CA19C9" w14:textId="110CE243" w:rsidR="00A34D98" w:rsidRDefault="00A34D98" w:rsidP="00332DA6">
      <w:r>
        <w:t xml:space="preserve">Ce </w:t>
      </w:r>
      <w:r w:rsidR="00FF3846">
        <w:t>processus</w:t>
      </w:r>
      <w:r w:rsidR="00FF3846" w:rsidRPr="00F677D5">
        <w:t xml:space="preserve"> </w:t>
      </w:r>
      <w:r w:rsidR="00DA260A">
        <w:t>comprend</w:t>
      </w:r>
      <w:r w:rsidR="00B23EBE">
        <w:t xml:space="preserve"> </w:t>
      </w:r>
      <w:r w:rsidR="00B22F25">
        <w:t xml:space="preserve">5 </w:t>
      </w:r>
      <w:r w:rsidR="00DA260A">
        <w:t xml:space="preserve">grandes </w:t>
      </w:r>
      <w:r w:rsidR="00B22F25">
        <w:t>étapes :</w:t>
      </w:r>
    </w:p>
    <w:p w14:paraId="0CB527B5" w14:textId="77777777" w:rsidR="000A579E" w:rsidRDefault="000A579E" w:rsidP="00332DA6"/>
    <w:p w14:paraId="3CAA78A8" w14:textId="77777777" w:rsidR="0053388C" w:rsidRDefault="006334CA" w:rsidP="00B22F25">
      <w:pPr>
        <w:pStyle w:val="Paragraphedeliste"/>
        <w:numPr>
          <w:ilvl w:val="0"/>
          <w:numId w:val="26"/>
        </w:numPr>
      </w:pPr>
      <w:r>
        <w:t xml:space="preserve">Pour </w:t>
      </w:r>
      <w:r w:rsidR="00846284">
        <w:t xml:space="preserve">s’inscrire dans la démarche de livraison applicative avec Ansible Tower, </w:t>
      </w:r>
      <w:r w:rsidR="000B7DFB">
        <w:t xml:space="preserve">le domaine applicatif </w:t>
      </w:r>
      <w:r w:rsidR="00846284">
        <w:t xml:space="preserve">doit </w:t>
      </w:r>
      <w:r w:rsidR="00EA0341">
        <w:t xml:space="preserve">en </w:t>
      </w:r>
      <w:r w:rsidR="00846284">
        <w:t>faire la demande</w:t>
      </w:r>
      <w:r w:rsidR="007F35DA">
        <w:t xml:space="preserve"> par </w:t>
      </w:r>
      <w:r w:rsidR="007F6B79">
        <w:t>phare</w:t>
      </w:r>
      <w:r w:rsidR="00CB378D">
        <w:t xml:space="preserve"> : </w:t>
      </w:r>
    </w:p>
    <w:p w14:paraId="3C6E535C" w14:textId="0275F717" w:rsidR="006334CA" w:rsidRPr="0053388C" w:rsidRDefault="0053388C" w:rsidP="0053388C">
      <w:pPr>
        <w:pStyle w:val="Paragraphedeliste"/>
        <w:rPr>
          <w:rStyle w:val="Lienhypertexte"/>
          <w:i/>
          <w:iCs/>
          <w:color w:val="000000" w:themeColor="text1"/>
          <w:u w:val="none"/>
        </w:rPr>
      </w:pPr>
      <w:r w:rsidRPr="0053388C">
        <w:rPr>
          <w:i/>
          <w:iCs/>
        </w:rPr>
        <w:t>« </w:t>
      </w:r>
      <w:r w:rsidR="00CB378D" w:rsidRPr="0053388C">
        <w:rPr>
          <w:i/>
          <w:iCs/>
        </w:rPr>
        <w:t>Création de package Appli sous Tower</w:t>
      </w:r>
      <w:r w:rsidRPr="0053388C">
        <w:rPr>
          <w:i/>
          <w:iCs/>
        </w:rPr>
        <w:t> »</w:t>
      </w:r>
    </w:p>
    <w:p w14:paraId="47F5368E" w14:textId="77777777" w:rsidR="000A579E" w:rsidRPr="000A579E" w:rsidRDefault="000A579E" w:rsidP="000A579E">
      <w:pPr>
        <w:rPr>
          <w:rStyle w:val="Lienhypertexte"/>
          <w:color w:val="000000" w:themeColor="text1"/>
          <w:u w:val="none"/>
        </w:rPr>
      </w:pPr>
    </w:p>
    <w:p w14:paraId="0DCF2389" w14:textId="7545D17A" w:rsidR="00B22F25" w:rsidRPr="000A579E" w:rsidRDefault="00CD7F4D" w:rsidP="00B22F25">
      <w:pPr>
        <w:pStyle w:val="Paragraphedeliste"/>
        <w:numPr>
          <w:ilvl w:val="0"/>
          <w:numId w:val="26"/>
        </w:numPr>
        <w:rPr>
          <w:rStyle w:val="Lienhypertexte"/>
          <w:color w:val="000000" w:themeColor="text1"/>
          <w:u w:val="none"/>
        </w:rPr>
      </w:pPr>
      <w:proofErr w:type="gramStart"/>
      <w:r>
        <w:rPr>
          <w:rStyle w:val="Lienhypertexte"/>
          <w:iCs/>
          <w:u w:val="none"/>
        </w:rPr>
        <w:t>Suite à</w:t>
      </w:r>
      <w:proofErr w:type="gramEnd"/>
      <w:r>
        <w:rPr>
          <w:rStyle w:val="Lienhypertexte"/>
          <w:iCs/>
          <w:u w:val="none"/>
        </w:rPr>
        <w:t xml:space="preserve"> cette demande, une étude est alors faite entre les parties pour </w:t>
      </w:r>
      <w:r w:rsidR="0019072C">
        <w:rPr>
          <w:rStyle w:val="Lienhypertexte"/>
          <w:iCs/>
          <w:u w:val="none"/>
        </w:rPr>
        <w:t>déterminer si</w:t>
      </w:r>
      <w:r>
        <w:rPr>
          <w:rStyle w:val="Lienhypertexte"/>
          <w:iCs/>
          <w:u w:val="none"/>
        </w:rPr>
        <w:t xml:space="preserve"> </w:t>
      </w:r>
      <w:r w:rsidR="00DE38B8">
        <w:rPr>
          <w:rStyle w:val="Lienhypertexte"/>
          <w:iCs/>
          <w:u w:val="none"/>
        </w:rPr>
        <w:t xml:space="preserve">l’application concernée peut être prise en compte </w:t>
      </w:r>
      <w:r w:rsidR="00DE38B8" w:rsidRPr="001F2360">
        <w:rPr>
          <w:rStyle w:val="Lienhypertexte"/>
          <w:iCs/>
          <w:u w:val="none"/>
        </w:rPr>
        <w:t>par l’usine logicielle (</w:t>
      </w:r>
      <w:r w:rsidR="00E87AC1" w:rsidRPr="001F2360">
        <w:rPr>
          <w:rStyle w:val="Lienhypertexte"/>
          <w:iCs/>
          <w:u w:val="none"/>
        </w:rPr>
        <w:t>ADA</w:t>
      </w:r>
      <w:r w:rsidR="00B63E58" w:rsidRPr="001F2360">
        <w:rPr>
          <w:rStyle w:val="Lienhypertexte"/>
          <w:iCs/>
          <w:u w:val="none"/>
        </w:rPr>
        <w:t> : Automatisation du D</w:t>
      </w:r>
      <w:r w:rsidR="00C4782D" w:rsidRPr="001F2360">
        <w:rPr>
          <w:rStyle w:val="Lienhypertexte"/>
          <w:iCs/>
          <w:u w:val="none"/>
        </w:rPr>
        <w:t>éploiement des Applications</w:t>
      </w:r>
      <w:r w:rsidR="00DE38B8" w:rsidRPr="001F2360">
        <w:rPr>
          <w:rStyle w:val="Lienhypertexte"/>
          <w:iCs/>
          <w:u w:val="none"/>
        </w:rPr>
        <w:t>)</w:t>
      </w:r>
      <w:r w:rsidR="00C4782D" w:rsidRPr="001F2360">
        <w:rPr>
          <w:rStyle w:val="Lienhypertexte"/>
          <w:iCs/>
          <w:u w:val="none"/>
        </w:rPr>
        <w:t>.</w:t>
      </w:r>
      <w:r w:rsidR="0052578F">
        <w:rPr>
          <w:rStyle w:val="Lienhypertexte"/>
          <w:iCs/>
          <w:u w:val="none"/>
        </w:rPr>
        <w:t xml:space="preserve"> </w:t>
      </w:r>
      <w:r w:rsidR="00061BDC">
        <w:rPr>
          <w:rStyle w:val="Lienhypertexte"/>
          <w:iCs/>
          <w:u w:val="none"/>
        </w:rPr>
        <w:t>Si</w:t>
      </w:r>
      <w:r w:rsidR="0019072C">
        <w:rPr>
          <w:rStyle w:val="Lienhypertexte"/>
          <w:iCs/>
          <w:u w:val="none"/>
        </w:rPr>
        <w:t xml:space="preserve"> oui, alors la demande est refusée et renvoyée vers le</w:t>
      </w:r>
      <w:r w:rsidR="00CC537E">
        <w:rPr>
          <w:rStyle w:val="Lienhypertexte"/>
          <w:iCs/>
          <w:u w:val="none"/>
        </w:rPr>
        <w:t>s bons interlocuteurs.</w:t>
      </w:r>
    </w:p>
    <w:p w14:paraId="2DA051A2" w14:textId="77777777" w:rsidR="000A579E" w:rsidRPr="000A579E" w:rsidRDefault="000A579E" w:rsidP="000A579E">
      <w:pPr>
        <w:rPr>
          <w:rStyle w:val="Lienhypertexte"/>
          <w:color w:val="000000" w:themeColor="text1"/>
          <w:u w:val="none"/>
        </w:rPr>
      </w:pPr>
    </w:p>
    <w:p w14:paraId="20D24D4B" w14:textId="106BFBDB" w:rsidR="000A579E" w:rsidRDefault="006673C5" w:rsidP="00112851">
      <w:pPr>
        <w:pStyle w:val="Paragraphedeliste"/>
        <w:numPr>
          <w:ilvl w:val="0"/>
          <w:numId w:val="26"/>
        </w:numPr>
      </w:pPr>
      <w:r w:rsidRPr="006F6DF1">
        <w:rPr>
          <w:rStyle w:val="Lienhypertexte"/>
          <w:iCs/>
          <w:u w:val="none"/>
        </w:rPr>
        <w:t>Si l’</w:t>
      </w:r>
      <w:r w:rsidR="00250B51" w:rsidRPr="006F6DF1">
        <w:rPr>
          <w:rStyle w:val="Lienhypertexte"/>
          <w:iCs/>
          <w:u w:val="none"/>
        </w:rPr>
        <w:t xml:space="preserve">application </w:t>
      </w:r>
      <w:r w:rsidRPr="006F6DF1">
        <w:rPr>
          <w:rStyle w:val="Lienhypertexte"/>
          <w:iCs/>
          <w:u w:val="none"/>
        </w:rPr>
        <w:t>est</w:t>
      </w:r>
      <w:r w:rsidR="00250B51" w:rsidRPr="006F6DF1">
        <w:rPr>
          <w:rStyle w:val="Lienhypertexte"/>
          <w:iCs/>
          <w:u w:val="none"/>
        </w:rPr>
        <w:t xml:space="preserve"> candidate </w:t>
      </w:r>
      <w:r w:rsidR="009A344C" w:rsidRPr="006F6DF1">
        <w:rPr>
          <w:rStyle w:val="Lienhypertexte"/>
          <w:iCs/>
          <w:u w:val="none"/>
        </w:rPr>
        <w:t xml:space="preserve">à la </w:t>
      </w:r>
      <w:r w:rsidR="009A344C">
        <w:t>livraison applicative avec Ansible Tower</w:t>
      </w:r>
      <w:r w:rsidR="009A5EA9">
        <w:t xml:space="preserve">, </w:t>
      </w:r>
      <w:r w:rsidR="00752630">
        <w:t xml:space="preserve">le </w:t>
      </w:r>
      <w:r w:rsidR="000B7DFB">
        <w:t xml:space="preserve">domaine applicatif </w:t>
      </w:r>
      <w:r w:rsidR="00752630">
        <w:t>doit alors faire la demande d</w:t>
      </w:r>
      <w:r w:rsidR="00CA7F8E">
        <w:t xml:space="preserve">u coffre PAM lié </w:t>
      </w:r>
      <w:r w:rsidR="00B71A4B">
        <w:t xml:space="preserve">à </w:t>
      </w:r>
      <w:r w:rsidR="006F6DF1">
        <w:t>l’</w:t>
      </w:r>
      <w:r w:rsidR="00B71A4B">
        <w:t>IDA</w:t>
      </w:r>
      <w:r w:rsidR="006F6DF1">
        <w:t>.</w:t>
      </w:r>
    </w:p>
    <w:p w14:paraId="18C0C1E8" w14:textId="55E4D3A7" w:rsidR="0030634A" w:rsidRDefault="0030634A" w:rsidP="0030634A">
      <w:pPr>
        <w:ind w:left="708"/>
      </w:pPr>
      <w:r>
        <w:t xml:space="preserve">Le responsable du coffre autorisera tel ou tel utilisateur à se connecter </w:t>
      </w:r>
      <w:r w:rsidR="001E28E9">
        <w:t>à Ansible Tower</w:t>
      </w:r>
    </w:p>
    <w:p w14:paraId="65EEDBD9" w14:textId="77777777" w:rsidR="006F6DF1" w:rsidRPr="006F6DF1" w:rsidRDefault="006F6DF1" w:rsidP="006F6DF1">
      <w:pPr>
        <w:pStyle w:val="Paragraphedeliste"/>
        <w:rPr>
          <w:rStyle w:val="Lienhypertexte"/>
          <w:color w:val="000000" w:themeColor="text1"/>
          <w:u w:val="none"/>
        </w:rPr>
      </w:pPr>
    </w:p>
    <w:p w14:paraId="37A9CA1C" w14:textId="59EDF1F8" w:rsidR="008D1B95" w:rsidRDefault="00BB1617" w:rsidP="00BB1617">
      <w:pPr>
        <w:pStyle w:val="Paragraphedeliste"/>
        <w:numPr>
          <w:ilvl w:val="0"/>
          <w:numId w:val="26"/>
        </w:numPr>
      </w:pPr>
      <w:r>
        <w:t>A partir de ces éléments</w:t>
      </w:r>
      <w:r w:rsidR="00E6432E">
        <w:t xml:space="preserve">, </w:t>
      </w:r>
      <w:r w:rsidR="0078157D">
        <w:t xml:space="preserve">l’équipe Ingénierie </w:t>
      </w:r>
      <w:r w:rsidR="005B7859">
        <w:t>peut pren</w:t>
      </w:r>
      <w:r w:rsidR="00EE0C78">
        <w:t xml:space="preserve">dre en charge la demande </w:t>
      </w:r>
      <w:r w:rsidR="00847B09">
        <w:t>et cré</w:t>
      </w:r>
      <w:r w:rsidR="00CD1A9C">
        <w:t>er</w:t>
      </w:r>
      <w:r w:rsidR="00847B09">
        <w:t xml:space="preserve"> les différentes ressources</w:t>
      </w:r>
      <w:r w:rsidR="005046EE">
        <w:t>, à savoir :</w:t>
      </w:r>
    </w:p>
    <w:p w14:paraId="733BD7EB" w14:textId="68E4AEC2" w:rsidR="00C73D6C" w:rsidRDefault="00C73D6C" w:rsidP="005046EE">
      <w:pPr>
        <w:pStyle w:val="Paragraphedeliste"/>
        <w:numPr>
          <w:ilvl w:val="1"/>
          <w:numId w:val="26"/>
        </w:numPr>
      </w:pPr>
      <w:r>
        <w:t xml:space="preserve">Le projet </w:t>
      </w:r>
      <w:proofErr w:type="spellStart"/>
      <w:r>
        <w:t>GitLab</w:t>
      </w:r>
      <w:proofErr w:type="spellEnd"/>
      <w:r>
        <w:t xml:space="preserve"> avec les </w:t>
      </w:r>
      <w:r w:rsidR="009D26EA">
        <w:t>permissions correspondantes</w:t>
      </w:r>
    </w:p>
    <w:p w14:paraId="486F7B75" w14:textId="6C243D33" w:rsidR="006F2806" w:rsidRDefault="006F2806" w:rsidP="005046EE">
      <w:pPr>
        <w:pStyle w:val="Paragraphedeliste"/>
        <w:numPr>
          <w:ilvl w:val="1"/>
          <w:numId w:val="26"/>
        </w:numPr>
      </w:pPr>
      <w:r>
        <w:t>Le projet Tower</w:t>
      </w:r>
      <w:r w:rsidR="002B5E8E">
        <w:t xml:space="preserve"> correspondant au projet </w:t>
      </w:r>
      <w:proofErr w:type="spellStart"/>
      <w:r w:rsidR="002B5E8E">
        <w:t>GitLab</w:t>
      </w:r>
      <w:proofErr w:type="spellEnd"/>
      <w:r w:rsidR="00F02BE3">
        <w:t xml:space="preserve"> accessible aux </w:t>
      </w:r>
      <w:r w:rsidR="00081FAC">
        <w:t>groupes AD</w:t>
      </w:r>
      <w:r w:rsidR="00577DF4">
        <w:t xml:space="preserve"> (Lecture seule)</w:t>
      </w:r>
    </w:p>
    <w:p w14:paraId="58B3354A" w14:textId="1464D455" w:rsidR="002B5E8E" w:rsidRDefault="001C1F96" w:rsidP="005046EE">
      <w:pPr>
        <w:pStyle w:val="Paragraphedeliste"/>
        <w:numPr>
          <w:ilvl w:val="1"/>
          <w:numId w:val="26"/>
        </w:numPr>
      </w:pPr>
      <w:r>
        <w:t>L’inventaire Tower</w:t>
      </w:r>
      <w:r w:rsidR="00081FAC">
        <w:t xml:space="preserve"> accessible aux groupes AD</w:t>
      </w:r>
      <w:r w:rsidR="00577DF4">
        <w:t xml:space="preserve"> (Lecture seule)</w:t>
      </w:r>
    </w:p>
    <w:p w14:paraId="4CA6A026" w14:textId="388A7329" w:rsidR="00330552" w:rsidRDefault="00330552" w:rsidP="005046EE">
      <w:pPr>
        <w:pStyle w:val="Paragraphedeliste"/>
        <w:numPr>
          <w:ilvl w:val="1"/>
          <w:numId w:val="26"/>
        </w:numPr>
      </w:pPr>
      <w:r>
        <w:t>Le Job Template Tower</w:t>
      </w:r>
      <w:r w:rsidR="00081FAC">
        <w:t xml:space="preserve"> accessible aux groupes AD</w:t>
      </w:r>
      <w:r w:rsidR="00577DF4">
        <w:t xml:space="preserve"> (Exécution)</w:t>
      </w:r>
    </w:p>
    <w:p w14:paraId="0A738F5F" w14:textId="77777777" w:rsidR="000A579E" w:rsidRDefault="000A579E" w:rsidP="000A579E"/>
    <w:p w14:paraId="7D1DB02D" w14:textId="13AD0667" w:rsidR="000B7DFB" w:rsidRDefault="000B7DFB" w:rsidP="00D85B99">
      <w:pPr>
        <w:pStyle w:val="Paragraphedeliste"/>
        <w:numPr>
          <w:ilvl w:val="0"/>
          <w:numId w:val="26"/>
        </w:numPr>
      </w:pPr>
      <w:r>
        <w:t xml:space="preserve">L’outillage pour l’écriture du </w:t>
      </w:r>
      <w:proofErr w:type="spellStart"/>
      <w:r>
        <w:t>Playbook</w:t>
      </w:r>
      <w:proofErr w:type="spellEnd"/>
      <w:r>
        <w:t xml:space="preserve"> est alors mis à disposition du domaine applicatif</w:t>
      </w:r>
    </w:p>
    <w:p w14:paraId="7844B0DC" w14:textId="6A04E957" w:rsidR="00C27572" w:rsidRDefault="00C27572" w:rsidP="00C27572">
      <w:pPr>
        <w:pStyle w:val="Titre2"/>
        <w:rPr>
          <w:rFonts w:hint="eastAsia"/>
        </w:rPr>
      </w:pPr>
      <w:bookmarkStart w:id="16" w:name="_Toc86170853"/>
      <w:r>
        <w:lastRenderedPageBreak/>
        <w:t>Déploiement d’un middleware</w:t>
      </w:r>
      <w:bookmarkEnd w:id="16"/>
    </w:p>
    <w:p w14:paraId="04EB987F" w14:textId="7D252697" w:rsidR="00F36177" w:rsidRDefault="00F36177" w:rsidP="00C306FA">
      <w:r>
        <w:t>Un middleware peut appartenir ou non à la politique industrielle. A l’écriture de ce document, les middlewares</w:t>
      </w:r>
      <w:r w:rsidR="000D3C9B">
        <w:t xml:space="preserve"> </w:t>
      </w:r>
      <w:r>
        <w:t>faisant parti</w:t>
      </w:r>
      <w:r w:rsidR="000D3C9B">
        <w:t xml:space="preserve">e de la politique industrielle GRDF sont </w:t>
      </w:r>
      <w:r w:rsidR="00410043">
        <w:t>listés d</w:t>
      </w:r>
      <w:r w:rsidR="007F3909">
        <w:t>a</w:t>
      </w:r>
      <w:r w:rsidR="00410043">
        <w:t>ns le</w:t>
      </w:r>
      <w:r w:rsidR="007F3909">
        <w:t xml:space="preserve"> tableau ci-après. Chacun de ces middlewares est déployé selon des règles d’ingénierie et d’exploitation écrites par </w:t>
      </w:r>
      <w:r w:rsidR="00FC2C8B">
        <w:t xml:space="preserve">les équipes </w:t>
      </w:r>
      <w:r w:rsidR="00116176">
        <w:t>en charge de ces middlewares.</w:t>
      </w:r>
      <w:r w:rsidR="007F3909">
        <w:t xml:space="preserve"> </w:t>
      </w:r>
    </w:p>
    <w:p w14:paraId="54C53235" w14:textId="77777777" w:rsidR="00410043" w:rsidRDefault="00410043" w:rsidP="00C306FA"/>
    <w:tbl>
      <w:tblPr>
        <w:tblStyle w:val="TableauGrille4-Accentuation1"/>
        <w:tblW w:w="0" w:type="auto"/>
        <w:tblLook w:val="0620" w:firstRow="1" w:lastRow="0" w:firstColumn="0" w:lastColumn="0" w:noHBand="1" w:noVBand="1"/>
      </w:tblPr>
      <w:tblGrid>
        <w:gridCol w:w="2450"/>
        <w:gridCol w:w="1476"/>
        <w:gridCol w:w="1549"/>
        <w:gridCol w:w="2203"/>
        <w:gridCol w:w="1561"/>
      </w:tblGrid>
      <w:tr w:rsidR="008E394A" w:rsidRPr="004C6EA9" w14:paraId="5849233F" w14:textId="77777777" w:rsidTr="008E394A">
        <w:trPr>
          <w:cnfStyle w:val="100000000000" w:firstRow="1" w:lastRow="0" w:firstColumn="0" w:lastColumn="0" w:oddVBand="0" w:evenVBand="0" w:oddHBand="0" w:evenHBand="0" w:firstRowFirstColumn="0" w:firstRowLastColumn="0" w:lastRowFirstColumn="0" w:lastRowLastColumn="0"/>
          <w:trHeight w:val="20"/>
        </w:trPr>
        <w:tc>
          <w:tcPr>
            <w:tcW w:w="0" w:type="auto"/>
            <w:vAlign w:val="center"/>
            <w:hideMark/>
          </w:tcPr>
          <w:p w14:paraId="5EAE999F" w14:textId="19AD2198" w:rsidR="00E06275" w:rsidRPr="00A05A88" w:rsidRDefault="00E06275" w:rsidP="00E06275">
            <w:pPr>
              <w:spacing w:after="160" w:line="259" w:lineRule="auto"/>
              <w:jc w:val="center"/>
              <w:rPr>
                <w:color w:val="FFFFFF" w:themeColor="background1"/>
              </w:rPr>
            </w:pPr>
            <w:r>
              <w:rPr>
                <w:color w:val="FFFFFF" w:themeColor="background1"/>
              </w:rPr>
              <w:t>Middleware</w:t>
            </w:r>
          </w:p>
        </w:tc>
        <w:tc>
          <w:tcPr>
            <w:tcW w:w="0" w:type="auto"/>
            <w:vAlign w:val="center"/>
            <w:hideMark/>
          </w:tcPr>
          <w:p w14:paraId="6B484E5D" w14:textId="77777777" w:rsidR="00E06275" w:rsidRPr="00A05A88" w:rsidRDefault="00E06275" w:rsidP="00E06275">
            <w:pPr>
              <w:spacing w:after="160" w:line="259" w:lineRule="auto"/>
              <w:jc w:val="center"/>
              <w:rPr>
                <w:color w:val="FFFFFF" w:themeColor="background1"/>
              </w:rPr>
            </w:pPr>
            <w:r w:rsidRPr="00A05A88">
              <w:rPr>
                <w:color w:val="FFFFFF" w:themeColor="background1"/>
              </w:rPr>
              <w:t>Version</w:t>
            </w:r>
          </w:p>
        </w:tc>
        <w:tc>
          <w:tcPr>
            <w:tcW w:w="0" w:type="auto"/>
            <w:vAlign w:val="center"/>
            <w:hideMark/>
          </w:tcPr>
          <w:p w14:paraId="4FF32B50" w14:textId="1DB4818E" w:rsidR="00E06275" w:rsidRPr="00A05A88" w:rsidRDefault="00E06275" w:rsidP="00E06275">
            <w:pPr>
              <w:spacing w:after="160" w:line="259" w:lineRule="auto"/>
              <w:jc w:val="center"/>
              <w:rPr>
                <w:color w:val="FFFFFF" w:themeColor="background1"/>
              </w:rPr>
            </w:pPr>
            <w:r>
              <w:rPr>
                <w:color w:val="FFFFFF" w:themeColor="background1"/>
              </w:rPr>
              <w:t>Provenance</w:t>
            </w:r>
          </w:p>
        </w:tc>
        <w:tc>
          <w:tcPr>
            <w:tcW w:w="0" w:type="auto"/>
            <w:vAlign w:val="center"/>
            <w:hideMark/>
          </w:tcPr>
          <w:p w14:paraId="3ED17AB3" w14:textId="595EA6B0" w:rsidR="00E06275" w:rsidRPr="00A05A88" w:rsidRDefault="00E06275" w:rsidP="00E06275">
            <w:pPr>
              <w:spacing w:after="160" w:line="259" w:lineRule="auto"/>
              <w:jc w:val="center"/>
              <w:rPr>
                <w:color w:val="FFFFFF" w:themeColor="background1"/>
              </w:rPr>
            </w:pPr>
            <w:r>
              <w:rPr>
                <w:color w:val="FFFFFF" w:themeColor="background1"/>
              </w:rPr>
              <w:t>Editeur/Intégrateur</w:t>
            </w:r>
          </w:p>
        </w:tc>
        <w:tc>
          <w:tcPr>
            <w:tcW w:w="0" w:type="auto"/>
            <w:vAlign w:val="center"/>
          </w:tcPr>
          <w:p w14:paraId="055CE851" w14:textId="4DD76378" w:rsidR="00E06275" w:rsidRPr="00A05A88" w:rsidRDefault="00E06275" w:rsidP="00E06275">
            <w:pPr>
              <w:spacing w:after="160" w:line="259" w:lineRule="auto"/>
              <w:jc w:val="center"/>
              <w:rPr>
                <w:color w:val="FFFFFF" w:themeColor="background1"/>
              </w:rPr>
            </w:pPr>
            <w:r>
              <w:rPr>
                <w:color w:val="FFFFFF" w:themeColor="background1"/>
              </w:rPr>
              <w:t>Support</w:t>
            </w:r>
          </w:p>
        </w:tc>
      </w:tr>
      <w:tr w:rsidR="00323616" w:rsidRPr="004C6EA9" w14:paraId="38C945C3" w14:textId="77777777" w:rsidTr="008E394A">
        <w:trPr>
          <w:trHeight w:val="20"/>
        </w:trPr>
        <w:tc>
          <w:tcPr>
            <w:tcW w:w="0" w:type="auto"/>
            <w:vAlign w:val="center"/>
          </w:tcPr>
          <w:p w14:paraId="08DA0E18" w14:textId="09C4E151" w:rsidR="00C93BBD" w:rsidRPr="00A05A88" w:rsidRDefault="00C93BBD" w:rsidP="00C93BBD">
            <w:pPr>
              <w:spacing w:after="160" w:line="259" w:lineRule="auto"/>
              <w:jc w:val="center"/>
              <w:rPr>
                <w:color w:val="auto"/>
              </w:rPr>
            </w:pPr>
            <w:r>
              <w:rPr>
                <w:color w:val="auto"/>
              </w:rPr>
              <w:t>Apache HTTPD</w:t>
            </w:r>
          </w:p>
        </w:tc>
        <w:tc>
          <w:tcPr>
            <w:tcW w:w="0" w:type="auto"/>
            <w:vAlign w:val="center"/>
          </w:tcPr>
          <w:p w14:paraId="305B58E8" w14:textId="0945E41A" w:rsidR="00C93BBD" w:rsidRPr="00A05A88" w:rsidRDefault="00C93BBD" w:rsidP="00C93BBD">
            <w:pPr>
              <w:spacing w:after="160" w:line="259" w:lineRule="auto"/>
              <w:jc w:val="center"/>
              <w:rPr>
                <w:color w:val="auto"/>
              </w:rPr>
            </w:pPr>
            <w:r>
              <w:rPr>
                <w:color w:val="auto"/>
              </w:rPr>
              <w:t>2.4</w:t>
            </w:r>
          </w:p>
        </w:tc>
        <w:tc>
          <w:tcPr>
            <w:tcW w:w="0" w:type="auto"/>
            <w:vAlign w:val="center"/>
          </w:tcPr>
          <w:p w14:paraId="3B6E79DF" w14:textId="61D6641B" w:rsidR="00C93BBD" w:rsidRPr="00A05A88" w:rsidRDefault="00C93BBD" w:rsidP="00C93BBD">
            <w:pPr>
              <w:spacing w:after="160" w:line="259" w:lineRule="auto"/>
              <w:jc w:val="center"/>
              <w:rPr>
                <w:color w:val="auto"/>
              </w:rPr>
            </w:pPr>
            <w:r>
              <w:rPr>
                <w:color w:val="auto"/>
              </w:rPr>
              <w:t>Repos RHEL8</w:t>
            </w:r>
          </w:p>
        </w:tc>
        <w:tc>
          <w:tcPr>
            <w:tcW w:w="0" w:type="auto"/>
            <w:vAlign w:val="center"/>
          </w:tcPr>
          <w:p w14:paraId="184645B1" w14:textId="2A57E57C" w:rsidR="00C93BBD" w:rsidRPr="00A05A88" w:rsidRDefault="00C93BBD" w:rsidP="00C93BBD">
            <w:pPr>
              <w:spacing w:after="160" w:line="259" w:lineRule="auto"/>
              <w:jc w:val="center"/>
              <w:rPr>
                <w:color w:val="auto"/>
              </w:rPr>
            </w:pPr>
            <w:r>
              <w:rPr>
                <w:color w:val="auto"/>
              </w:rPr>
              <w:t>Red Hat</w:t>
            </w:r>
          </w:p>
        </w:tc>
        <w:tc>
          <w:tcPr>
            <w:tcW w:w="0" w:type="auto"/>
            <w:vAlign w:val="center"/>
          </w:tcPr>
          <w:p w14:paraId="5AEC5D6F" w14:textId="1939103B" w:rsidR="00C93BBD" w:rsidRPr="00A05A88" w:rsidRDefault="00C93BBD" w:rsidP="00C93BBD">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(Red Hat)</w:t>
            </w:r>
          </w:p>
        </w:tc>
      </w:tr>
      <w:tr w:rsidR="00E06275" w:rsidRPr="004C6EA9" w14:paraId="190EFF79" w14:textId="77777777" w:rsidTr="008E394A">
        <w:trPr>
          <w:trHeight w:val="20"/>
        </w:trPr>
        <w:tc>
          <w:tcPr>
            <w:tcW w:w="0" w:type="auto"/>
            <w:vAlign w:val="center"/>
          </w:tcPr>
          <w:p w14:paraId="0B0EB363" w14:textId="31C51CA2" w:rsidR="00E06275" w:rsidRDefault="00E06275" w:rsidP="00E06275">
            <w:pPr>
              <w:spacing w:after="160" w:line="259" w:lineRule="auto"/>
              <w:jc w:val="center"/>
              <w:rPr>
                <w:color w:val="auto"/>
              </w:rPr>
            </w:pPr>
            <w:r>
              <w:rPr>
                <w:color w:val="auto"/>
              </w:rPr>
              <w:t>Nginx+</w:t>
            </w:r>
          </w:p>
        </w:tc>
        <w:tc>
          <w:tcPr>
            <w:tcW w:w="0" w:type="auto"/>
            <w:vAlign w:val="center"/>
          </w:tcPr>
          <w:p w14:paraId="4E04966F" w14:textId="636FBCCF" w:rsidR="00E06275" w:rsidRPr="00A05A88" w:rsidRDefault="00E06275" w:rsidP="00E06275">
            <w:pPr>
              <w:spacing w:after="160" w:line="259" w:lineRule="auto"/>
              <w:jc w:val="center"/>
              <w:rPr>
                <w:color w:val="auto"/>
              </w:rPr>
            </w:pPr>
            <w:r>
              <w:rPr>
                <w:color w:val="auto"/>
              </w:rPr>
              <w:t>R23</w:t>
            </w:r>
          </w:p>
        </w:tc>
        <w:tc>
          <w:tcPr>
            <w:tcW w:w="0" w:type="auto"/>
            <w:vAlign w:val="center"/>
          </w:tcPr>
          <w:p w14:paraId="210C0661" w14:textId="55D0F945" w:rsidR="00E06275" w:rsidRPr="00A05A88" w:rsidRDefault="003C61FD" w:rsidP="00E06275">
            <w:pPr>
              <w:spacing w:after="160" w:line="259" w:lineRule="auto"/>
              <w:jc w:val="center"/>
              <w:rPr>
                <w:color w:val="auto"/>
              </w:rPr>
            </w:pPr>
            <w:r>
              <w:rPr>
                <w:color w:val="auto"/>
              </w:rPr>
              <w:t xml:space="preserve">Repos </w:t>
            </w:r>
            <w:proofErr w:type="spellStart"/>
            <w:r>
              <w:rPr>
                <w:color w:val="auto"/>
              </w:rPr>
              <w:t>NGinx</w:t>
            </w:r>
            <w:proofErr w:type="spellEnd"/>
          </w:p>
        </w:tc>
        <w:tc>
          <w:tcPr>
            <w:tcW w:w="0" w:type="auto"/>
            <w:vAlign w:val="center"/>
          </w:tcPr>
          <w:p w14:paraId="655D79D9" w14:textId="3F2D503D" w:rsidR="00E06275" w:rsidRPr="00A05A88" w:rsidRDefault="003C61FD" w:rsidP="00E06275">
            <w:pPr>
              <w:spacing w:after="160" w:line="259" w:lineRule="auto"/>
              <w:jc w:val="center"/>
              <w:rPr>
                <w:color w:val="auto"/>
              </w:rPr>
            </w:pPr>
            <w:r>
              <w:rPr>
                <w:color w:val="auto"/>
              </w:rPr>
              <w:t>Nginx</w:t>
            </w:r>
          </w:p>
        </w:tc>
        <w:tc>
          <w:tcPr>
            <w:tcW w:w="0" w:type="auto"/>
            <w:vAlign w:val="center"/>
          </w:tcPr>
          <w:p w14:paraId="4E186607" w14:textId="301781C8" w:rsidR="00E06275" w:rsidRPr="00A05A88" w:rsidRDefault="003C61FD" w:rsidP="00E06275">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(Nginx)</w:t>
            </w:r>
          </w:p>
        </w:tc>
      </w:tr>
      <w:tr w:rsidR="00C93BBD" w:rsidRPr="004C6EA9" w14:paraId="6C90FE3F" w14:textId="77777777" w:rsidTr="008E394A">
        <w:trPr>
          <w:trHeight w:val="20"/>
        </w:trPr>
        <w:tc>
          <w:tcPr>
            <w:tcW w:w="0" w:type="auto"/>
            <w:vAlign w:val="center"/>
          </w:tcPr>
          <w:p w14:paraId="2144B915" w14:textId="646EC53B" w:rsidR="00C93BBD" w:rsidRDefault="00C93BBD" w:rsidP="00C93BBD">
            <w:pPr>
              <w:spacing w:after="160" w:line="259" w:lineRule="auto"/>
              <w:jc w:val="center"/>
              <w:rPr>
                <w:color w:val="auto"/>
              </w:rPr>
            </w:pPr>
            <w:r>
              <w:rPr>
                <w:color w:val="auto"/>
              </w:rPr>
              <w:t>PHP</w:t>
            </w:r>
          </w:p>
        </w:tc>
        <w:tc>
          <w:tcPr>
            <w:tcW w:w="0" w:type="auto"/>
            <w:vAlign w:val="center"/>
          </w:tcPr>
          <w:p w14:paraId="647D26FB" w14:textId="7013498A" w:rsidR="00C93BBD" w:rsidRPr="00A05A88" w:rsidRDefault="00C93BBD" w:rsidP="00C93BBD">
            <w:pPr>
              <w:spacing w:after="160" w:line="259" w:lineRule="auto"/>
              <w:jc w:val="center"/>
              <w:rPr>
                <w:color w:val="auto"/>
              </w:rPr>
            </w:pPr>
            <w:r>
              <w:rPr>
                <w:color w:val="auto"/>
              </w:rPr>
              <w:t>8.0</w:t>
            </w:r>
          </w:p>
        </w:tc>
        <w:tc>
          <w:tcPr>
            <w:tcW w:w="0" w:type="auto"/>
            <w:vAlign w:val="center"/>
          </w:tcPr>
          <w:p w14:paraId="304D488C" w14:textId="2892433C" w:rsidR="00C93BBD" w:rsidRPr="00A05A88" w:rsidRDefault="00C93BBD" w:rsidP="00C93BBD">
            <w:pPr>
              <w:spacing w:after="160" w:line="259" w:lineRule="auto"/>
              <w:jc w:val="center"/>
              <w:rPr>
                <w:color w:val="auto"/>
              </w:rPr>
            </w:pPr>
            <w:r>
              <w:rPr>
                <w:color w:val="auto"/>
              </w:rPr>
              <w:t>Repos REMI</w:t>
            </w:r>
          </w:p>
        </w:tc>
        <w:tc>
          <w:tcPr>
            <w:tcW w:w="0" w:type="auto"/>
            <w:vAlign w:val="center"/>
          </w:tcPr>
          <w:p w14:paraId="1FE4E2C7" w14:textId="7E9D4AD0" w:rsidR="00C93BBD" w:rsidRPr="00A05A88" w:rsidRDefault="00C93BBD" w:rsidP="00C93BBD">
            <w:pPr>
              <w:spacing w:after="160" w:line="259" w:lineRule="auto"/>
              <w:jc w:val="center"/>
              <w:rPr>
                <w:color w:val="auto"/>
              </w:rPr>
            </w:pPr>
            <w:r>
              <w:rPr>
                <w:color w:val="auto"/>
              </w:rPr>
              <w:t>Communautaire</w:t>
            </w:r>
          </w:p>
        </w:tc>
        <w:tc>
          <w:tcPr>
            <w:tcW w:w="0" w:type="auto"/>
            <w:vAlign w:val="center"/>
          </w:tcPr>
          <w:p w14:paraId="2ADC9D73" w14:textId="4679D83B" w:rsidR="00C93BBD" w:rsidRPr="00A05A88" w:rsidRDefault="00C93BBD" w:rsidP="00C93BBD">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Non</w:t>
            </w:r>
          </w:p>
        </w:tc>
      </w:tr>
      <w:tr w:rsidR="00323616" w:rsidRPr="004C6EA9" w14:paraId="7F24EA94" w14:textId="77777777" w:rsidTr="008E394A">
        <w:trPr>
          <w:trHeight w:val="20"/>
        </w:trPr>
        <w:tc>
          <w:tcPr>
            <w:tcW w:w="0" w:type="auto"/>
            <w:vAlign w:val="center"/>
          </w:tcPr>
          <w:p w14:paraId="1C862CE6" w14:textId="6161808D" w:rsidR="00C93BBD" w:rsidRPr="00A05A88" w:rsidRDefault="00C93BBD" w:rsidP="00C93BBD">
            <w:pPr>
              <w:spacing w:after="160" w:line="259" w:lineRule="auto"/>
              <w:jc w:val="center"/>
              <w:rPr>
                <w:rFonts w:ascii="Avenir LT Std 55 Roman" w:hAnsi="Avenir LT Std 55 Roman" w:cs="Arial"/>
                <w:color w:val="auto"/>
                <w:kern w:val="24"/>
                <w:lang w:val="en-US"/>
              </w:rPr>
            </w:pPr>
            <w:r>
              <w:rPr>
                <w:rFonts w:ascii="Avenir LT Std 55 Roman" w:hAnsi="Avenir LT Std 55 Roman" w:cs="Arial"/>
                <w:color w:val="auto"/>
                <w:kern w:val="24"/>
                <w:lang w:val="en-US"/>
              </w:rPr>
              <w:t>Apache Tomcat</w:t>
            </w:r>
          </w:p>
        </w:tc>
        <w:tc>
          <w:tcPr>
            <w:tcW w:w="0" w:type="auto"/>
            <w:vAlign w:val="center"/>
          </w:tcPr>
          <w:p w14:paraId="62752BF9" w14:textId="7592B3CE" w:rsidR="00C93BBD" w:rsidRPr="00A05A88" w:rsidRDefault="00C93BBD" w:rsidP="00C93BBD">
            <w:pPr>
              <w:spacing w:after="160" w:line="259" w:lineRule="auto"/>
              <w:jc w:val="center"/>
              <w:rPr>
                <w:rFonts w:ascii="Avenir LT Std 55 Roman" w:hAnsi="Avenir LT Std 55 Roman" w:cs="Arial"/>
                <w:color w:val="auto"/>
                <w:kern w:val="24"/>
              </w:rPr>
            </w:pPr>
            <w:r>
              <w:rPr>
                <w:color w:val="auto"/>
              </w:rPr>
              <w:t>10.0</w:t>
            </w:r>
          </w:p>
        </w:tc>
        <w:tc>
          <w:tcPr>
            <w:tcW w:w="0" w:type="auto"/>
            <w:vAlign w:val="center"/>
          </w:tcPr>
          <w:p w14:paraId="4424E70B" w14:textId="60DE5BFF" w:rsidR="00C93BBD" w:rsidRPr="00A05A88" w:rsidRDefault="00C93BBD" w:rsidP="00C93BBD">
            <w:pPr>
              <w:spacing w:after="160" w:line="259" w:lineRule="auto"/>
              <w:jc w:val="center"/>
              <w:rPr>
                <w:rFonts w:ascii="Avenir LT Std 55 Roman" w:hAnsi="Avenir LT Std 55 Roman" w:cs="Arial"/>
                <w:color w:val="auto"/>
                <w:kern w:val="24"/>
              </w:rPr>
            </w:pPr>
            <w:r>
              <w:rPr>
                <w:color w:val="auto"/>
              </w:rPr>
              <w:t>Repos REMI</w:t>
            </w:r>
          </w:p>
        </w:tc>
        <w:tc>
          <w:tcPr>
            <w:tcW w:w="0" w:type="auto"/>
            <w:vAlign w:val="center"/>
          </w:tcPr>
          <w:p w14:paraId="56C066F0" w14:textId="4D7C24B8" w:rsidR="00C93BBD" w:rsidRPr="00A05A88" w:rsidRDefault="00C93BBD" w:rsidP="00C93BBD">
            <w:pPr>
              <w:spacing w:after="160" w:line="259" w:lineRule="auto"/>
              <w:jc w:val="center"/>
              <w:rPr>
                <w:rFonts w:ascii="Avenir LT Std 55 Roman" w:hAnsi="Avenir LT Std 55 Roman" w:cs="Arial"/>
                <w:color w:val="auto"/>
                <w:kern w:val="24"/>
              </w:rPr>
            </w:pPr>
            <w:r>
              <w:rPr>
                <w:color w:val="auto"/>
              </w:rPr>
              <w:t>Communautaire</w:t>
            </w:r>
          </w:p>
        </w:tc>
        <w:tc>
          <w:tcPr>
            <w:tcW w:w="0" w:type="auto"/>
            <w:vAlign w:val="center"/>
          </w:tcPr>
          <w:p w14:paraId="2E39EC24" w14:textId="2E9993F1" w:rsidR="00C93BBD" w:rsidRPr="00A05A88" w:rsidRDefault="00C93BBD" w:rsidP="00C93BBD">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Non</w:t>
            </w:r>
          </w:p>
        </w:tc>
      </w:tr>
      <w:tr w:rsidR="00410043" w:rsidRPr="004C6EA9" w14:paraId="66A21575" w14:textId="77777777" w:rsidTr="008E394A">
        <w:trPr>
          <w:trHeight w:val="20"/>
        </w:trPr>
        <w:tc>
          <w:tcPr>
            <w:tcW w:w="0" w:type="auto"/>
            <w:vAlign w:val="center"/>
          </w:tcPr>
          <w:p w14:paraId="7F5B537A" w14:textId="28113EEF" w:rsidR="00410043" w:rsidRDefault="00410043" w:rsidP="00410043">
            <w:pPr>
              <w:spacing w:after="160" w:line="259" w:lineRule="auto"/>
              <w:jc w:val="center"/>
              <w:rPr>
                <w:rFonts w:ascii="Avenir LT Std 55 Roman" w:hAnsi="Avenir LT Std 55 Roman" w:cs="Arial"/>
                <w:color w:val="auto"/>
                <w:kern w:val="24"/>
                <w:lang w:val="en-US"/>
              </w:rPr>
            </w:pPr>
            <w:proofErr w:type="spellStart"/>
            <w:r>
              <w:rPr>
                <w:color w:val="auto"/>
              </w:rPr>
              <w:t>OpenJDK</w:t>
            </w:r>
            <w:proofErr w:type="spellEnd"/>
          </w:p>
        </w:tc>
        <w:tc>
          <w:tcPr>
            <w:tcW w:w="0" w:type="auto"/>
            <w:vAlign w:val="center"/>
          </w:tcPr>
          <w:p w14:paraId="6D9E7930" w14:textId="721129B0" w:rsidR="00410043" w:rsidRDefault="00410043" w:rsidP="00410043">
            <w:pPr>
              <w:spacing w:after="160" w:line="259" w:lineRule="auto"/>
              <w:jc w:val="center"/>
              <w:rPr>
                <w:color w:val="auto"/>
              </w:rPr>
            </w:pPr>
            <w:r>
              <w:rPr>
                <w:color w:val="auto"/>
              </w:rPr>
              <w:t>8</w:t>
            </w:r>
            <w:r w:rsidR="007F3909">
              <w:rPr>
                <w:color w:val="auto"/>
              </w:rPr>
              <w:t xml:space="preserve"> (puis 17)</w:t>
            </w:r>
          </w:p>
        </w:tc>
        <w:tc>
          <w:tcPr>
            <w:tcW w:w="0" w:type="auto"/>
            <w:vAlign w:val="center"/>
          </w:tcPr>
          <w:p w14:paraId="739C08AA" w14:textId="381B7278" w:rsidR="00410043" w:rsidRDefault="00410043" w:rsidP="00410043">
            <w:pPr>
              <w:spacing w:after="160" w:line="259" w:lineRule="auto"/>
              <w:jc w:val="center"/>
              <w:rPr>
                <w:color w:val="auto"/>
              </w:rPr>
            </w:pPr>
            <w:r>
              <w:rPr>
                <w:color w:val="auto"/>
              </w:rPr>
              <w:t>Repos RHEL8</w:t>
            </w:r>
          </w:p>
        </w:tc>
        <w:tc>
          <w:tcPr>
            <w:tcW w:w="0" w:type="auto"/>
            <w:vAlign w:val="center"/>
          </w:tcPr>
          <w:p w14:paraId="4405670E" w14:textId="68ADCB19" w:rsidR="00410043" w:rsidRDefault="00410043" w:rsidP="00410043">
            <w:pPr>
              <w:spacing w:after="160" w:line="259" w:lineRule="auto"/>
              <w:jc w:val="center"/>
              <w:rPr>
                <w:color w:val="auto"/>
              </w:rPr>
            </w:pPr>
            <w:r>
              <w:rPr>
                <w:color w:val="auto"/>
              </w:rPr>
              <w:t>Red Hat</w:t>
            </w:r>
          </w:p>
        </w:tc>
        <w:tc>
          <w:tcPr>
            <w:tcW w:w="0" w:type="auto"/>
            <w:vAlign w:val="center"/>
          </w:tcPr>
          <w:p w14:paraId="1E4F6352" w14:textId="5BB6036C" w:rsidR="00410043" w:rsidRDefault="00410043" w:rsidP="0041004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(Red Hat)</w:t>
            </w:r>
          </w:p>
        </w:tc>
      </w:tr>
      <w:tr w:rsidR="00410043" w:rsidRPr="004C6EA9" w14:paraId="150FF0C3" w14:textId="77777777" w:rsidTr="008E394A">
        <w:trPr>
          <w:trHeight w:val="20"/>
        </w:trPr>
        <w:tc>
          <w:tcPr>
            <w:tcW w:w="0" w:type="auto"/>
            <w:vAlign w:val="center"/>
          </w:tcPr>
          <w:p w14:paraId="4A9B876D" w14:textId="271560DA" w:rsidR="00410043" w:rsidRDefault="00410043" w:rsidP="00410043">
            <w:pPr>
              <w:spacing w:after="160" w:line="259" w:lineRule="auto"/>
              <w:jc w:val="center"/>
              <w:rPr>
                <w:color w:val="auto"/>
              </w:rPr>
            </w:pPr>
            <w:r>
              <w:rPr>
                <w:color w:val="auto"/>
              </w:rPr>
              <w:t>PostgreSQL</w:t>
            </w:r>
          </w:p>
        </w:tc>
        <w:tc>
          <w:tcPr>
            <w:tcW w:w="0" w:type="auto"/>
            <w:vAlign w:val="center"/>
          </w:tcPr>
          <w:p w14:paraId="4BA74A05" w14:textId="7EED2DBE" w:rsidR="00410043" w:rsidRDefault="00410043" w:rsidP="00410043">
            <w:pPr>
              <w:spacing w:after="160" w:line="259" w:lineRule="auto"/>
              <w:jc w:val="center"/>
              <w:rPr>
                <w:color w:val="auto"/>
              </w:rPr>
            </w:pPr>
            <w:r>
              <w:rPr>
                <w:color w:val="auto"/>
              </w:rPr>
              <w:t>13</w:t>
            </w:r>
          </w:p>
        </w:tc>
        <w:tc>
          <w:tcPr>
            <w:tcW w:w="0" w:type="auto"/>
            <w:vAlign w:val="center"/>
          </w:tcPr>
          <w:p w14:paraId="6BCF9175" w14:textId="1136A6E1" w:rsidR="00410043" w:rsidRDefault="00410043" w:rsidP="00410043">
            <w:pPr>
              <w:spacing w:after="160" w:line="259" w:lineRule="auto"/>
              <w:jc w:val="center"/>
              <w:rPr>
                <w:color w:val="auto"/>
              </w:rPr>
            </w:pPr>
            <w:r>
              <w:rPr>
                <w:color w:val="auto"/>
              </w:rPr>
              <w:t xml:space="preserve">Repos </w:t>
            </w:r>
            <w:r w:rsidR="003037D7">
              <w:rPr>
                <w:color w:val="auto"/>
              </w:rPr>
              <w:t>EDB</w:t>
            </w:r>
          </w:p>
        </w:tc>
        <w:tc>
          <w:tcPr>
            <w:tcW w:w="0" w:type="auto"/>
            <w:vAlign w:val="center"/>
          </w:tcPr>
          <w:p w14:paraId="150C2812" w14:textId="14FDDEFE" w:rsidR="00410043" w:rsidRDefault="003037D7" w:rsidP="00410043">
            <w:pPr>
              <w:spacing w:after="160" w:line="259" w:lineRule="auto"/>
              <w:jc w:val="center"/>
              <w:rPr>
                <w:color w:val="auto"/>
              </w:rPr>
            </w:pPr>
            <w:r>
              <w:rPr>
                <w:color w:val="auto"/>
              </w:rPr>
              <w:t>EDB</w:t>
            </w:r>
          </w:p>
        </w:tc>
        <w:tc>
          <w:tcPr>
            <w:tcW w:w="0" w:type="auto"/>
            <w:vAlign w:val="center"/>
          </w:tcPr>
          <w:p w14:paraId="0E6A0A0B" w14:textId="7CD847EC" w:rsidR="00410043" w:rsidRDefault="00410043" w:rsidP="0041004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w:t>
            </w:r>
            <w:r w:rsidR="003037D7">
              <w:rPr>
                <w:rFonts w:ascii="Avenir LT Std 55 Roman" w:hAnsi="Avenir LT Std 55 Roman" w:cs="Arial"/>
                <w:color w:val="auto"/>
                <w:kern w:val="24"/>
              </w:rPr>
              <w:t>EDB</w:t>
            </w:r>
            <w:r>
              <w:rPr>
                <w:rFonts w:ascii="Avenir LT Std 55 Roman" w:hAnsi="Avenir LT Std 55 Roman" w:cs="Arial"/>
                <w:color w:val="auto"/>
                <w:kern w:val="24"/>
              </w:rPr>
              <w:t>)</w:t>
            </w:r>
          </w:p>
        </w:tc>
      </w:tr>
      <w:tr w:rsidR="00410043" w:rsidRPr="004C6EA9" w14:paraId="3811F20B" w14:textId="77777777" w:rsidTr="008E394A">
        <w:trPr>
          <w:trHeight w:val="20"/>
        </w:trPr>
        <w:tc>
          <w:tcPr>
            <w:tcW w:w="0" w:type="auto"/>
            <w:vAlign w:val="center"/>
          </w:tcPr>
          <w:p w14:paraId="1FE5EA52" w14:textId="3B95256E" w:rsidR="00410043" w:rsidRDefault="00410043" w:rsidP="00410043">
            <w:pPr>
              <w:spacing w:after="160" w:line="259" w:lineRule="auto"/>
              <w:jc w:val="center"/>
              <w:rPr>
                <w:color w:val="auto"/>
              </w:rPr>
            </w:pPr>
            <w:proofErr w:type="spellStart"/>
            <w:r>
              <w:rPr>
                <w:color w:val="auto"/>
              </w:rPr>
              <w:t>Postgres</w:t>
            </w:r>
            <w:proofErr w:type="spellEnd"/>
            <w:r>
              <w:rPr>
                <w:color w:val="auto"/>
              </w:rPr>
              <w:t xml:space="preserve"> </w:t>
            </w:r>
            <w:proofErr w:type="spellStart"/>
            <w:r>
              <w:rPr>
                <w:color w:val="auto"/>
              </w:rPr>
              <w:t>EnterpriseDB</w:t>
            </w:r>
            <w:proofErr w:type="spellEnd"/>
          </w:p>
        </w:tc>
        <w:tc>
          <w:tcPr>
            <w:tcW w:w="0" w:type="auto"/>
            <w:vAlign w:val="center"/>
          </w:tcPr>
          <w:p w14:paraId="525B18D1" w14:textId="205AF2C5" w:rsidR="00410043" w:rsidRDefault="00410043" w:rsidP="00410043">
            <w:pPr>
              <w:spacing w:after="160" w:line="259" w:lineRule="auto"/>
              <w:jc w:val="center"/>
              <w:rPr>
                <w:color w:val="auto"/>
              </w:rPr>
            </w:pPr>
            <w:r>
              <w:rPr>
                <w:color w:val="auto"/>
              </w:rPr>
              <w:t>13</w:t>
            </w:r>
          </w:p>
        </w:tc>
        <w:tc>
          <w:tcPr>
            <w:tcW w:w="0" w:type="auto"/>
            <w:vAlign w:val="center"/>
          </w:tcPr>
          <w:p w14:paraId="0BD3D947" w14:textId="6D5C9DFB" w:rsidR="00410043" w:rsidRDefault="00410043" w:rsidP="00410043">
            <w:pPr>
              <w:spacing w:after="160" w:line="259" w:lineRule="auto"/>
              <w:jc w:val="center"/>
              <w:rPr>
                <w:color w:val="auto"/>
              </w:rPr>
            </w:pPr>
            <w:r>
              <w:rPr>
                <w:color w:val="auto"/>
              </w:rPr>
              <w:t>Repos EDB</w:t>
            </w:r>
          </w:p>
        </w:tc>
        <w:tc>
          <w:tcPr>
            <w:tcW w:w="0" w:type="auto"/>
            <w:vAlign w:val="center"/>
          </w:tcPr>
          <w:p w14:paraId="594339FB" w14:textId="79D9C929" w:rsidR="00410043" w:rsidRDefault="003037D7" w:rsidP="00410043">
            <w:pPr>
              <w:spacing w:after="160" w:line="259" w:lineRule="auto"/>
              <w:jc w:val="center"/>
              <w:rPr>
                <w:color w:val="auto"/>
              </w:rPr>
            </w:pPr>
            <w:r>
              <w:rPr>
                <w:color w:val="auto"/>
              </w:rPr>
              <w:t>EDB</w:t>
            </w:r>
          </w:p>
        </w:tc>
        <w:tc>
          <w:tcPr>
            <w:tcW w:w="0" w:type="auto"/>
            <w:vAlign w:val="center"/>
          </w:tcPr>
          <w:p w14:paraId="03142D13" w14:textId="3F3F209B" w:rsidR="00410043" w:rsidRDefault="00410043" w:rsidP="0041004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w:t>
            </w:r>
            <w:r w:rsidR="003037D7">
              <w:rPr>
                <w:rFonts w:ascii="Avenir LT Std 55 Roman" w:hAnsi="Avenir LT Std 55 Roman" w:cs="Arial"/>
                <w:color w:val="auto"/>
                <w:kern w:val="24"/>
              </w:rPr>
              <w:t>EDB</w:t>
            </w:r>
            <w:r>
              <w:rPr>
                <w:rFonts w:ascii="Avenir LT Std 55 Roman" w:hAnsi="Avenir LT Std 55 Roman" w:cs="Arial"/>
                <w:color w:val="auto"/>
                <w:kern w:val="24"/>
              </w:rPr>
              <w:t>)</w:t>
            </w:r>
          </w:p>
        </w:tc>
      </w:tr>
      <w:tr w:rsidR="007879F3" w:rsidRPr="004C6EA9" w14:paraId="43755174" w14:textId="77777777" w:rsidTr="008E394A">
        <w:trPr>
          <w:trHeight w:val="20"/>
        </w:trPr>
        <w:tc>
          <w:tcPr>
            <w:tcW w:w="0" w:type="auto"/>
            <w:vAlign w:val="center"/>
          </w:tcPr>
          <w:p w14:paraId="6A955591" w14:textId="4F3A1973" w:rsidR="007879F3" w:rsidRDefault="007879F3" w:rsidP="007879F3">
            <w:pPr>
              <w:spacing w:after="160" w:line="259" w:lineRule="auto"/>
              <w:jc w:val="center"/>
              <w:rPr>
                <w:color w:val="auto"/>
              </w:rPr>
            </w:pPr>
            <w:r>
              <w:rPr>
                <w:color w:val="auto"/>
              </w:rPr>
              <w:t>Microsoft IIS</w:t>
            </w:r>
          </w:p>
        </w:tc>
        <w:tc>
          <w:tcPr>
            <w:tcW w:w="0" w:type="auto"/>
            <w:vAlign w:val="center"/>
          </w:tcPr>
          <w:p w14:paraId="7E009368" w14:textId="0A39344D" w:rsidR="007879F3" w:rsidRDefault="007879F3" w:rsidP="007879F3">
            <w:pPr>
              <w:spacing w:after="160" w:line="259" w:lineRule="auto"/>
              <w:jc w:val="center"/>
              <w:rPr>
                <w:color w:val="auto"/>
              </w:rPr>
            </w:pPr>
            <w:r>
              <w:rPr>
                <w:color w:val="auto"/>
              </w:rPr>
              <w:t>10.0 v1809</w:t>
            </w:r>
          </w:p>
        </w:tc>
        <w:tc>
          <w:tcPr>
            <w:tcW w:w="0" w:type="auto"/>
            <w:vAlign w:val="center"/>
          </w:tcPr>
          <w:p w14:paraId="77240705" w14:textId="5EB2EBB7" w:rsidR="007879F3" w:rsidRDefault="007879F3" w:rsidP="007879F3">
            <w:pPr>
              <w:spacing w:after="160" w:line="259" w:lineRule="auto"/>
              <w:jc w:val="center"/>
              <w:rPr>
                <w:color w:val="auto"/>
              </w:rPr>
            </w:pPr>
            <w:r>
              <w:rPr>
                <w:color w:val="auto"/>
              </w:rPr>
              <w:t>Microsoft</w:t>
            </w:r>
          </w:p>
        </w:tc>
        <w:tc>
          <w:tcPr>
            <w:tcW w:w="0" w:type="auto"/>
            <w:vAlign w:val="center"/>
          </w:tcPr>
          <w:p w14:paraId="3C2E4FF7" w14:textId="47C5D7DD" w:rsidR="007879F3" w:rsidRDefault="007879F3" w:rsidP="007879F3">
            <w:pPr>
              <w:spacing w:after="160" w:line="259" w:lineRule="auto"/>
              <w:jc w:val="center"/>
              <w:rPr>
                <w:color w:val="auto"/>
              </w:rPr>
            </w:pPr>
            <w:r>
              <w:rPr>
                <w:color w:val="auto"/>
              </w:rPr>
              <w:t>Microsoft</w:t>
            </w:r>
          </w:p>
        </w:tc>
        <w:tc>
          <w:tcPr>
            <w:tcW w:w="0" w:type="auto"/>
            <w:vAlign w:val="center"/>
          </w:tcPr>
          <w:p w14:paraId="57BE8807" w14:textId="009784DE" w:rsidR="007879F3" w:rsidRDefault="007879F3" w:rsidP="007879F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(MS)</w:t>
            </w:r>
          </w:p>
        </w:tc>
      </w:tr>
      <w:tr w:rsidR="007879F3" w:rsidRPr="004C6EA9" w14:paraId="2403DEDE" w14:textId="77777777" w:rsidTr="008E394A">
        <w:trPr>
          <w:trHeight w:val="20"/>
        </w:trPr>
        <w:tc>
          <w:tcPr>
            <w:tcW w:w="0" w:type="auto"/>
            <w:vAlign w:val="center"/>
          </w:tcPr>
          <w:p w14:paraId="483AA269" w14:textId="17DF0364" w:rsidR="007879F3" w:rsidRDefault="007879F3" w:rsidP="007879F3">
            <w:pPr>
              <w:spacing w:after="160" w:line="259" w:lineRule="auto"/>
              <w:jc w:val="center"/>
              <w:rPr>
                <w:color w:val="auto"/>
              </w:rPr>
            </w:pPr>
            <w:r>
              <w:rPr>
                <w:color w:val="auto"/>
              </w:rPr>
              <w:t>Microsoft .NET</w:t>
            </w:r>
          </w:p>
        </w:tc>
        <w:tc>
          <w:tcPr>
            <w:tcW w:w="0" w:type="auto"/>
            <w:vAlign w:val="center"/>
          </w:tcPr>
          <w:p w14:paraId="0C75789B" w14:textId="7A956040" w:rsidR="007879F3" w:rsidRDefault="007879F3" w:rsidP="007879F3">
            <w:pPr>
              <w:spacing w:after="160" w:line="259" w:lineRule="auto"/>
              <w:jc w:val="center"/>
              <w:rPr>
                <w:color w:val="auto"/>
              </w:rPr>
            </w:pPr>
            <w:r>
              <w:rPr>
                <w:color w:val="auto"/>
              </w:rPr>
              <w:t>3.5 SP1</w:t>
            </w:r>
          </w:p>
        </w:tc>
        <w:tc>
          <w:tcPr>
            <w:tcW w:w="0" w:type="auto"/>
            <w:vAlign w:val="center"/>
          </w:tcPr>
          <w:p w14:paraId="11A07959" w14:textId="2E798867" w:rsidR="007879F3" w:rsidRDefault="007879F3" w:rsidP="007879F3">
            <w:pPr>
              <w:spacing w:after="160" w:line="259" w:lineRule="auto"/>
              <w:jc w:val="center"/>
              <w:rPr>
                <w:color w:val="auto"/>
              </w:rPr>
            </w:pPr>
            <w:r>
              <w:rPr>
                <w:color w:val="auto"/>
              </w:rPr>
              <w:t>Microsoft</w:t>
            </w:r>
          </w:p>
        </w:tc>
        <w:tc>
          <w:tcPr>
            <w:tcW w:w="0" w:type="auto"/>
            <w:vAlign w:val="center"/>
          </w:tcPr>
          <w:p w14:paraId="545C1729" w14:textId="0BF722CA" w:rsidR="007879F3" w:rsidRDefault="007879F3" w:rsidP="007879F3">
            <w:pPr>
              <w:spacing w:after="160" w:line="259" w:lineRule="auto"/>
              <w:jc w:val="center"/>
              <w:rPr>
                <w:color w:val="auto"/>
              </w:rPr>
            </w:pPr>
            <w:r>
              <w:rPr>
                <w:color w:val="auto"/>
              </w:rPr>
              <w:t>Microsoft</w:t>
            </w:r>
          </w:p>
        </w:tc>
        <w:tc>
          <w:tcPr>
            <w:tcW w:w="0" w:type="auto"/>
            <w:vAlign w:val="center"/>
          </w:tcPr>
          <w:p w14:paraId="6BF152D6" w14:textId="2F61A607" w:rsidR="007879F3" w:rsidRDefault="007879F3" w:rsidP="007879F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(MS)</w:t>
            </w:r>
          </w:p>
        </w:tc>
      </w:tr>
      <w:tr w:rsidR="007879F3" w:rsidRPr="004C6EA9" w14:paraId="519D6A7D" w14:textId="77777777" w:rsidTr="008E394A">
        <w:trPr>
          <w:trHeight w:val="20"/>
        </w:trPr>
        <w:tc>
          <w:tcPr>
            <w:tcW w:w="0" w:type="auto"/>
            <w:vAlign w:val="center"/>
          </w:tcPr>
          <w:p w14:paraId="5280CBD3" w14:textId="6FD8D524" w:rsidR="007879F3" w:rsidRDefault="007879F3" w:rsidP="007879F3">
            <w:pPr>
              <w:spacing w:after="160" w:line="259" w:lineRule="auto"/>
              <w:jc w:val="center"/>
              <w:rPr>
                <w:color w:val="auto"/>
              </w:rPr>
            </w:pPr>
            <w:r>
              <w:rPr>
                <w:color w:val="auto"/>
              </w:rPr>
              <w:t>Microsoft .NET</w:t>
            </w:r>
          </w:p>
        </w:tc>
        <w:tc>
          <w:tcPr>
            <w:tcW w:w="0" w:type="auto"/>
            <w:vAlign w:val="center"/>
          </w:tcPr>
          <w:p w14:paraId="32182D87" w14:textId="0E18F4CC" w:rsidR="007879F3" w:rsidRDefault="007879F3" w:rsidP="007879F3">
            <w:pPr>
              <w:spacing w:after="160" w:line="259" w:lineRule="auto"/>
              <w:jc w:val="center"/>
              <w:rPr>
                <w:color w:val="auto"/>
              </w:rPr>
            </w:pPr>
            <w:r>
              <w:rPr>
                <w:color w:val="auto"/>
              </w:rPr>
              <w:t>4.6 (puis 4.8)</w:t>
            </w:r>
          </w:p>
        </w:tc>
        <w:tc>
          <w:tcPr>
            <w:tcW w:w="0" w:type="auto"/>
            <w:vAlign w:val="center"/>
          </w:tcPr>
          <w:p w14:paraId="64975FA5" w14:textId="3EBB9156" w:rsidR="007879F3" w:rsidRDefault="007879F3" w:rsidP="007879F3">
            <w:pPr>
              <w:spacing w:after="160" w:line="259" w:lineRule="auto"/>
              <w:jc w:val="center"/>
              <w:rPr>
                <w:color w:val="auto"/>
              </w:rPr>
            </w:pPr>
            <w:r>
              <w:rPr>
                <w:color w:val="auto"/>
              </w:rPr>
              <w:t>Microsoft</w:t>
            </w:r>
          </w:p>
        </w:tc>
        <w:tc>
          <w:tcPr>
            <w:tcW w:w="0" w:type="auto"/>
            <w:vAlign w:val="center"/>
          </w:tcPr>
          <w:p w14:paraId="1E3D2159" w14:textId="22FE4945" w:rsidR="007879F3" w:rsidRDefault="007879F3" w:rsidP="007879F3">
            <w:pPr>
              <w:spacing w:after="160" w:line="259" w:lineRule="auto"/>
              <w:jc w:val="center"/>
              <w:rPr>
                <w:color w:val="auto"/>
              </w:rPr>
            </w:pPr>
            <w:r>
              <w:rPr>
                <w:color w:val="auto"/>
              </w:rPr>
              <w:t>Microsoft</w:t>
            </w:r>
          </w:p>
        </w:tc>
        <w:tc>
          <w:tcPr>
            <w:tcW w:w="0" w:type="auto"/>
            <w:vAlign w:val="center"/>
          </w:tcPr>
          <w:p w14:paraId="2A351618" w14:textId="16369514" w:rsidR="007879F3" w:rsidRDefault="007879F3" w:rsidP="007879F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(MS)</w:t>
            </w:r>
          </w:p>
        </w:tc>
      </w:tr>
      <w:tr w:rsidR="007879F3" w:rsidRPr="004C6EA9" w14:paraId="41BA91BC" w14:textId="77777777" w:rsidTr="008E394A">
        <w:trPr>
          <w:trHeight w:val="20"/>
        </w:trPr>
        <w:tc>
          <w:tcPr>
            <w:tcW w:w="0" w:type="auto"/>
            <w:vAlign w:val="center"/>
          </w:tcPr>
          <w:p w14:paraId="6FBD7BBC" w14:textId="6E46BC67" w:rsidR="007879F3" w:rsidRDefault="007879F3" w:rsidP="007879F3">
            <w:pPr>
              <w:spacing w:after="160" w:line="259" w:lineRule="auto"/>
              <w:jc w:val="center"/>
              <w:rPr>
                <w:color w:val="auto"/>
              </w:rPr>
            </w:pPr>
            <w:r>
              <w:rPr>
                <w:color w:val="auto"/>
              </w:rPr>
              <w:t xml:space="preserve">MS </w:t>
            </w:r>
            <w:proofErr w:type="spellStart"/>
            <w:r>
              <w:rPr>
                <w:color w:val="auto"/>
              </w:rPr>
              <w:t>SQLServer</w:t>
            </w:r>
            <w:proofErr w:type="spellEnd"/>
          </w:p>
        </w:tc>
        <w:tc>
          <w:tcPr>
            <w:tcW w:w="0" w:type="auto"/>
            <w:vAlign w:val="center"/>
          </w:tcPr>
          <w:p w14:paraId="5340BB47" w14:textId="1D61597D" w:rsidR="007879F3" w:rsidRDefault="007879F3" w:rsidP="007879F3">
            <w:pPr>
              <w:spacing w:after="160" w:line="259" w:lineRule="auto"/>
              <w:jc w:val="center"/>
              <w:rPr>
                <w:color w:val="auto"/>
              </w:rPr>
            </w:pPr>
            <w:r>
              <w:rPr>
                <w:color w:val="auto"/>
              </w:rPr>
              <w:t>2019</w:t>
            </w:r>
          </w:p>
        </w:tc>
        <w:tc>
          <w:tcPr>
            <w:tcW w:w="0" w:type="auto"/>
            <w:vAlign w:val="center"/>
          </w:tcPr>
          <w:p w14:paraId="755D86DB" w14:textId="3CC36330" w:rsidR="007879F3" w:rsidRDefault="007879F3" w:rsidP="007879F3">
            <w:pPr>
              <w:spacing w:after="160" w:line="259" w:lineRule="auto"/>
              <w:jc w:val="center"/>
              <w:rPr>
                <w:color w:val="auto"/>
              </w:rPr>
            </w:pPr>
            <w:r>
              <w:rPr>
                <w:color w:val="auto"/>
              </w:rPr>
              <w:t>Microsoft</w:t>
            </w:r>
          </w:p>
        </w:tc>
        <w:tc>
          <w:tcPr>
            <w:tcW w:w="0" w:type="auto"/>
            <w:vAlign w:val="center"/>
          </w:tcPr>
          <w:p w14:paraId="200B6743" w14:textId="104DA427" w:rsidR="007879F3" w:rsidRDefault="007879F3" w:rsidP="007879F3">
            <w:pPr>
              <w:spacing w:after="160" w:line="259" w:lineRule="auto"/>
              <w:jc w:val="center"/>
              <w:rPr>
                <w:color w:val="auto"/>
              </w:rPr>
            </w:pPr>
            <w:r>
              <w:rPr>
                <w:color w:val="auto"/>
              </w:rPr>
              <w:t>Microsoft</w:t>
            </w:r>
          </w:p>
        </w:tc>
        <w:tc>
          <w:tcPr>
            <w:tcW w:w="0" w:type="auto"/>
            <w:vAlign w:val="center"/>
          </w:tcPr>
          <w:p w14:paraId="708537CC" w14:textId="4701E593" w:rsidR="007879F3" w:rsidRDefault="007879F3" w:rsidP="007879F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(MS)</w:t>
            </w:r>
          </w:p>
        </w:tc>
      </w:tr>
      <w:tr w:rsidR="007879F3" w:rsidRPr="004C6EA9" w14:paraId="7994DD88" w14:textId="77777777" w:rsidTr="008E394A">
        <w:trPr>
          <w:trHeight w:val="20"/>
        </w:trPr>
        <w:tc>
          <w:tcPr>
            <w:tcW w:w="0" w:type="auto"/>
            <w:vAlign w:val="center"/>
          </w:tcPr>
          <w:p w14:paraId="600C8854" w14:textId="6EF1BECA" w:rsidR="007879F3" w:rsidRDefault="007879F3" w:rsidP="007879F3">
            <w:pPr>
              <w:spacing w:after="160" w:line="259" w:lineRule="auto"/>
              <w:jc w:val="center"/>
              <w:rPr>
                <w:color w:val="auto"/>
              </w:rPr>
            </w:pPr>
            <w:r>
              <w:rPr>
                <w:color w:val="auto"/>
              </w:rPr>
              <w:t xml:space="preserve">MS </w:t>
            </w:r>
            <w:proofErr w:type="spellStart"/>
            <w:r>
              <w:rPr>
                <w:color w:val="auto"/>
              </w:rPr>
              <w:t>SQLServer</w:t>
            </w:r>
            <w:proofErr w:type="spellEnd"/>
            <w:r>
              <w:rPr>
                <w:color w:val="auto"/>
              </w:rPr>
              <w:t xml:space="preserve"> AO</w:t>
            </w:r>
          </w:p>
        </w:tc>
        <w:tc>
          <w:tcPr>
            <w:tcW w:w="0" w:type="auto"/>
            <w:vAlign w:val="center"/>
          </w:tcPr>
          <w:p w14:paraId="5BD6E492" w14:textId="25AA263E" w:rsidR="007879F3" w:rsidRDefault="007879F3" w:rsidP="007879F3">
            <w:pPr>
              <w:spacing w:after="160" w:line="259" w:lineRule="auto"/>
              <w:jc w:val="center"/>
              <w:rPr>
                <w:color w:val="auto"/>
              </w:rPr>
            </w:pPr>
            <w:r>
              <w:rPr>
                <w:color w:val="auto"/>
              </w:rPr>
              <w:t>2019</w:t>
            </w:r>
          </w:p>
        </w:tc>
        <w:tc>
          <w:tcPr>
            <w:tcW w:w="0" w:type="auto"/>
            <w:vAlign w:val="center"/>
          </w:tcPr>
          <w:p w14:paraId="5E0B8EA7" w14:textId="2EC10533" w:rsidR="007879F3" w:rsidRDefault="007879F3" w:rsidP="007879F3">
            <w:pPr>
              <w:spacing w:after="160" w:line="259" w:lineRule="auto"/>
              <w:jc w:val="center"/>
              <w:rPr>
                <w:color w:val="auto"/>
              </w:rPr>
            </w:pPr>
            <w:r>
              <w:rPr>
                <w:color w:val="auto"/>
              </w:rPr>
              <w:t>Microsoft</w:t>
            </w:r>
          </w:p>
        </w:tc>
        <w:tc>
          <w:tcPr>
            <w:tcW w:w="0" w:type="auto"/>
            <w:vAlign w:val="center"/>
          </w:tcPr>
          <w:p w14:paraId="7C6C7FCB" w14:textId="0D9F159B" w:rsidR="007879F3" w:rsidRDefault="007879F3" w:rsidP="007879F3">
            <w:pPr>
              <w:spacing w:after="160" w:line="259" w:lineRule="auto"/>
              <w:jc w:val="center"/>
              <w:rPr>
                <w:color w:val="auto"/>
              </w:rPr>
            </w:pPr>
            <w:r>
              <w:rPr>
                <w:color w:val="auto"/>
              </w:rPr>
              <w:t>Microsoft</w:t>
            </w:r>
          </w:p>
        </w:tc>
        <w:tc>
          <w:tcPr>
            <w:tcW w:w="0" w:type="auto"/>
            <w:vAlign w:val="center"/>
          </w:tcPr>
          <w:p w14:paraId="696F9ADC" w14:textId="2ED112EB" w:rsidR="007879F3" w:rsidRDefault="007879F3" w:rsidP="007879F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(MS)</w:t>
            </w:r>
          </w:p>
        </w:tc>
      </w:tr>
      <w:tr w:rsidR="007879F3" w:rsidRPr="004C6EA9" w14:paraId="75C86F5B" w14:textId="77777777" w:rsidTr="008E394A">
        <w:trPr>
          <w:trHeight w:val="20"/>
        </w:trPr>
        <w:tc>
          <w:tcPr>
            <w:tcW w:w="0" w:type="auto"/>
            <w:vAlign w:val="center"/>
          </w:tcPr>
          <w:p w14:paraId="7F185EF0" w14:textId="59AD65CB" w:rsidR="007879F3" w:rsidRDefault="007879F3" w:rsidP="007879F3">
            <w:pPr>
              <w:spacing w:after="160" w:line="259" w:lineRule="auto"/>
              <w:jc w:val="center"/>
              <w:rPr>
                <w:color w:val="auto"/>
              </w:rPr>
            </w:pPr>
            <w:r>
              <w:rPr>
                <w:color w:val="auto"/>
              </w:rPr>
              <w:t>MS RDLS</w:t>
            </w:r>
          </w:p>
        </w:tc>
        <w:tc>
          <w:tcPr>
            <w:tcW w:w="0" w:type="auto"/>
            <w:vAlign w:val="center"/>
          </w:tcPr>
          <w:p w14:paraId="64FF1333" w14:textId="62C644CB" w:rsidR="007879F3" w:rsidRDefault="007879F3" w:rsidP="007879F3">
            <w:pPr>
              <w:spacing w:after="160" w:line="259" w:lineRule="auto"/>
              <w:jc w:val="center"/>
              <w:rPr>
                <w:color w:val="auto"/>
              </w:rPr>
            </w:pPr>
            <w:r>
              <w:rPr>
                <w:color w:val="auto"/>
              </w:rPr>
              <w:t>2019</w:t>
            </w:r>
          </w:p>
        </w:tc>
        <w:tc>
          <w:tcPr>
            <w:tcW w:w="0" w:type="auto"/>
            <w:vAlign w:val="center"/>
          </w:tcPr>
          <w:p w14:paraId="289068AA" w14:textId="3DF14A6C" w:rsidR="007879F3" w:rsidRDefault="007879F3" w:rsidP="007879F3">
            <w:pPr>
              <w:spacing w:after="160" w:line="259" w:lineRule="auto"/>
              <w:jc w:val="center"/>
              <w:rPr>
                <w:color w:val="auto"/>
              </w:rPr>
            </w:pPr>
            <w:r>
              <w:rPr>
                <w:color w:val="auto"/>
              </w:rPr>
              <w:t>Microsoft</w:t>
            </w:r>
          </w:p>
        </w:tc>
        <w:tc>
          <w:tcPr>
            <w:tcW w:w="0" w:type="auto"/>
            <w:vAlign w:val="center"/>
          </w:tcPr>
          <w:p w14:paraId="470C1321" w14:textId="2B0C9FF2" w:rsidR="007879F3" w:rsidRDefault="007879F3" w:rsidP="007879F3">
            <w:pPr>
              <w:spacing w:after="160" w:line="259" w:lineRule="auto"/>
              <w:jc w:val="center"/>
              <w:rPr>
                <w:color w:val="auto"/>
              </w:rPr>
            </w:pPr>
            <w:r>
              <w:rPr>
                <w:color w:val="auto"/>
              </w:rPr>
              <w:t>Microsoft</w:t>
            </w:r>
          </w:p>
        </w:tc>
        <w:tc>
          <w:tcPr>
            <w:tcW w:w="0" w:type="auto"/>
            <w:vAlign w:val="center"/>
          </w:tcPr>
          <w:p w14:paraId="3546BCDE" w14:textId="25CF8509" w:rsidR="007879F3" w:rsidRDefault="007879F3" w:rsidP="007879F3">
            <w:pPr>
              <w:spacing w:after="160" w:line="259" w:lineRule="auto"/>
              <w:jc w:val="center"/>
              <w:rPr>
                <w:rFonts w:ascii="Avenir LT Std 55 Roman" w:hAnsi="Avenir LT Std 55 Roman" w:cs="Arial"/>
                <w:color w:val="auto"/>
                <w:kern w:val="24"/>
              </w:rPr>
            </w:pPr>
            <w:r>
              <w:rPr>
                <w:rFonts w:ascii="Avenir LT Std 55 Roman" w:hAnsi="Avenir LT Std 55 Roman" w:cs="Arial"/>
                <w:color w:val="auto"/>
                <w:kern w:val="24"/>
              </w:rPr>
              <w:t>Oui (MS)</w:t>
            </w:r>
          </w:p>
        </w:tc>
      </w:tr>
    </w:tbl>
    <w:p w14:paraId="5B352508" w14:textId="77777777" w:rsidR="000D3C9B" w:rsidRDefault="000D3C9B" w:rsidP="00C306FA"/>
    <w:p w14:paraId="41495652" w14:textId="38B5A5D2" w:rsidR="00C306FA" w:rsidRPr="00F677D5" w:rsidRDefault="00410043" w:rsidP="00C306FA">
      <w:r>
        <w:t xml:space="preserve">Tout autre middleware, ne faisant donc pas partie de la politique industrielle GRDF, est géré différemment. Il </w:t>
      </w:r>
      <w:r w:rsidR="00DB3EE2">
        <w:t>peut, à la demande,</w:t>
      </w:r>
      <w:r>
        <w:t xml:space="preserve"> être intégré dans un </w:t>
      </w:r>
      <w:proofErr w:type="spellStart"/>
      <w:r>
        <w:t>Role</w:t>
      </w:r>
      <w:proofErr w:type="spellEnd"/>
      <w:r>
        <w:t xml:space="preserve"> Ansible selon le</w:t>
      </w:r>
      <w:r w:rsidR="00C306FA" w:rsidRPr="00F677D5">
        <w:t xml:space="preserve"> </w:t>
      </w:r>
      <w:r w:rsidR="00C306FA">
        <w:t>processus</w:t>
      </w:r>
      <w:r>
        <w:t xml:space="preserve"> suivant.</w:t>
      </w:r>
    </w:p>
    <w:p w14:paraId="07A3FAF0" w14:textId="77777777" w:rsidR="00031AAA" w:rsidRDefault="00031AAA" w:rsidP="00C27572"/>
    <w:p w14:paraId="00B475FE" w14:textId="240B61CA" w:rsidR="00031AAA" w:rsidRDefault="004B4DAB" w:rsidP="00C27572">
      <w:r>
        <w:rPr>
          <w:noProof/>
        </w:rPr>
        <w:drawing>
          <wp:inline distT="0" distB="0" distL="0" distR="0" wp14:anchorId="63B34D16" wp14:editId="4C1854A6">
            <wp:extent cx="5922010" cy="1433195"/>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2010" cy="1433195"/>
                    </a:xfrm>
                    <a:prstGeom prst="rect">
                      <a:avLst/>
                    </a:prstGeom>
                  </pic:spPr>
                </pic:pic>
              </a:graphicData>
            </a:graphic>
          </wp:inline>
        </w:drawing>
      </w:r>
    </w:p>
    <w:p w14:paraId="490BC7D8" w14:textId="77777777" w:rsidR="00C306FA" w:rsidRDefault="00C306FA" w:rsidP="00C27572"/>
    <w:p w14:paraId="08D39C2A" w14:textId="77777777" w:rsidR="00C306FA" w:rsidRDefault="00C306FA" w:rsidP="00C306FA">
      <w:r>
        <w:t>Ce processus</w:t>
      </w:r>
      <w:r w:rsidRPr="00F677D5">
        <w:t xml:space="preserve"> </w:t>
      </w:r>
      <w:r>
        <w:t>comprend 5 grandes étapes :</w:t>
      </w:r>
    </w:p>
    <w:p w14:paraId="391AA5DD" w14:textId="77777777" w:rsidR="00C306FA" w:rsidRDefault="00C306FA" w:rsidP="00C306FA"/>
    <w:p w14:paraId="6A348396" w14:textId="72E005D5" w:rsidR="00C306FA" w:rsidRPr="00747E17" w:rsidRDefault="00C306FA" w:rsidP="00C306FA">
      <w:pPr>
        <w:pStyle w:val="Paragraphedeliste"/>
        <w:numPr>
          <w:ilvl w:val="0"/>
          <w:numId w:val="33"/>
        </w:numPr>
        <w:rPr>
          <w:rStyle w:val="Lienhypertexte"/>
          <w:color w:val="000000" w:themeColor="text1"/>
          <w:u w:val="none"/>
        </w:rPr>
      </w:pPr>
      <w:r>
        <w:t xml:space="preserve">Une demande est faite auprès de l’équipe Ingénierie en passant par </w:t>
      </w:r>
      <w:r w:rsidR="004B4DAB">
        <w:t>un ticket Phare</w:t>
      </w:r>
      <w:r w:rsidR="00064DA5">
        <w:t> : « </w:t>
      </w:r>
      <w:r w:rsidR="00064DA5" w:rsidRPr="00064DA5">
        <w:t>Création d’un package non politique Industrielle</w:t>
      </w:r>
      <w:r w:rsidR="00F33B9F">
        <w:t xml:space="preserve"> » </w:t>
      </w:r>
      <w:r>
        <w:rPr>
          <w:rStyle w:val="Lienhypertexte"/>
          <w:iCs/>
          <w:u w:val="none"/>
        </w:rPr>
        <w:t xml:space="preserve">pour développer ou faire évoluer un </w:t>
      </w:r>
      <w:r w:rsidR="00F33B9F">
        <w:rPr>
          <w:rStyle w:val="Lienhypertexte"/>
          <w:iCs/>
          <w:u w:val="none"/>
        </w:rPr>
        <w:t>Rôle</w:t>
      </w:r>
      <w:r>
        <w:rPr>
          <w:rStyle w:val="Lienhypertexte"/>
          <w:iCs/>
          <w:u w:val="none"/>
        </w:rPr>
        <w:t xml:space="preserve"> Ansible de déploiement de middleware</w:t>
      </w:r>
      <w:r w:rsidR="00747E17">
        <w:rPr>
          <w:rStyle w:val="Lienhypertexte"/>
          <w:iCs/>
          <w:u w:val="none"/>
        </w:rPr>
        <w:t xml:space="preserve"> hors politique industrielle</w:t>
      </w:r>
    </w:p>
    <w:p w14:paraId="2074A733" w14:textId="3F2E1717" w:rsidR="00C306FA" w:rsidRPr="000A579E" w:rsidRDefault="00747E17" w:rsidP="00747E17">
      <w:pPr>
        <w:tabs>
          <w:tab w:val="left" w:pos="1795"/>
        </w:tabs>
        <w:rPr>
          <w:rStyle w:val="Lienhypertexte"/>
          <w:color w:val="000000" w:themeColor="text1"/>
          <w:u w:val="none"/>
        </w:rPr>
      </w:pPr>
      <w:r>
        <w:rPr>
          <w:rStyle w:val="Lienhypertexte"/>
          <w:color w:val="000000" w:themeColor="text1"/>
          <w:u w:val="none"/>
        </w:rPr>
        <w:tab/>
      </w:r>
    </w:p>
    <w:p w14:paraId="363F1849" w14:textId="77603246" w:rsidR="00C306FA" w:rsidRDefault="00747E17" w:rsidP="00C306FA">
      <w:pPr>
        <w:pStyle w:val="Paragraphedeliste"/>
        <w:numPr>
          <w:ilvl w:val="0"/>
          <w:numId w:val="33"/>
        </w:numPr>
      </w:pPr>
      <w:r>
        <w:rPr>
          <w:rStyle w:val="Lienhypertexte"/>
          <w:iCs/>
          <w:u w:val="none"/>
        </w:rPr>
        <w:lastRenderedPageBreak/>
        <w:t xml:space="preserve">L’équipe Ingénierie </w:t>
      </w:r>
      <w:r w:rsidR="00F74CDB">
        <w:rPr>
          <w:rStyle w:val="Lienhypertexte"/>
          <w:iCs/>
          <w:u w:val="none"/>
        </w:rPr>
        <w:t xml:space="preserve">met à disposition l’outillage </w:t>
      </w:r>
      <w:r w:rsidR="001F2360">
        <w:rPr>
          <w:rStyle w:val="Lienhypertexte"/>
          <w:iCs/>
          <w:u w:val="none"/>
        </w:rPr>
        <w:t>pour</w:t>
      </w:r>
      <w:r w:rsidR="00F74CDB">
        <w:rPr>
          <w:rStyle w:val="Lienhypertexte"/>
          <w:iCs/>
          <w:u w:val="none"/>
        </w:rPr>
        <w:t xml:space="preserve"> l’écriture du </w:t>
      </w:r>
      <w:r w:rsidR="00F33B9F">
        <w:rPr>
          <w:rStyle w:val="Lienhypertexte"/>
          <w:iCs/>
          <w:u w:val="none"/>
        </w:rPr>
        <w:t>Rôle</w:t>
      </w:r>
      <w:r w:rsidR="00F74CDB">
        <w:rPr>
          <w:rStyle w:val="Lienhypertexte"/>
          <w:iCs/>
          <w:u w:val="none"/>
        </w:rPr>
        <w:t xml:space="preserve"> Ansible auprès</w:t>
      </w:r>
      <w:r w:rsidR="00C306FA">
        <w:rPr>
          <w:rStyle w:val="Lienhypertexte"/>
          <w:iCs/>
          <w:u w:val="none"/>
        </w:rPr>
        <w:t xml:space="preserve"> d</w:t>
      </w:r>
      <w:r w:rsidR="00F74CDB">
        <w:rPr>
          <w:rStyle w:val="Lienhypertexte"/>
          <w:iCs/>
          <w:u w:val="none"/>
        </w:rPr>
        <w:t>u</w:t>
      </w:r>
      <w:r w:rsidR="00C306FA">
        <w:rPr>
          <w:rStyle w:val="Lienhypertexte"/>
          <w:iCs/>
          <w:u w:val="none"/>
        </w:rPr>
        <w:t xml:space="preserve"> domaine applicatif</w:t>
      </w:r>
      <w:r w:rsidR="00F74CDB">
        <w:rPr>
          <w:rStyle w:val="Lienhypertexte"/>
          <w:iCs/>
          <w:u w:val="none"/>
        </w:rPr>
        <w:t>.</w:t>
      </w:r>
    </w:p>
    <w:p w14:paraId="2D936A4F" w14:textId="77777777" w:rsidR="00C306FA" w:rsidRPr="000A579E" w:rsidRDefault="00C306FA" w:rsidP="00C306FA">
      <w:pPr>
        <w:rPr>
          <w:rStyle w:val="Lienhypertexte"/>
          <w:color w:val="000000" w:themeColor="text1"/>
          <w:u w:val="none"/>
        </w:rPr>
      </w:pPr>
    </w:p>
    <w:p w14:paraId="0B621E9C" w14:textId="015CE635" w:rsidR="00C306FA" w:rsidRDefault="00F74CDB" w:rsidP="00C306FA">
      <w:pPr>
        <w:pStyle w:val="Paragraphedeliste"/>
        <w:numPr>
          <w:ilvl w:val="0"/>
          <w:numId w:val="33"/>
        </w:numPr>
      </w:pPr>
      <w:r>
        <w:t>Le domaine applicatif</w:t>
      </w:r>
      <w:r w:rsidR="00C306FA">
        <w:t xml:space="preserve"> développe le </w:t>
      </w:r>
      <w:r w:rsidR="00F33B9F">
        <w:t>Rôle</w:t>
      </w:r>
      <w:r w:rsidR="00C306FA">
        <w:t xml:space="preserve"> </w:t>
      </w:r>
      <w:r>
        <w:t xml:space="preserve">Ansible </w:t>
      </w:r>
      <w:r w:rsidR="00C306FA">
        <w:t xml:space="preserve">en suivant les </w:t>
      </w:r>
      <w:r>
        <w:t>règles</w:t>
      </w:r>
      <w:r w:rsidR="00C306FA">
        <w:t xml:space="preserve"> </w:t>
      </w:r>
      <w:r>
        <w:t>décrites</w:t>
      </w:r>
      <w:r w:rsidR="00C306FA">
        <w:t xml:space="preserve"> dans ce document</w:t>
      </w:r>
    </w:p>
    <w:p w14:paraId="2DEC91BA" w14:textId="77777777" w:rsidR="00C306FA" w:rsidRDefault="00C306FA" w:rsidP="00C306FA"/>
    <w:p w14:paraId="53600ACE" w14:textId="13F8F1B2" w:rsidR="00F74CDB" w:rsidRDefault="00C306FA" w:rsidP="00C306FA">
      <w:pPr>
        <w:pStyle w:val="Paragraphedeliste"/>
        <w:numPr>
          <w:ilvl w:val="0"/>
          <w:numId w:val="33"/>
        </w:numPr>
      </w:pPr>
      <w:r>
        <w:t xml:space="preserve">L’équipe Ingénierie participe à la relecture et la validation du </w:t>
      </w:r>
      <w:r w:rsidR="00F33B9F">
        <w:t>Rôle</w:t>
      </w:r>
      <w:r>
        <w:t xml:space="preserve"> </w:t>
      </w:r>
      <w:r w:rsidR="00F74CDB">
        <w:t xml:space="preserve">Ansible </w:t>
      </w:r>
    </w:p>
    <w:p w14:paraId="577E88D5" w14:textId="77777777" w:rsidR="00F74CDB" w:rsidRDefault="00F74CDB" w:rsidP="00F74CDB">
      <w:pPr>
        <w:pStyle w:val="Paragraphedeliste"/>
      </w:pPr>
    </w:p>
    <w:p w14:paraId="679F4E81" w14:textId="1D9735FD" w:rsidR="00C306FA" w:rsidRPr="00DB0658" w:rsidRDefault="00F74CDB" w:rsidP="00F74CDB">
      <w:pPr>
        <w:pStyle w:val="Paragraphedeliste"/>
        <w:numPr>
          <w:ilvl w:val="0"/>
          <w:numId w:val="33"/>
        </w:numPr>
        <w:rPr>
          <w:rStyle w:val="Lienhypertexte"/>
          <w:color w:val="000000" w:themeColor="text1"/>
          <w:highlight w:val="yellow"/>
          <w:u w:val="none"/>
        </w:rPr>
      </w:pPr>
      <w:r w:rsidRPr="00DB0658">
        <w:rPr>
          <w:highlight w:val="yellow"/>
        </w:rPr>
        <w:t xml:space="preserve">L’équipe Ingénierie </w:t>
      </w:r>
      <w:r w:rsidR="00C306FA" w:rsidRPr="00DB0658">
        <w:rPr>
          <w:highlight w:val="yellow"/>
        </w:rPr>
        <w:t xml:space="preserve">rend </w:t>
      </w:r>
      <w:r w:rsidRPr="00DB0658">
        <w:rPr>
          <w:highlight w:val="yellow"/>
        </w:rPr>
        <w:t xml:space="preserve">ce nouveau </w:t>
      </w:r>
      <w:r w:rsidR="00F33B9F" w:rsidRPr="00DB0658">
        <w:rPr>
          <w:highlight w:val="yellow"/>
        </w:rPr>
        <w:t>Rôle</w:t>
      </w:r>
      <w:r w:rsidRPr="00DB0658">
        <w:rPr>
          <w:highlight w:val="yellow"/>
        </w:rPr>
        <w:t xml:space="preserve"> Ansible </w:t>
      </w:r>
      <w:r w:rsidR="00C306FA" w:rsidRPr="00DB0658">
        <w:rPr>
          <w:highlight w:val="yellow"/>
        </w:rPr>
        <w:t xml:space="preserve">disponible </w:t>
      </w:r>
      <w:r w:rsidR="00C306FA" w:rsidRPr="00DB0658">
        <w:rPr>
          <w:rStyle w:val="Lienhypertexte"/>
          <w:iCs/>
          <w:highlight w:val="yellow"/>
          <w:u w:val="none"/>
        </w:rPr>
        <w:t>à l’ensemble des domaines applicatifs</w:t>
      </w:r>
    </w:p>
    <w:p w14:paraId="5FA8DF40" w14:textId="77777777" w:rsidR="00DB0658" w:rsidRPr="00DB0658" w:rsidRDefault="00DB0658" w:rsidP="00DB0658">
      <w:pPr>
        <w:pStyle w:val="Paragraphedeliste"/>
        <w:rPr>
          <w:highlight w:val="yellow"/>
        </w:rPr>
      </w:pPr>
    </w:p>
    <w:p w14:paraId="520C7020" w14:textId="0A7550C1" w:rsidR="00DB0658" w:rsidRDefault="00DB0658">
      <w:pPr>
        <w:spacing w:after="160" w:line="259" w:lineRule="auto"/>
        <w:rPr>
          <w:highlight w:val="yellow"/>
        </w:rPr>
      </w:pPr>
      <w:r>
        <w:rPr>
          <w:highlight w:val="yellow"/>
        </w:rPr>
        <w:br w:type="page"/>
      </w:r>
    </w:p>
    <w:p w14:paraId="252D6CC7" w14:textId="6CF63D49" w:rsidR="001E4165" w:rsidRDefault="00F57D00" w:rsidP="001E4165">
      <w:pPr>
        <w:pStyle w:val="Titre1"/>
        <w:rPr>
          <w:rFonts w:hint="eastAsia"/>
        </w:rPr>
      </w:pPr>
      <w:bookmarkStart w:id="17" w:name="_Toc86170854"/>
      <w:r>
        <w:lastRenderedPageBreak/>
        <w:t xml:space="preserve">Caractéristiques </w:t>
      </w:r>
      <w:r w:rsidR="00B27792">
        <w:t>de la brique technique</w:t>
      </w:r>
      <w:bookmarkEnd w:id="17"/>
    </w:p>
    <w:p w14:paraId="1C0FBDA3" w14:textId="1994C1D1" w:rsidR="001E4165" w:rsidRPr="001E4165" w:rsidRDefault="00BD1E07" w:rsidP="001E4165">
      <w:pPr>
        <w:pStyle w:val="Titre2"/>
        <w:rPr>
          <w:rFonts w:hint="eastAsia"/>
        </w:rPr>
      </w:pPr>
      <w:bookmarkStart w:id="18" w:name="_Toc86170855"/>
      <w:r>
        <w:t>Ansible</w:t>
      </w:r>
      <w:bookmarkEnd w:id="18"/>
    </w:p>
    <w:p w14:paraId="7A482F4A" w14:textId="34F5CD12" w:rsidR="00296F2A" w:rsidRDefault="00A3374C" w:rsidP="006B2792">
      <w:bookmarkStart w:id="19" w:name="_Hlk83576041"/>
      <w:r>
        <w:t xml:space="preserve">Ansible est à la fois un outil d’automatisation </w:t>
      </w:r>
      <w:r w:rsidR="00296F2A">
        <w:t>(</w:t>
      </w:r>
      <w:r w:rsidR="00296F2A" w:rsidRPr="00296F2A">
        <w:rPr>
          <w:i/>
          <w:iCs/>
        </w:rPr>
        <w:t xml:space="preserve">control </w:t>
      </w:r>
      <w:proofErr w:type="spellStart"/>
      <w:r w:rsidR="00296F2A" w:rsidRPr="00296F2A">
        <w:rPr>
          <w:i/>
          <w:iCs/>
        </w:rPr>
        <w:t>node</w:t>
      </w:r>
      <w:proofErr w:type="spellEnd"/>
      <w:r w:rsidR="00296F2A">
        <w:t xml:space="preserve">) </w:t>
      </w:r>
      <w:r>
        <w:t>et un langage d’automatisation</w:t>
      </w:r>
      <w:r w:rsidR="00296F2A">
        <w:t xml:space="preserve"> (</w:t>
      </w:r>
      <w:proofErr w:type="spellStart"/>
      <w:r w:rsidR="00296F2A" w:rsidRPr="00296F2A">
        <w:rPr>
          <w:i/>
          <w:iCs/>
        </w:rPr>
        <w:t>playbook</w:t>
      </w:r>
      <w:proofErr w:type="spellEnd"/>
      <w:r w:rsidR="00296F2A">
        <w:t>)</w:t>
      </w:r>
      <w:r>
        <w:t xml:space="preserve">. Il permet de décrire </w:t>
      </w:r>
      <w:r w:rsidR="00296F2A">
        <w:t>les opérations (</w:t>
      </w:r>
      <w:proofErr w:type="spellStart"/>
      <w:r w:rsidR="00296F2A" w:rsidRPr="00296F2A">
        <w:rPr>
          <w:i/>
          <w:iCs/>
        </w:rPr>
        <w:t>tasks</w:t>
      </w:r>
      <w:proofErr w:type="spellEnd"/>
      <w:r w:rsidR="00296F2A">
        <w:t>) que l’on souhaite exécuter sur un ou plusieurs serveurs (Linux ou Windows, physiques ou virtuels, équipement réseau…) ou sur une API. Cette description représente l’état (</w:t>
      </w:r>
      <w:proofErr w:type="spellStart"/>
      <w:r w:rsidR="00296F2A" w:rsidRPr="00296F2A">
        <w:rPr>
          <w:i/>
          <w:iCs/>
        </w:rPr>
        <w:t>Desired</w:t>
      </w:r>
      <w:proofErr w:type="spellEnd"/>
      <w:r w:rsidR="00296F2A" w:rsidRPr="00296F2A">
        <w:rPr>
          <w:i/>
          <w:iCs/>
        </w:rPr>
        <w:t xml:space="preserve"> State</w:t>
      </w:r>
      <w:r w:rsidR="00296F2A">
        <w:t xml:space="preserve">) que l’utilisateur souhaite obtenir à la fin de son opération (déploiement, provisioning, orchestration, intégration continue…). Pour cela, le </w:t>
      </w:r>
      <w:proofErr w:type="spellStart"/>
      <w:r w:rsidR="00296F2A">
        <w:t>playbook</w:t>
      </w:r>
      <w:proofErr w:type="spellEnd"/>
      <w:r w:rsidR="00296F2A">
        <w:t xml:space="preserve"> est qualifié de langage </w:t>
      </w:r>
      <w:r w:rsidR="00296F2A" w:rsidRPr="00B7512C">
        <w:rPr>
          <w:i/>
          <w:iCs/>
        </w:rPr>
        <w:t>descriptif</w:t>
      </w:r>
      <w:r w:rsidR="00296F2A">
        <w:t xml:space="preserve"> – à l’inverse du langage </w:t>
      </w:r>
      <w:r w:rsidR="00296F2A" w:rsidRPr="00B7512C">
        <w:rPr>
          <w:i/>
          <w:iCs/>
        </w:rPr>
        <w:t>impératif</w:t>
      </w:r>
      <w:r w:rsidR="00296F2A">
        <w:t xml:space="preserve">, </w:t>
      </w:r>
      <w:r w:rsidR="001E4165">
        <w:t>comme le sont</w:t>
      </w:r>
      <w:r w:rsidR="00296F2A">
        <w:t xml:space="preserve"> les scripts </w:t>
      </w:r>
      <w:proofErr w:type="spellStart"/>
      <w:r w:rsidR="00296F2A">
        <w:t>shell</w:t>
      </w:r>
      <w:proofErr w:type="spellEnd"/>
      <w:r w:rsidR="00296F2A">
        <w:t xml:space="preserve"> ou </w:t>
      </w:r>
      <w:proofErr w:type="spellStart"/>
      <w:r w:rsidR="00296F2A">
        <w:t>powershell</w:t>
      </w:r>
      <w:proofErr w:type="spellEnd"/>
      <w:r w:rsidR="00296F2A">
        <w:t>.</w:t>
      </w:r>
      <w:r w:rsidR="00B7512C">
        <w:t xml:space="preserve"> Néanmoins ceci est vrai seulement si le développeur a écrit le </w:t>
      </w:r>
      <w:proofErr w:type="spellStart"/>
      <w:r w:rsidR="00B7512C">
        <w:t>playbook</w:t>
      </w:r>
      <w:proofErr w:type="spellEnd"/>
      <w:r w:rsidR="00B7512C">
        <w:t xml:space="preserve"> de manière </w:t>
      </w:r>
      <w:r w:rsidR="00B7512C" w:rsidRPr="00296F2A">
        <w:rPr>
          <w:i/>
          <w:iCs/>
        </w:rPr>
        <w:t>idempotent</w:t>
      </w:r>
      <w:r w:rsidR="00B7512C">
        <w:rPr>
          <w:i/>
          <w:iCs/>
        </w:rPr>
        <w:t>e</w:t>
      </w:r>
      <w:r w:rsidR="00B7512C">
        <w:t xml:space="preserve">, signifiant alors qu’il </w:t>
      </w:r>
      <w:r w:rsidR="00B7512C" w:rsidRPr="00B7512C">
        <w:t>a le même effet qu'on l'</w:t>
      </w:r>
      <w:r w:rsidR="00B7512C">
        <w:t>exécute</w:t>
      </w:r>
      <w:r w:rsidR="00B7512C" w:rsidRPr="00B7512C">
        <w:t xml:space="preserve"> une ou plusieurs fois.</w:t>
      </w:r>
    </w:p>
    <w:p w14:paraId="0FEC77A0" w14:textId="29978275" w:rsidR="00235284" w:rsidRDefault="00235284" w:rsidP="009C4DFB"/>
    <w:p w14:paraId="3DCF0311" w14:textId="77777777" w:rsidR="006324A1" w:rsidRDefault="00296F2A" w:rsidP="009C4DFB">
      <w:r>
        <w:t>L’architecture d’Ansible est représenté</w:t>
      </w:r>
      <w:r w:rsidR="009403C6">
        <w:t>e</w:t>
      </w:r>
      <w:r>
        <w:t xml:space="preserve"> dans le schéma suivant.</w:t>
      </w:r>
      <w:r w:rsidR="001E4165">
        <w:t xml:space="preserve"> Le control </w:t>
      </w:r>
      <w:proofErr w:type="spellStart"/>
      <w:r w:rsidR="001E4165">
        <w:t>node</w:t>
      </w:r>
      <w:proofErr w:type="spellEnd"/>
      <w:r w:rsidR="001E4165">
        <w:t xml:space="preserve"> (appelé ici </w:t>
      </w:r>
      <w:r w:rsidR="001E4165">
        <w:rPr>
          <w:i/>
          <w:iCs/>
        </w:rPr>
        <w:t>automation engine</w:t>
      </w:r>
      <w:r w:rsidR="001E4165">
        <w:t xml:space="preserve">) s’appuient sur une collection de </w:t>
      </w:r>
      <w:r w:rsidR="001E4165" w:rsidRPr="001E4165">
        <w:rPr>
          <w:i/>
          <w:iCs/>
        </w:rPr>
        <w:t>modules</w:t>
      </w:r>
      <w:r w:rsidR="001E4165">
        <w:t xml:space="preserve"> et de </w:t>
      </w:r>
      <w:r w:rsidR="001E4165" w:rsidRPr="001E4165">
        <w:rPr>
          <w:i/>
          <w:iCs/>
        </w:rPr>
        <w:t>plugins</w:t>
      </w:r>
      <w:r w:rsidR="001E4165">
        <w:t xml:space="preserve"> (code développé en Python). A travers une interface en ligne de commande (</w:t>
      </w:r>
      <w:r w:rsidR="001E4165">
        <w:rPr>
          <w:i/>
          <w:iCs/>
        </w:rPr>
        <w:t>CLI</w:t>
      </w:r>
      <w:r w:rsidR="001E4165">
        <w:t xml:space="preserve">) il offre aux utilisateurs la possibilité d’exécuter leurs </w:t>
      </w:r>
      <w:proofErr w:type="spellStart"/>
      <w:r w:rsidR="001E4165">
        <w:t>playbooks</w:t>
      </w:r>
      <w:proofErr w:type="spellEnd"/>
      <w:r w:rsidR="001E4165">
        <w:t xml:space="preserve"> sur des serveurs Linux (en SSH) ou</w:t>
      </w:r>
      <w:r w:rsidR="001E4165" w:rsidRPr="001E4165">
        <w:t xml:space="preserve"> </w:t>
      </w:r>
      <w:r w:rsidR="001E4165">
        <w:t xml:space="preserve">Windows (en </w:t>
      </w:r>
      <w:proofErr w:type="spellStart"/>
      <w:r w:rsidR="001E4165">
        <w:t>WinRM</w:t>
      </w:r>
      <w:proofErr w:type="spellEnd"/>
      <w:r w:rsidR="001E4165">
        <w:t>) contenus dans des fichiers d’inventaires (</w:t>
      </w:r>
      <w:proofErr w:type="spellStart"/>
      <w:r w:rsidR="001E4165">
        <w:rPr>
          <w:i/>
          <w:iCs/>
        </w:rPr>
        <w:t>inventory</w:t>
      </w:r>
      <w:proofErr w:type="spellEnd"/>
      <w:r w:rsidR="001E4165">
        <w:t>). Cela signifie que ce serveur a un accès privilégié à ces serveurs.</w:t>
      </w:r>
    </w:p>
    <w:p w14:paraId="246EC4DB" w14:textId="113437E7" w:rsidR="009C4DFB" w:rsidRDefault="00296F2A" w:rsidP="006324A1">
      <w:pPr>
        <w:jc w:val="center"/>
      </w:pPr>
      <w:r>
        <w:rPr>
          <w:noProof/>
        </w:rPr>
        <w:drawing>
          <wp:inline distT="0" distB="0" distL="0" distR="0" wp14:anchorId="62A7A7A0" wp14:editId="77CC2809">
            <wp:extent cx="4356340" cy="2213204"/>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0356" cy="2225405"/>
                    </a:xfrm>
                    <a:prstGeom prst="rect">
                      <a:avLst/>
                    </a:prstGeom>
                    <a:noFill/>
                    <a:ln>
                      <a:noFill/>
                    </a:ln>
                  </pic:spPr>
                </pic:pic>
              </a:graphicData>
            </a:graphic>
          </wp:inline>
        </w:drawing>
      </w:r>
    </w:p>
    <w:p w14:paraId="643355E4" w14:textId="584CE7B0" w:rsidR="001E4165" w:rsidRDefault="001E4165" w:rsidP="009C4DFB">
      <w:r>
        <w:t>L’interface (CLI) et la gestion des accès, mais aussi la scalabilité sont des points faibles à Ansible.</w:t>
      </w:r>
    </w:p>
    <w:p w14:paraId="5C2F4E99" w14:textId="27C880F3" w:rsidR="00293D57" w:rsidRDefault="00293D57">
      <w:pPr>
        <w:spacing w:after="160" w:line="259" w:lineRule="auto"/>
      </w:pPr>
      <w:r>
        <w:br w:type="page"/>
      </w:r>
    </w:p>
    <w:p w14:paraId="19611CFD" w14:textId="3B276152" w:rsidR="001E4165" w:rsidRDefault="00BD1E07" w:rsidP="00112851">
      <w:pPr>
        <w:pStyle w:val="Titre2"/>
        <w:rPr>
          <w:rFonts w:hint="eastAsia"/>
        </w:rPr>
      </w:pPr>
      <w:bookmarkStart w:id="20" w:name="_Toc86170856"/>
      <w:r>
        <w:lastRenderedPageBreak/>
        <w:t>Ansible Tower</w:t>
      </w:r>
      <w:bookmarkEnd w:id="20"/>
    </w:p>
    <w:p w14:paraId="1B7B52D4" w14:textId="497CCEF3" w:rsidR="001E4165" w:rsidRPr="00410663" w:rsidRDefault="001E4165" w:rsidP="009C4DFB">
      <w:r>
        <w:t>Ansible Tower</w:t>
      </w:r>
      <w:r w:rsidR="00410663">
        <w:t xml:space="preserve"> offre une interface Web (</w:t>
      </w:r>
      <w:r w:rsidR="00410663">
        <w:rPr>
          <w:i/>
          <w:iCs/>
        </w:rPr>
        <w:t>Web UI</w:t>
      </w:r>
      <w:r w:rsidR="00410663">
        <w:t xml:space="preserve">) simple d’utilisation avec une gestion des accès et des délégations parfaitement intégrés. Cette surcouche à Ansible est également </w:t>
      </w:r>
      <w:r w:rsidR="00410663" w:rsidRPr="00410663">
        <w:rPr>
          <w:i/>
          <w:iCs/>
        </w:rPr>
        <w:t>scalable</w:t>
      </w:r>
      <w:r w:rsidR="00410663">
        <w:t xml:space="preserve"> car elle se déploie en configuration HA avec répartition de charge (</w:t>
      </w:r>
      <w:proofErr w:type="spellStart"/>
      <w:r w:rsidR="00410663">
        <w:rPr>
          <w:i/>
          <w:iCs/>
        </w:rPr>
        <w:t>Load</w:t>
      </w:r>
      <w:proofErr w:type="spellEnd"/>
      <w:r w:rsidR="00410663">
        <w:rPr>
          <w:i/>
          <w:iCs/>
        </w:rPr>
        <w:t xml:space="preserve"> Balancing</w:t>
      </w:r>
      <w:r w:rsidR="00410663">
        <w:t>) et permet aussi de piloter des zones réseaux restreintes avec l’utilisation d’</w:t>
      </w:r>
      <w:proofErr w:type="spellStart"/>
      <w:r w:rsidR="00410663">
        <w:rPr>
          <w:i/>
          <w:iCs/>
        </w:rPr>
        <w:t>Isolated</w:t>
      </w:r>
      <w:proofErr w:type="spellEnd"/>
      <w:r w:rsidR="00410663">
        <w:rPr>
          <w:i/>
          <w:iCs/>
        </w:rPr>
        <w:t xml:space="preserve"> Node</w:t>
      </w:r>
      <w:r w:rsidR="00410663">
        <w:t xml:space="preserve">(s). Son API est </w:t>
      </w:r>
      <w:r w:rsidR="00B83699">
        <w:t>conçue</w:t>
      </w:r>
      <w:r w:rsidR="00410663">
        <w:t xml:space="preserve"> pour que Tower </w:t>
      </w:r>
      <w:r w:rsidR="00D04AF3">
        <w:t>puisse</w:t>
      </w:r>
      <w:r w:rsidR="00410663">
        <w:t xml:space="preserve"> être piloté par </w:t>
      </w:r>
      <w:r w:rsidR="00D04AF3">
        <w:t>un orchestrateur tiers</w:t>
      </w:r>
      <w:r w:rsidR="00410663">
        <w:t>, type CMP (</w:t>
      </w:r>
      <w:r w:rsidR="00410663">
        <w:rPr>
          <w:i/>
          <w:iCs/>
        </w:rPr>
        <w:t>Cloud Management Platform</w:t>
      </w:r>
      <w:r w:rsidR="00410663">
        <w:t>) ou CI/CD (</w:t>
      </w:r>
      <w:proofErr w:type="spellStart"/>
      <w:r w:rsidR="00410663">
        <w:t>GitLab</w:t>
      </w:r>
      <w:proofErr w:type="spellEnd"/>
      <w:r w:rsidR="00410663">
        <w:t xml:space="preserve"> ou Jenkins par exemple).</w:t>
      </w:r>
    </w:p>
    <w:p w14:paraId="06C866EA" w14:textId="4C4659BF" w:rsidR="001E4165" w:rsidRDefault="001E4165" w:rsidP="006324A1">
      <w:pPr>
        <w:jc w:val="center"/>
      </w:pPr>
      <w:r>
        <w:rPr>
          <w:noProof/>
        </w:rPr>
        <w:drawing>
          <wp:inline distT="0" distB="0" distL="0" distR="0" wp14:anchorId="420F2243" wp14:editId="04FDB642">
            <wp:extent cx="5378389" cy="3286664"/>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587" cy="3295952"/>
                    </a:xfrm>
                    <a:prstGeom prst="rect">
                      <a:avLst/>
                    </a:prstGeom>
                    <a:noFill/>
                    <a:ln>
                      <a:noFill/>
                    </a:ln>
                  </pic:spPr>
                </pic:pic>
              </a:graphicData>
            </a:graphic>
          </wp:inline>
        </w:drawing>
      </w:r>
    </w:p>
    <w:p w14:paraId="2EC5F84C" w14:textId="5C26C944" w:rsidR="00BD1E07" w:rsidRDefault="00BD1E07" w:rsidP="00D04AF3">
      <w:pPr>
        <w:pStyle w:val="Titre2"/>
        <w:rPr>
          <w:rFonts w:hint="eastAsia"/>
        </w:rPr>
      </w:pPr>
      <w:bookmarkStart w:id="21" w:name="_Toc86170857"/>
      <w:bookmarkEnd w:id="19"/>
      <w:r>
        <w:t>Glossaire</w:t>
      </w:r>
      <w:bookmarkEnd w:id="21"/>
      <w:r w:rsidR="00293D57">
        <w:t xml:space="preserve"> spécifique Ansible</w:t>
      </w:r>
    </w:p>
    <w:tbl>
      <w:tblPr>
        <w:tblStyle w:val="Listeclaire-Accent11"/>
        <w:tblW w:w="5000" w:type="pct"/>
        <w:tblLayout w:type="fixed"/>
        <w:tblLook w:val="04A0" w:firstRow="1" w:lastRow="0" w:firstColumn="1" w:lastColumn="0" w:noHBand="0" w:noVBand="1"/>
      </w:tblPr>
      <w:tblGrid>
        <w:gridCol w:w="2545"/>
        <w:gridCol w:w="6761"/>
      </w:tblGrid>
      <w:tr w:rsidR="00E55046" w:rsidRPr="00E55046" w14:paraId="5B12BC9C" w14:textId="77777777" w:rsidTr="00293D57">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4CFD5026" w14:textId="77777777" w:rsidR="00E55046" w:rsidRPr="00E55046" w:rsidRDefault="00E55046" w:rsidP="00112851">
            <w:pPr>
              <w:pStyle w:val="NormalWeb"/>
              <w:jc w:val="center"/>
              <w:rPr>
                <w:rFonts w:asciiTheme="minorHAnsi" w:eastAsiaTheme="minorEastAsia" w:hAnsiTheme="minorHAnsi" w:cstheme="minorBidi" w:hint="eastAsia"/>
                <w:color w:val="FFFFFF" w:themeColor="background1"/>
                <w:sz w:val="20"/>
                <w:szCs w:val="20"/>
                <w:lang w:eastAsia="en-US"/>
              </w:rPr>
            </w:pPr>
            <w:r w:rsidRPr="00E55046">
              <w:rPr>
                <w:rFonts w:asciiTheme="minorHAnsi" w:eastAsiaTheme="minorEastAsia" w:hAnsiTheme="minorHAnsi" w:cstheme="minorBidi"/>
                <w:color w:val="FFFFFF" w:themeColor="background1"/>
                <w:sz w:val="20"/>
                <w:szCs w:val="20"/>
                <w:lang w:eastAsia="en-US"/>
              </w:rPr>
              <w:t>Terme / composant</w:t>
            </w:r>
          </w:p>
        </w:tc>
        <w:tc>
          <w:tcPr>
            <w:tcW w:w="6776" w:type="dxa"/>
          </w:tcPr>
          <w:p w14:paraId="2CF8AD07" w14:textId="77777777" w:rsidR="00E55046" w:rsidRPr="00E55046" w:rsidRDefault="00E55046" w:rsidP="00112851">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hint="eastAsia"/>
                <w:color w:val="FFFFFF" w:themeColor="background1"/>
                <w:sz w:val="20"/>
                <w:szCs w:val="20"/>
                <w:lang w:eastAsia="en-US"/>
              </w:rPr>
            </w:pPr>
            <w:r w:rsidRPr="00E55046">
              <w:rPr>
                <w:rFonts w:asciiTheme="minorHAnsi" w:eastAsiaTheme="minorEastAsia" w:hAnsiTheme="minorHAnsi" w:cstheme="minorBidi"/>
                <w:color w:val="FFFFFF" w:themeColor="background1"/>
                <w:sz w:val="20"/>
                <w:szCs w:val="20"/>
                <w:lang w:eastAsia="en-US"/>
              </w:rPr>
              <w:t>Description</w:t>
            </w:r>
          </w:p>
        </w:tc>
      </w:tr>
      <w:tr w:rsidR="00E55046" w:rsidRPr="00E55046" w14:paraId="1ECDF104" w14:textId="77777777" w:rsidTr="00293D5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78DA890E" w14:textId="77777777" w:rsidR="00E55046" w:rsidRPr="00E55046" w:rsidRDefault="00E55046" w:rsidP="00112851">
            <w:pPr>
              <w:jc w:val="center"/>
            </w:pPr>
            <w:r w:rsidRPr="00E55046">
              <w:t xml:space="preserve">Ansible </w:t>
            </w:r>
            <w:proofErr w:type="spellStart"/>
            <w:r w:rsidRPr="00E55046">
              <w:t>Playbooks</w:t>
            </w:r>
            <w:proofErr w:type="spellEnd"/>
          </w:p>
        </w:tc>
        <w:tc>
          <w:tcPr>
            <w:tcW w:w="6776" w:type="dxa"/>
          </w:tcPr>
          <w:p w14:paraId="72C8DCDD" w14:textId="77777777" w:rsidR="00E55046" w:rsidRPr="00E55046" w:rsidRDefault="00E55046" w:rsidP="00112851">
            <w:pPr>
              <w:cnfStyle w:val="000000100000" w:firstRow="0" w:lastRow="0" w:firstColumn="0" w:lastColumn="0" w:oddVBand="0" w:evenVBand="0" w:oddHBand="1" w:evenHBand="0" w:firstRowFirstColumn="0" w:firstRowLastColumn="0" w:lastRowFirstColumn="0" w:lastRowLastColumn="0"/>
            </w:pPr>
            <w:r w:rsidRPr="00E55046">
              <w:t>Fichiers YAML dans lesquels sont mentionnés toutes les tâches qu'Ansible doit exécuter</w:t>
            </w:r>
          </w:p>
        </w:tc>
      </w:tr>
      <w:tr w:rsidR="00E55046" w:rsidRPr="00E55046" w14:paraId="7657FCFD" w14:textId="77777777" w:rsidTr="00293D57">
        <w:trPr>
          <w:trHeight w:val="414"/>
        </w:trPr>
        <w:tc>
          <w:tcPr>
            <w:cnfStyle w:val="001000000000" w:firstRow="0" w:lastRow="0" w:firstColumn="1" w:lastColumn="0" w:oddVBand="0" w:evenVBand="0" w:oddHBand="0" w:evenHBand="0" w:firstRowFirstColumn="0" w:firstRowLastColumn="0" w:lastRowFirstColumn="0" w:lastRowLastColumn="0"/>
            <w:tcW w:w="2550" w:type="dxa"/>
          </w:tcPr>
          <w:p w14:paraId="5DA3DB20" w14:textId="77777777" w:rsidR="00E55046" w:rsidRPr="00E55046" w:rsidRDefault="00E55046" w:rsidP="00112851">
            <w:pPr>
              <w:jc w:val="center"/>
            </w:pPr>
            <w:r w:rsidRPr="00E55046">
              <w:t>Ansible CLI</w:t>
            </w:r>
          </w:p>
        </w:tc>
        <w:tc>
          <w:tcPr>
            <w:tcW w:w="6776" w:type="dxa"/>
          </w:tcPr>
          <w:p w14:paraId="721A4F10" w14:textId="77777777" w:rsidR="00E55046" w:rsidRPr="00E55046" w:rsidRDefault="00E55046" w:rsidP="00112851">
            <w:pPr>
              <w:cnfStyle w:val="000000000000" w:firstRow="0" w:lastRow="0" w:firstColumn="0" w:lastColumn="0" w:oddVBand="0" w:evenVBand="0" w:oddHBand="0" w:evenHBand="0" w:firstRowFirstColumn="0" w:firstRowLastColumn="0" w:lastRowFirstColumn="0" w:lastRowLastColumn="0"/>
            </w:pPr>
            <w:r w:rsidRPr="00E55046">
              <w:t>L’outil en ligne de commande qui permet d’exécuter du code Ansible sans Tower</w:t>
            </w:r>
          </w:p>
        </w:tc>
      </w:tr>
      <w:tr w:rsidR="00E55046" w:rsidRPr="00E55046" w14:paraId="6488F69A" w14:textId="77777777" w:rsidTr="00293D5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28917092" w14:textId="77777777" w:rsidR="00E55046" w:rsidRPr="00E55046" w:rsidRDefault="00E55046" w:rsidP="00112851">
            <w:pPr>
              <w:jc w:val="center"/>
            </w:pPr>
            <w:r w:rsidRPr="00E55046">
              <w:t>Web UI</w:t>
            </w:r>
          </w:p>
        </w:tc>
        <w:tc>
          <w:tcPr>
            <w:tcW w:w="6776" w:type="dxa"/>
          </w:tcPr>
          <w:p w14:paraId="6E9851D9" w14:textId="77777777" w:rsidR="00E55046" w:rsidRPr="00E55046" w:rsidRDefault="00E55046" w:rsidP="00112851">
            <w:pPr>
              <w:cnfStyle w:val="000000100000" w:firstRow="0" w:lastRow="0" w:firstColumn="0" w:lastColumn="0" w:oddVBand="0" w:evenVBand="0" w:oddHBand="1" w:evenHBand="0" w:firstRowFirstColumn="0" w:firstRowLastColumn="0" w:lastRowFirstColumn="0" w:lastRowLastColumn="0"/>
            </w:pPr>
            <w:r w:rsidRPr="00E55046">
              <w:t xml:space="preserve">Interface Web simple permettant de piloter l’ensemble de l’infrastructure gérée par Tower, d’exécuter des Job </w:t>
            </w:r>
            <w:proofErr w:type="spellStart"/>
            <w:r w:rsidRPr="00E55046">
              <w:t>template</w:t>
            </w:r>
            <w:proofErr w:type="spellEnd"/>
            <w:r w:rsidRPr="00E55046">
              <w:t xml:space="preserve"> et d’avoir une vue globale</w:t>
            </w:r>
          </w:p>
        </w:tc>
      </w:tr>
      <w:tr w:rsidR="00E55046" w:rsidRPr="00E55046" w14:paraId="7C8B1A4B" w14:textId="77777777" w:rsidTr="00293D57">
        <w:trPr>
          <w:trHeight w:val="414"/>
        </w:trPr>
        <w:tc>
          <w:tcPr>
            <w:cnfStyle w:val="001000000000" w:firstRow="0" w:lastRow="0" w:firstColumn="1" w:lastColumn="0" w:oddVBand="0" w:evenVBand="0" w:oddHBand="0" w:evenHBand="0" w:firstRowFirstColumn="0" w:firstRowLastColumn="0" w:lastRowFirstColumn="0" w:lastRowLastColumn="0"/>
            <w:tcW w:w="2550" w:type="dxa"/>
          </w:tcPr>
          <w:p w14:paraId="75696D0D" w14:textId="77777777" w:rsidR="00E55046" w:rsidRPr="00E55046" w:rsidRDefault="00E55046" w:rsidP="00112851">
            <w:pPr>
              <w:jc w:val="center"/>
            </w:pPr>
            <w:r w:rsidRPr="00E55046">
              <w:rPr>
                <w:rFonts w:cstheme="minorHAnsi"/>
                <w:lang w:bidi="fr-FR"/>
              </w:rPr>
              <w:t>Tower API </w:t>
            </w:r>
          </w:p>
        </w:tc>
        <w:tc>
          <w:tcPr>
            <w:tcW w:w="6776" w:type="dxa"/>
          </w:tcPr>
          <w:p w14:paraId="68897645" w14:textId="77777777" w:rsidR="00E55046" w:rsidRPr="00E55046" w:rsidRDefault="00E55046" w:rsidP="00112851">
            <w:pPr>
              <w:cnfStyle w:val="000000000000" w:firstRow="0" w:lastRow="0" w:firstColumn="0" w:lastColumn="0" w:oddVBand="0" w:evenVBand="0" w:oddHBand="0" w:evenHBand="0" w:firstRowFirstColumn="0" w:firstRowLastColumn="0" w:lastRowFirstColumn="0" w:lastRowLastColumn="0"/>
            </w:pPr>
            <w:r w:rsidRPr="00E55046">
              <w:t>Inclut un service API RESTful qui permet aux administrateurs système et aux développeurs d'écrire des scripts et applications de tierce-partie personnalisés pouvant interagir avec Ansible Tower.</w:t>
            </w:r>
          </w:p>
        </w:tc>
      </w:tr>
      <w:tr w:rsidR="00E55046" w:rsidRPr="00E55046" w14:paraId="071724C6" w14:textId="77777777" w:rsidTr="00293D5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7F7C984B" w14:textId="77777777" w:rsidR="00E55046" w:rsidRPr="00E55046" w:rsidRDefault="00E55046" w:rsidP="00112851">
            <w:pPr>
              <w:jc w:val="center"/>
              <w:rPr>
                <w:rFonts w:cstheme="minorHAnsi"/>
              </w:rPr>
            </w:pPr>
            <w:r w:rsidRPr="00E55046">
              <w:rPr>
                <w:rFonts w:cstheme="minorHAnsi"/>
              </w:rPr>
              <w:t>Inventory</w:t>
            </w:r>
          </w:p>
        </w:tc>
        <w:tc>
          <w:tcPr>
            <w:tcW w:w="6776" w:type="dxa"/>
          </w:tcPr>
          <w:p w14:paraId="69EB688F" w14:textId="77777777" w:rsidR="00E55046" w:rsidRPr="00E55046" w:rsidRDefault="00E55046" w:rsidP="00112851">
            <w:pPr>
              <w:cnfStyle w:val="000000100000" w:firstRow="0" w:lastRow="0" w:firstColumn="0" w:lastColumn="0" w:oddVBand="0" w:evenVBand="0" w:oddHBand="1" w:evenHBand="0" w:firstRowFirstColumn="0" w:firstRowLastColumn="0" w:lastRowFirstColumn="0" w:lastRowLastColumn="0"/>
            </w:pPr>
            <w:r w:rsidRPr="00E55046">
              <w:t>Statique ou dynamique permettant de lister/classer les hosts sur lesquels ansible interviendra</w:t>
            </w:r>
          </w:p>
        </w:tc>
      </w:tr>
      <w:tr w:rsidR="00E55046" w:rsidRPr="00E55046" w14:paraId="14EC1353" w14:textId="77777777" w:rsidTr="00293D57">
        <w:trPr>
          <w:trHeight w:val="414"/>
        </w:trPr>
        <w:tc>
          <w:tcPr>
            <w:cnfStyle w:val="001000000000" w:firstRow="0" w:lastRow="0" w:firstColumn="1" w:lastColumn="0" w:oddVBand="0" w:evenVBand="0" w:oddHBand="0" w:evenHBand="0" w:firstRowFirstColumn="0" w:firstRowLastColumn="0" w:lastRowFirstColumn="0" w:lastRowLastColumn="0"/>
            <w:tcW w:w="2550" w:type="dxa"/>
          </w:tcPr>
          <w:p w14:paraId="1DEA65D9" w14:textId="77777777" w:rsidR="00E55046" w:rsidRPr="00E55046" w:rsidRDefault="00E55046" w:rsidP="00112851">
            <w:pPr>
              <w:jc w:val="center"/>
              <w:rPr>
                <w:rFonts w:cstheme="minorHAnsi"/>
                <w:lang w:bidi="fr-FR"/>
              </w:rPr>
            </w:pPr>
            <w:proofErr w:type="spellStart"/>
            <w:r w:rsidRPr="00E55046">
              <w:t>Credential</w:t>
            </w:r>
            <w:proofErr w:type="spellEnd"/>
          </w:p>
        </w:tc>
        <w:tc>
          <w:tcPr>
            <w:tcW w:w="6776" w:type="dxa"/>
          </w:tcPr>
          <w:p w14:paraId="4451E5DC" w14:textId="77777777" w:rsidR="00E55046" w:rsidRPr="00E55046" w:rsidRDefault="00E55046" w:rsidP="00112851">
            <w:pPr>
              <w:cnfStyle w:val="000000000000" w:firstRow="0" w:lastRow="0" w:firstColumn="0" w:lastColumn="0" w:oddVBand="0" w:evenVBand="0" w:oddHBand="0" w:evenHBand="0" w:firstRowFirstColumn="0" w:firstRowLastColumn="0" w:lastRowFirstColumn="0" w:lastRowLastColumn="0"/>
            </w:pPr>
            <w:r w:rsidRPr="00E55046">
              <w:t xml:space="preserve">Les </w:t>
            </w:r>
            <w:proofErr w:type="spellStart"/>
            <w:r w:rsidRPr="00E55046">
              <w:t>credentials</w:t>
            </w:r>
            <w:proofErr w:type="spellEnd"/>
            <w:r w:rsidRPr="00E55046">
              <w:t xml:space="preserve"> sont utilisés par Ansible Tower pour se connecter aux différentes sources extérieures.</w:t>
            </w:r>
          </w:p>
        </w:tc>
      </w:tr>
      <w:tr w:rsidR="00E55046" w:rsidRPr="00E55046" w14:paraId="648BDE38" w14:textId="77777777" w:rsidTr="00293D5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3FAE07EE" w14:textId="77777777" w:rsidR="00E55046" w:rsidRPr="00E55046" w:rsidRDefault="00E55046" w:rsidP="00112851">
            <w:pPr>
              <w:jc w:val="center"/>
            </w:pPr>
            <w:r w:rsidRPr="00E55046">
              <w:t>Project</w:t>
            </w:r>
          </w:p>
        </w:tc>
        <w:tc>
          <w:tcPr>
            <w:tcW w:w="6776" w:type="dxa"/>
          </w:tcPr>
          <w:p w14:paraId="127318D2" w14:textId="77777777" w:rsidR="00E55046" w:rsidRPr="00E55046" w:rsidRDefault="00E55046" w:rsidP="00112851">
            <w:pPr>
              <w:cnfStyle w:val="000000100000" w:firstRow="0" w:lastRow="0" w:firstColumn="0" w:lastColumn="0" w:oddVBand="0" w:evenVBand="0" w:oddHBand="1" w:evenHBand="0" w:firstRowFirstColumn="0" w:firstRowLastColumn="0" w:lastRowFirstColumn="0" w:lastRowLastColumn="0"/>
            </w:pPr>
            <w:r w:rsidRPr="00E55046">
              <w:t xml:space="preserve">Les </w:t>
            </w:r>
            <w:proofErr w:type="spellStart"/>
            <w:r w:rsidRPr="00E55046">
              <w:t>projects</w:t>
            </w:r>
            <w:proofErr w:type="spellEnd"/>
            <w:r w:rsidRPr="00E55046">
              <w:t xml:space="preserve"> sont une collection logique de </w:t>
            </w:r>
            <w:proofErr w:type="spellStart"/>
            <w:r w:rsidRPr="00E55046">
              <w:t>playbooks</w:t>
            </w:r>
            <w:proofErr w:type="spellEnd"/>
            <w:r w:rsidRPr="00E55046">
              <w:t xml:space="preserve"> qu’utilisent Ansible Tower. Ils représentent généralement les repository SCM (</w:t>
            </w:r>
            <w:proofErr w:type="spellStart"/>
            <w:r w:rsidRPr="00E55046">
              <w:t>GitLab</w:t>
            </w:r>
            <w:proofErr w:type="spellEnd"/>
            <w:r w:rsidRPr="00E55046">
              <w:t xml:space="preserve">, Subversion, etc…) contenant les </w:t>
            </w:r>
            <w:proofErr w:type="spellStart"/>
            <w:r w:rsidRPr="00E55046">
              <w:t>playbooks</w:t>
            </w:r>
            <w:proofErr w:type="spellEnd"/>
            <w:r w:rsidRPr="00E55046">
              <w:t xml:space="preserve"> attenant au </w:t>
            </w:r>
            <w:proofErr w:type="spellStart"/>
            <w:r w:rsidRPr="00E55046">
              <w:t>job_template</w:t>
            </w:r>
            <w:proofErr w:type="spellEnd"/>
          </w:p>
        </w:tc>
      </w:tr>
      <w:tr w:rsidR="00E55046" w:rsidRPr="00E55046" w14:paraId="4F2EDC8F" w14:textId="77777777" w:rsidTr="00293D57">
        <w:trPr>
          <w:trHeight w:val="414"/>
        </w:trPr>
        <w:tc>
          <w:tcPr>
            <w:cnfStyle w:val="001000000000" w:firstRow="0" w:lastRow="0" w:firstColumn="1" w:lastColumn="0" w:oddVBand="0" w:evenVBand="0" w:oddHBand="0" w:evenHBand="0" w:firstRowFirstColumn="0" w:firstRowLastColumn="0" w:lastRowFirstColumn="0" w:lastRowLastColumn="0"/>
            <w:tcW w:w="2550" w:type="dxa"/>
          </w:tcPr>
          <w:p w14:paraId="64D8F171" w14:textId="77777777" w:rsidR="00E55046" w:rsidRPr="00E55046" w:rsidRDefault="00E55046" w:rsidP="00112851">
            <w:pPr>
              <w:jc w:val="center"/>
            </w:pPr>
            <w:r w:rsidRPr="00E55046">
              <w:t>Job Template</w:t>
            </w:r>
          </w:p>
        </w:tc>
        <w:tc>
          <w:tcPr>
            <w:tcW w:w="6776" w:type="dxa"/>
          </w:tcPr>
          <w:p w14:paraId="71B379DA" w14:textId="77777777" w:rsidR="00E55046" w:rsidRPr="00E55046" w:rsidRDefault="00E55046" w:rsidP="00112851">
            <w:pPr>
              <w:cnfStyle w:val="000000000000" w:firstRow="0" w:lastRow="0" w:firstColumn="0" w:lastColumn="0" w:oddVBand="0" w:evenVBand="0" w:oddHBand="0" w:evenHBand="0" w:firstRowFirstColumn="0" w:firstRowLastColumn="0" w:lastRowFirstColumn="0" w:lastRowLastColumn="0"/>
            </w:pPr>
            <w:r w:rsidRPr="00E55046">
              <w:t xml:space="preserve">Ils permettent aux </w:t>
            </w:r>
            <w:proofErr w:type="spellStart"/>
            <w:r w:rsidRPr="00E55046">
              <w:t>playbooks</w:t>
            </w:r>
            <w:proofErr w:type="spellEnd"/>
            <w:r w:rsidRPr="00E55046">
              <w:t xml:space="preserve"> d’être contrôler, déléguer et d’être scalable en termes d’organisation.</w:t>
            </w:r>
          </w:p>
          <w:p w14:paraId="0D569F6D" w14:textId="77777777" w:rsidR="00E55046" w:rsidRPr="00E55046" w:rsidRDefault="00E55046" w:rsidP="00112851">
            <w:pPr>
              <w:cnfStyle w:val="000000000000" w:firstRow="0" w:lastRow="0" w:firstColumn="0" w:lastColumn="0" w:oddVBand="0" w:evenVBand="0" w:oddHBand="0" w:evenHBand="0" w:firstRowFirstColumn="0" w:firstRowLastColumn="0" w:lastRowFirstColumn="0" w:lastRowLastColumn="0"/>
            </w:pPr>
            <w:r w:rsidRPr="00E55046">
              <w:lastRenderedPageBreak/>
              <w:t xml:space="preserve">Ils nécessitent un inventaire, un </w:t>
            </w:r>
            <w:proofErr w:type="spellStart"/>
            <w:r w:rsidRPr="00E55046">
              <w:t>credential</w:t>
            </w:r>
            <w:proofErr w:type="spellEnd"/>
            <w:r w:rsidRPr="00E55046">
              <w:t xml:space="preserve"> pour se connecter aux VM et un </w:t>
            </w:r>
            <w:proofErr w:type="spellStart"/>
            <w:r w:rsidRPr="00E55046">
              <w:t>project</w:t>
            </w:r>
            <w:proofErr w:type="spellEnd"/>
            <w:r w:rsidRPr="00E55046">
              <w:t xml:space="preserve"> (SCM ou local) dans lequel seront stockés les </w:t>
            </w:r>
            <w:proofErr w:type="spellStart"/>
            <w:r w:rsidRPr="00E55046">
              <w:t>playbooks</w:t>
            </w:r>
            <w:proofErr w:type="spellEnd"/>
          </w:p>
        </w:tc>
      </w:tr>
      <w:tr w:rsidR="00E55046" w:rsidRPr="00E55046" w14:paraId="5EC3FC94" w14:textId="77777777" w:rsidTr="00293D5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53D02A1F" w14:textId="77777777" w:rsidR="00E55046" w:rsidRPr="00E55046" w:rsidRDefault="00E55046" w:rsidP="00112851">
            <w:pPr>
              <w:jc w:val="center"/>
            </w:pPr>
            <w:r w:rsidRPr="00E55046">
              <w:lastRenderedPageBreak/>
              <w:t>Workflows</w:t>
            </w:r>
          </w:p>
        </w:tc>
        <w:tc>
          <w:tcPr>
            <w:tcW w:w="6776" w:type="dxa"/>
          </w:tcPr>
          <w:p w14:paraId="73ECCEBC" w14:textId="77777777" w:rsidR="00E55046" w:rsidRPr="00E55046" w:rsidRDefault="00E55046" w:rsidP="00112851">
            <w:pPr>
              <w:cnfStyle w:val="000000100000" w:firstRow="0" w:lastRow="0" w:firstColumn="0" w:lastColumn="0" w:oddVBand="0" w:evenVBand="0" w:oddHBand="1" w:evenHBand="0" w:firstRowFirstColumn="0" w:firstRowLastColumn="0" w:lastRowFirstColumn="0" w:lastRowLastColumn="0"/>
            </w:pPr>
            <w:r w:rsidRPr="00E55046">
              <w:t xml:space="preserve">Possibilité de lancer un séquencement de </w:t>
            </w:r>
            <w:proofErr w:type="spellStart"/>
            <w:r w:rsidRPr="00E55046">
              <w:t>playbooks</w:t>
            </w:r>
            <w:proofErr w:type="spellEnd"/>
            <w:r w:rsidRPr="00E55046">
              <w:t xml:space="preserve"> pour aboutir in fine aux actions désirées</w:t>
            </w:r>
          </w:p>
        </w:tc>
      </w:tr>
      <w:tr w:rsidR="00E55046" w:rsidRPr="00E55046" w14:paraId="5CE88815" w14:textId="77777777" w:rsidTr="00293D57">
        <w:trPr>
          <w:trHeight w:val="414"/>
        </w:trPr>
        <w:tc>
          <w:tcPr>
            <w:cnfStyle w:val="001000000000" w:firstRow="0" w:lastRow="0" w:firstColumn="1" w:lastColumn="0" w:oddVBand="0" w:evenVBand="0" w:oddHBand="0" w:evenHBand="0" w:firstRowFirstColumn="0" w:firstRowLastColumn="0" w:lastRowFirstColumn="0" w:lastRowLastColumn="0"/>
            <w:tcW w:w="2550" w:type="dxa"/>
          </w:tcPr>
          <w:p w14:paraId="1FBDA464" w14:textId="77777777" w:rsidR="00E55046" w:rsidRPr="00E55046" w:rsidRDefault="00E55046" w:rsidP="00112851">
            <w:pPr>
              <w:jc w:val="center"/>
            </w:pPr>
            <w:r w:rsidRPr="00E55046">
              <w:t>RBAC</w:t>
            </w:r>
          </w:p>
        </w:tc>
        <w:tc>
          <w:tcPr>
            <w:tcW w:w="6776" w:type="dxa"/>
          </w:tcPr>
          <w:p w14:paraId="49585603" w14:textId="77777777" w:rsidR="00E55046" w:rsidRPr="00E55046" w:rsidRDefault="00E55046" w:rsidP="00112851">
            <w:pPr>
              <w:cnfStyle w:val="000000000000" w:firstRow="0" w:lastRow="0" w:firstColumn="0" w:lastColumn="0" w:oddVBand="0" w:evenVBand="0" w:oddHBand="0" w:evenHBand="0" w:firstRowFirstColumn="0" w:firstRowLastColumn="0" w:lastRowFirstColumn="0" w:lastRowLastColumn="0"/>
            </w:pPr>
            <w:r w:rsidRPr="00E55046">
              <w:t>RBAC (</w:t>
            </w:r>
            <w:proofErr w:type="spellStart"/>
            <w:r w:rsidRPr="00E55046">
              <w:t>Role</w:t>
            </w:r>
            <w:proofErr w:type="spellEnd"/>
            <w:r w:rsidRPr="00E55046">
              <w:t xml:space="preserve"> </w:t>
            </w:r>
            <w:proofErr w:type="spellStart"/>
            <w:r w:rsidRPr="00E55046">
              <w:t>Based</w:t>
            </w:r>
            <w:proofErr w:type="spellEnd"/>
            <w:r w:rsidRPr="00E55046">
              <w:t xml:space="preserve"> Access Control) permet de gérer les permissions des utilisateurs sur les objets Tower (Inventory, </w:t>
            </w:r>
            <w:proofErr w:type="spellStart"/>
            <w:r w:rsidRPr="00E55046">
              <w:t>Credential</w:t>
            </w:r>
            <w:proofErr w:type="spellEnd"/>
            <w:r w:rsidRPr="00E55046">
              <w:t xml:space="preserve">, </w:t>
            </w:r>
            <w:proofErr w:type="spellStart"/>
            <w:r w:rsidRPr="00E55046">
              <w:t>Projects</w:t>
            </w:r>
            <w:proofErr w:type="spellEnd"/>
            <w:r w:rsidRPr="00E55046">
              <w:t xml:space="preserve">, Job </w:t>
            </w:r>
            <w:proofErr w:type="spellStart"/>
            <w:r w:rsidRPr="00E55046">
              <w:t>Templates</w:t>
            </w:r>
            <w:proofErr w:type="spellEnd"/>
            <w:r w:rsidRPr="00E55046">
              <w:t xml:space="preserve"> …)</w:t>
            </w:r>
          </w:p>
        </w:tc>
      </w:tr>
      <w:tr w:rsidR="00E55046" w:rsidRPr="00E55046" w14:paraId="0017FA8C" w14:textId="77777777" w:rsidTr="00293D5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5FB9630C" w14:textId="77777777" w:rsidR="00E55046" w:rsidRPr="00E55046" w:rsidRDefault="00E55046" w:rsidP="00112851">
            <w:pPr>
              <w:jc w:val="center"/>
            </w:pPr>
            <w:r w:rsidRPr="00E55046">
              <w:t>Centralisation des logs</w:t>
            </w:r>
          </w:p>
        </w:tc>
        <w:tc>
          <w:tcPr>
            <w:tcW w:w="6776" w:type="dxa"/>
          </w:tcPr>
          <w:p w14:paraId="66199FE5" w14:textId="77777777" w:rsidR="00E55046" w:rsidRPr="00E55046" w:rsidRDefault="00E55046" w:rsidP="00112851">
            <w:pPr>
              <w:cnfStyle w:val="000000100000" w:firstRow="0" w:lastRow="0" w:firstColumn="0" w:lastColumn="0" w:oddVBand="0" w:evenVBand="0" w:oddHBand="1" w:evenHBand="0" w:firstRowFirstColumn="0" w:firstRowLastColumn="0" w:lastRowFirstColumn="0" w:lastRowLastColumn="0"/>
            </w:pPr>
            <w:r w:rsidRPr="00E55046">
              <w:t>Les logs d’exécution de Ansible Tower peuvent être centralisés sur un puit de log (</w:t>
            </w:r>
            <w:proofErr w:type="spellStart"/>
            <w:r w:rsidRPr="00E55046">
              <w:t>splunk</w:t>
            </w:r>
            <w:proofErr w:type="spellEnd"/>
            <w:r w:rsidRPr="00E55046">
              <w:t xml:space="preserve">, </w:t>
            </w:r>
            <w:proofErr w:type="spellStart"/>
            <w:r w:rsidRPr="00E55046">
              <w:t>logstash</w:t>
            </w:r>
            <w:proofErr w:type="spellEnd"/>
            <w:r w:rsidRPr="00E55046">
              <w:t xml:space="preserve">, </w:t>
            </w:r>
            <w:proofErr w:type="spellStart"/>
            <w:r w:rsidRPr="00E55046">
              <w:t>etc</w:t>
            </w:r>
            <w:proofErr w:type="spellEnd"/>
            <w:r w:rsidRPr="00E55046">
              <w:t xml:space="preserve"> ...)</w:t>
            </w:r>
          </w:p>
        </w:tc>
      </w:tr>
      <w:tr w:rsidR="00E55046" w:rsidRPr="00E55046" w14:paraId="3FFB8141" w14:textId="77777777" w:rsidTr="00293D57">
        <w:trPr>
          <w:trHeight w:val="414"/>
        </w:trPr>
        <w:tc>
          <w:tcPr>
            <w:cnfStyle w:val="001000000000" w:firstRow="0" w:lastRow="0" w:firstColumn="1" w:lastColumn="0" w:oddVBand="0" w:evenVBand="0" w:oddHBand="0" w:evenHBand="0" w:firstRowFirstColumn="0" w:firstRowLastColumn="0" w:lastRowFirstColumn="0" w:lastRowLastColumn="0"/>
            <w:tcW w:w="2550" w:type="dxa"/>
          </w:tcPr>
          <w:p w14:paraId="32F384FB" w14:textId="77777777" w:rsidR="00E55046" w:rsidRPr="00E55046" w:rsidRDefault="00E55046" w:rsidP="00112851">
            <w:pPr>
              <w:jc w:val="center"/>
            </w:pPr>
            <w:r w:rsidRPr="00E55046">
              <w:rPr>
                <w:rFonts w:cstheme="minorHAnsi"/>
              </w:rPr>
              <w:t>Modules</w:t>
            </w:r>
          </w:p>
        </w:tc>
        <w:tc>
          <w:tcPr>
            <w:tcW w:w="6776" w:type="dxa"/>
          </w:tcPr>
          <w:p w14:paraId="43416CE6" w14:textId="77777777" w:rsidR="00E55046" w:rsidRPr="00E55046" w:rsidRDefault="00E55046" w:rsidP="00112851">
            <w:pPr>
              <w:cnfStyle w:val="000000000000" w:firstRow="0" w:lastRow="0" w:firstColumn="0" w:lastColumn="0" w:oddVBand="0" w:evenVBand="0" w:oddHBand="0" w:evenHBand="0" w:firstRowFirstColumn="0" w:firstRowLastColumn="0" w:lastRowFirstColumn="0" w:lastRowLastColumn="0"/>
            </w:pPr>
            <w:r w:rsidRPr="00E55046">
              <w:t xml:space="preserve">Bouts de codes écrits principalement en python pour modifier l’état de propriété d’un host. Les modules sont invoqués par l’exécution de taches soit directement en ligne de commande soit via des </w:t>
            </w:r>
            <w:proofErr w:type="spellStart"/>
            <w:r w:rsidRPr="00E55046">
              <w:t>playbooks</w:t>
            </w:r>
            <w:proofErr w:type="spellEnd"/>
          </w:p>
        </w:tc>
      </w:tr>
      <w:tr w:rsidR="00E55046" w:rsidRPr="00E55046" w14:paraId="4C8225B9" w14:textId="77777777" w:rsidTr="00293D57">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50" w:type="dxa"/>
          </w:tcPr>
          <w:p w14:paraId="2E9A8251" w14:textId="77777777" w:rsidR="00E55046" w:rsidRPr="00E55046" w:rsidRDefault="00E55046" w:rsidP="00112851">
            <w:pPr>
              <w:jc w:val="center"/>
            </w:pPr>
            <w:r w:rsidRPr="00E55046">
              <w:t>Plugins</w:t>
            </w:r>
          </w:p>
        </w:tc>
        <w:tc>
          <w:tcPr>
            <w:tcW w:w="6776" w:type="dxa"/>
          </w:tcPr>
          <w:p w14:paraId="78861FE2" w14:textId="77777777" w:rsidR="00E55046" w:rsidRPr="00E55046" w:rsidRDefault="00E55046" w:rsidP="00112851">
            <w:pPr>
              <w:cnfStyle w:val="000000100000" w:firstRow="0" w:lastRow="0" w:firstColumn="0" w:lastColumn="0" w:oddVBand="0" w:evenVBand="0" w:oddHBand="1" w:evenHBand="0" w:firstRowFirstColumn="0" w:firstRowLastColumn="0" w:lastRowFirstColumn="0" w:lastRowLastColumn="0"/>
            </w:pPr>
            <w:r w:rsidRPr="00E55046">
              <w:t>Les Plugins apportent des fonctionnalités complémentaires à Ansible (</w:t>
            </w:r>
            <w:proofErr w:type="spellStart"/>
            <w:r w:rsidRPr="00E55046">
              <w:t>become</w:t>
            </w:r>
            <w:proofErr w:type="spellEnd"/>
            <w:r w:rsidRPr="00E55046">
              <w:t xml:space="preserve"> ; action ; …)</w:t>
            </w:r>
          </w:p>
        </w:tc>
      </w:tr>
    </w:tbl>
    <w:p w14:paraId="2A554B9A" w14:textId="1D570DD9" w:rsidR="00293D57" w:rsidRDefault="00293D57" w:rsidP="00BD1E07"/>
    <w:p w14:paraId="2FBAF25C" w14:textId="77777777" w:rsidR="00293D57" w:rsidRDefault="00293D57">
      <w:pPr>
        <w:spacing w:after="160" w:line="259" w:lineRule="auto"/>
      </w:pPr>
      <w:r>
        <w:br w:type="page"/>
      </w:r>
    </w:p>
    <w:p w14:paraId="248B4ABE" w14:textId="6390381F" w:rsidR="00D04AF3" w:rsidRDefault="00D04AF3" w:rsidP="00D04AF3">
      <w:pPr>
        <w:pStyle w:val="Titre2"/>
        <w:rPr>
          <w:rFonts w:hint="eastAsia"/>
        </w:rPr>
      </w:pPr>
      <w:bookmarkStart w:id="22" w:name="_Toc86170858"/>
      <w:r>
        <w:lastRenderedPageBreak/>
        <w:t>Outillage tiers</w:t>
      </w:r>
      <w:bookmarkEnd w:id="22"/>
    </w:p>
    <w:p w14:paraId="101A582D" w14:textId="382CCE15" w:rsidR="00C2559B" w:rsidRDefault="00D04AF3" w:rsidP="00D04AF3">
      <w:pPr>
        <w:pStyle w:val="Titre3"/>
        <w:rPr>
          <w:rFonts w:hint="eastAsia"/>
        </w:rPr>
      </w:pPr>
      <w:bookmarkStart w:id="23" w:name="_Toc86170859"/>
      <w:proofErr w:type="spellStart"/>
      <w:r>
        <w:t>GitLab</w:t>
      </w:r>
      <w:bookmarkEnd w:id="23"/>
      <w:proofErr w:type="spellEnd"/>
    </w:p>
    <w:p w14:paraId="645F5E0A" w14:textId="2E0C8A20" w:rsidR="00D04AF3" w:rsidRDefault="00D04AF3" w:rsidP="00D04AF3">
      <w:r>
        <w:t>Tower a une forte adhérence avec l’outil</w:t>
      </w:r>
      <w:r w:rsidR="00293AD9">
        <w:t xml:space="preserve"> de</w:t>
      </w:r>
      <w:r>
        <w:t xml:space="preserve"> </w:t>
      </w:r>
      <w:r>
        <w:rPr>
          <w:i/>
          <w:iCs/>
        </w:rPr>
        <w:t>SCM</w:t>
      </w:r>
      <w:r>
        <w:t xml:space="preserve"> (</w:t>
      </w:r>
      <w:r>
        <w:rPr>
          <w:i/>
          <w:iCs/>
        </w:rPr>
        <w:t>Source Code Management</w:t>
      </w:r>
      <w:r>
        <w:t xml:space="preserve">) </w:t>
      </w:r>
      <w:proofErr w:type="spellStart"/>
      <w:r>
        <w:t>GitLab</w:t>
      </w:r>
      <w:proofErr w:type="spellEnd"/>
      <w:r>
        <w:t>. C’est ce dernier qui centralise l’ensemble du code Ansible (</w:t>
      </w:r>
      <w:proofErr w:type="spellStart"/>
      <w:r w:rsidRPr="00D04AF3">
        <w:rPr>
          <w:i/>
          <w:iCs/>
        </w:rPr>
        <w:t>Playbooks</w:t>
      </w:r>
      <w:proofErr w:type="spellEnd"/>
      <w:r>
        <w:t xml:space="preserve"> et </w:t>
      </w:r>
      <w:proofErr w:type="spellStart"/>
      <w:r w:rsidRPr="00D04AF3">
        <w:rPr>
          <w:i/>
          <w:iCs/>
        </w:rPr>
        <w:t>Roles</w:t>
      </w:r>
      <w:proofErr w:type="spellEnd"/>
      <w:r>
        <w:t xml:space="preserve">). Tower peut récupérer le contenu d’un ou plusieurs </w:t>
      </w:r>
      <w:proofErr w:type="spellStart"/>
      <w:r w:rsidRPr="00D04AF3">
        <w:rPr>
          <w:i/>
          <w:iCs/>
        </w:rPr>
        <w:t>project</w:t>
      </w:r>
      <w:proofErr w:type="spellEnd"/>
      <w:r>
        <w:t xml:space="preserve">(s) </w:t>
      </w:r>
      <w:proofErr w:type="spellStart"/>
      <w:r>
        <w:t>GitLab</w:t>
      </w:r>
      <w:proofErr w:type="spellEnd"/>
      <w:r>
        <w:t xml:space="preserve"> à tout moment, à la demande ou lors de l’exécution d’un </w:t>
      </w:r>
      <w:r>
        <w:rPr>
          <w:i/>
          <w:iCs/>
        </w:rPr>
        <w:t>Job Template</w:t>
      </w:r>
      <w:r>
        <w:t>. Cela signifie que les développeurs ont la responsabilité de s’assurer que leur code est bien en ligne et à jour sur leurs projets respectifs.</w:t>
      </w:r>
    </w:p>
    <w:p w14:paraId="49FAC915" w14:textId="77777777" w:rsidR="00D97DC3" w:rsidRDefault="00D97DC3" w:rsidP="00D97DC3"/>
    <w:p w14:paraId="3500FCC0" w14:textId="20A96EBF" w:rsidR="00D97DC3" w:rsidRDefault="009C145C" w:rsidP="00D97DC3">
      <w:r>
        <w:t>Il est accessible</w:t>
      </w:r>
      <w:r w:rsidR="00883AAA">
        <w:t xml:space="preserve"> via l’adresse</w:t>
      </w:r>
      <w:r w:rsidR="00D97DC3">
        <w:t xml:space="preserve"> https://gitlab-cd.in.grdf.net (Sans Pulse) ou https://ws-gitlab-cd.in.grdf.net (Avec Pulse)</w:t>
      </w:r>
      <w:r w:rsidR="00883AAA">
        <w:t>.</w:t>
      </w:r>
    </w:p>
    <w:p w14:paraId="01ED2E97" w14:textId="77777777" w:rsidR="00D97DC3" w:rsidRDefault="00D97DC3" w:rsidP="00D97DC3"/>
    <w:p w14:paraId="03210C5C" w14:textId="77777777" w:rsidR="00D97DC3" w:rsidRDefault="00D97DC3" w:rsidP="00D97DC3">
      <w:r>
        <w:t>L'arborescence pour les projets est centrée autour des IDA, la voici :</w:t>
      </w:r>
    </w:p>
    <w:p w14:paraId="16AF7E9C" w14:textId="77777777" w:rsidR="00883AAA" w:rsidRDefault="00883AAA" w:rsidP="00D97DC3"/>
    <w:p w14:paraId="2F3EACA9" w14:textId="77777777" w:rsidR="00D97DC3" w:rsidRPr="00631D2C" w:rsidRDefault="00D97DC3" w:rsidP="00D97DC3">
      <w:pPr>
        <w:rPr>
          <w:rFonts w:ascii="Consolas" w:hAnsi="Consolas"/>
        </w:rPr>
      </w:pPr>
      <w:proofErr w:type="gramStart"/>
      <w:r w:rsidRPr="00631D2C">
        <w:rPr>
          <w:rFonts w:ascii="Consolas" w:hAnsi="Consolas"/>
        </w:rPr>
        <w:t>ansible</w:t>
      </w:r>
      <w:proofErr w:type="gramEnd"/>
      <w:r w:rsidRPr="00631D2C">
        <w:rPr>
          <w:rFonts w:ascii="Consolas" w:hAnsi="Consolas"/>
        </w:rPr>
        <w:t>-</w:t>
      </w:r>
      <w:proofErr w:type="spellStart"/>
      <w:r w:rsidRPr="00631D2C">
        <w:rPr>
          <w:rFonts w:ascii="Consolas" w:hAnsi="Consolas"/>
        </w:rPr>
        <w:t>playbooks</w:t>
      </w:r>
      <w:proofErr w:type="spellEnd"/>
    </w:p>
    <w:p w14:paraId="12729707" w14:textId="77777777" w:rsidR="00D97DC3" w:rsidRPr="00631D2C" w:rsidRDefault="00D97DC3" w:rsidP="00D97DC3">
      <w:pPr>
        <w:rPr>
          <w:rFonts w:ascii="Consolas" w:hAnsi="Consolas"/>
        </w:rPr>
      </w:pPr>
      <w:r w:rsidRPr="00631D2C">
        <w:rPr>
          <w:rFonts w:ascii="Consolas" w:hAnsi="Consolas" w:cs="Arial"/>
        </w:rPr>
        <w:t>└──</w:t>
      </w:r>
      <w:r w:rsidRPr="00631D2C">
        <w:rPr>
          <w:rFonts w:ascii="Consolas" w:hAnsi="Consolas"/>
        </w:rPr>
        <w:t xml:space="preserve"> </w:t>
      </w:r>
      <w:proofErr w:type="spellStart"/>
      <w:r w:rsidRPr="00631D2C">
        <w:rPr>
          <w:rFonts w:ascii="Consolas" w:hAnsi="Consolas"/>
        </w:rPr>
        <w:t>delivery</w:t>
      </w:r>
      <w:proofErr w:type="spellEnd"/>
    </w:p>
    <w:p w14:paraId="5118B3E5"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abc</w:t>
      </w:r>
    </w:p>
    <w:p w14:paraId="3BBA358D"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cde</w:t>
      </w:r>
    </w:p>
    <w:p w14:paraId="71A5487F"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w:t>
      </w:r>
      <w:proofErr w:type="spellStart"/>
      <w:r w:rsidRPr="00631D2C">
        <w:rPr>
          <w:rFonts w:ascii="Consolas" w:hAnsi="Consolas"/>
        </w:rPr>
        <w:t>fgh</w:t>
      </w:r>
      <w:proofErr w:type="spellEnd"/>
    </w:p>
    <w:p w14:paraId="6CDB2E04"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w:t>
      </w:r>
      <w:proofErr w:type="spellStart"/>
      <w:r w:rsidRPr="00631D2C">
        <w:rPr>
          <w:rFonts w:ascii="Consolas" w:hAnsi="Consolas"/>
        </w:rPr>
        <w:t>ijk</w:t>
      </w:r>
      <w:proofErr w:type="spellEnd"/>
    </w:p>
    <w:p w14:paraId="2F812F4A" w14:textId="77777777" w:rsidR="00D97DC3" w:rsidRPr="00631D2C" w:rsidRDefault="00D97DC3" w:rsidP="00D97DC3">
      <w:pPr>
        <w:rPr>
          <w:rFonts w:ascii="Consolas" w:hAnsi="Consolas"/>
        </w:rPr>
      </w:pPr>
    </w:p>
    <w:p w14:paraId="09FFE9A7" w14:textId="77777777" w:rsidR="00D97DC3" w:rsidRPr="00631D2C" w:rsidRDefault="00D97DC3" w:rsidP="00D97DC3">
      <w:pPr>
        <w:rPr>
          <w:rFonts w:ascii="Consolas" w:hAnsi="Consolas"/>
        </w:rPr>
      </w:pPr>
      <w:proofErr w:type="gramStart"/>
      <w:r w:rsidRPr="00631D2C">
        <w:rPr>
          <w:rFonts w:ascii="Consolas" w:hAnsi="Consolas"/>
        </w:rPr>
        <w:t>ansible</w:t>
      </w:r>
      <w:proofErr w:type="gramEnd"/>
      <w:r w:rsidRPr="00631D2C">
        <w:rPr>
          <w:rFonts w:ascii="Consolas" w:hAnsi="Consolas"/>
        </w:rPr>
        <w:t>-</w:t>
      </w:r>
      <w:proofErr w:type="spellStart"/>
      <w:r w:rsidRPr="00631D2C">
        <w:rPr>
          <w:rFonts w:ascii="Consolas" w:hAnsi="Consolas"/>
        </w:rPr>
        <w:t>roles</w:t>
      </w:r>
      <w:proofErr w:type="spellEnd"/>
    </w:p>
    <w:p w14:paraId="39B34EE3" w14:textId="77777777" w:rsidR="00D97DC3" w:rsidRPr="00631D2C" w:rsidRDefault="00D97DC3" w:rsidP="00D97DC3">
      <w:pPr>
        <w:rPr>
          <w:rFonts w:ascii="Consolas" w:hAnsi="Consolas"/>
        </w:rPr>
      </w:pPr>
      <w:r w:rsidRPr="00631D2C">
        <w:rPr>
          <w:rFonts w:ascii="Consolas" w:hAnsi="Consolas" w:cs="Arial"/>
        </w:rPr>
        <w:t>└──</w:t>
      </w:r>
      <w:r w:rsidRPr="00631D2C">
        <w:rPr>
          <w:rFonts w:ascii="Consolas" w:hAnsi="Consolas"/>
        </w:rPr>
        <w:t xml:space="preserve"> </w:t>
      </w:r>
      <w:proofErr w:type="spellStart"/>
      <w:r w:rsidRPr="00631D2C">
        <w:rPr>
          <w:rFonts w:ascii="Consolas" w:hAnsi="Consolas"/>
        </w:rPr>
        <w:t>delivery</w:t>
      </w:r>
      <w:proofErr w:type="spellEnd"/>
    </w:p>
    <w:p w14:paraId="2EE61C2E"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abc</w:t>
      </w:r>
    </w:p>
    <w:p w14:paraId="4CD3CFA6"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cs="Avenir LT Std 55 Roman"/>
        </w:rPr>
        <w:t>  </w:t>
      </w:r>
      <w:r w:rsidRPr="00631D2C">
        <w:rPr>
          <w:rFonts w:ascii="Consolas" w:hAnsi="Consolas"/>
        </w:rPr>
        <w:t xml:space="preserve"> </w:t>
      </w:r>
      <w:r w:rsidRPr="00631D2C">
        <w:rPr>
          <w:rFonts w:ascii="Consolas" w:hAnsi="Consolas" w:cs="Arial"/>
        </w:rPr>
        <w:t>├──</w:t>
      </w:r>
      <w:r w:rsidRPr="00631D2C">
        <w:rPr>
          <w:rFonts w:ascii="Consolas" w:hAnsi="Consolas"/>
        </w:rPr>
        <w:t xml:space="preserve"> role1</w:t>
      </w:r>
    </w:p>
    <w:p w14:paraId="74D20352"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cs="Avenir LT Std 55 Roman"/>
        </w:rPr>
        <w:t>  </w:t>
      </w:r>
      <w:r w:rsidRPr="00631D2C">
        <w:rPr>
          <w:rFonts w:ascii="Consolas" w:hAnsi="Consolas"/>
        </w:rPr>
        <w:t xml:space="preserve"> </w:t>
      </w:r>
      <w:r w:rsidRPr="00631D2C">
        <w:rPr>
          <w:rFonts w:ascii="Consolas" w:hAnsi="Consolas" w:cs="Arial"/>
        </w:rPr>
        <w:t>└──</w:t>
      </w:r>
      <w:r w:rsidRPr="00631D2C">
        <w:rPr>
          <w:rFonts w:ascii="Consolas" w:hAnsi="Consolas"/>
        </w:rPr>
        <w:t xml:space="preserve"> role2</w:t>
      </w:r>
    </w:p>
    <w:p w14:paraId="37D64FD5"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w:t>
      </w:r>
      <w:proofErr w:type="spellStart"/>
      <w:r w:rsidRPr="00631D2C">
        <w:rPr>
          <w:rFonts w:ascii="Consolas" w:hAnsi="Consolas"/>
        </w:rPr>
        <w:t>fgh</w:t>
      </w:r>
      <w:proofErr w:type="spellEnd"/>
    </w:p>
    <w:p w14:paraId="33C17FB6"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cs="Avenir LT Std 55 Roman"/>
        </w:rPr>
        <w:t>  </w:t>
      </w:r>
      <w:r w:rsidRPr="00631D2C">
        <w:rPr>
          <w:rFonts w:ascii="Consolas" w:hAnsi="Consolas"/>
        </w:rPr>
        <w:t xml:space="preserve"> </w:t>
      </w:r>
      <w:r w:rsidRPr="00631D2C">
        <w:rPr>
          <w:rFonts w:ascii="Consolas" w:hAnsi="Consolas" w:cs="Arial"/>
        </w:rPr>
        <w:t>└──</w:t>
      </w:r>
      <w:r w:rsidRPr="00631D2C">
        <w:rPr>
          <w:rFonts w:ascii="Consolas" w:hAnsi="Consolas"/>
        </w:rPr>
        <w:t xml:space="preserve"> role3</w:t>
      </w:r>
    </w:p>
    <w:p w14:paraId="214D4116"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w:t>
      </w:r>
      <w:proofErr w:type="spellStart"/>
      <w:r w:rsidRPr="00631D2C">
        <w:rPr>
          <w:rFonts w:ascii="Consolas" w:hAnsi="Consolas"/>
        </w:rPr>
        <w:t>common</w:t>
      </w:r>
      <w:proofErr w:type="spellEnd"/>
    </w:p>
    <w:p w14:paraId="2BC6A5E9"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common1</w:t>
      </w:r>
    </w:p>
    <w:p w14:paraId="7ED7A8F8" w14:textId="77777777" w:rsidR="00D97DC3" w:rsidRPr="00631D2C" w:rsidRDefault="00D97DC3" w:rsidP="00D97DC3">
      <w:pPr>
        <w:rPr>
          <w:rFonts w:ascii="Consolas" w:hAnsi="Consolas"/>
        </w:rPr>
      </w:pPr>
      <w:r w:rsidRPr="00631D2C">
        <w:rPr>
          <w:rFonts w:ascii="Consolas" w:hAnsi="Consolas"/>
        </w:rPr>
        <w:t xml:space="preserve">        </w:t>
      </w:r>
      <w:r w:rsidRPr="00631D2C">
        <w:rPr>
          <w:rFonts w:ascii="Consolas" w:hAnsi="Consolas" w:cs="Arial"/>
        </w:rPr>
        <w:t>└──</w:t>
      </w:r>
      <w:r w:rsidRPr="00631D2C">
        <w:rPr>
          <w:rFonts w:ascii="Consolas" w:hAnsi="Consolas"/>
        </w:rPr>
        <w:t xml:space="preserve"> common2</w:t>
      </w:r>
    </w:p>
    <w:p w14:paraId="327A1D51" w14:textId="77777777" w:rsidR="00D97DC3" w:rsidRDefault="00D97DC3" w:rsidP="00D97DC3"/>
    <w:p w14:paraId="11C38392" w14:textId="77777777" w:rsidR="00D97DC3" w:rsidRDefault="00D97DC3" w:rsidP="00D97DC3">
      <w:r>
        <w:t xml:space="preserve">Pour chaque IDA, un projet sera mis à disposition dans le </w:t>
      </w:r>
      <w:proofErr w:type="spellStart"/>
      <w:r>
        <w:t>namespace</w:t>
      </w:r>
      <w:proofErr w:type="spellEnd"/>
      <w:r>
        <w:t xml:space="preserve"> "ansible-</w:t>
      </w:r>
      <w:proofErr w:type="spellStart"/>
      <w:r>
        <w:t>playbooks</w:t>
      </w:r>
      <w:proofErr w:type="spellEnd"/>
      <w:r>
        <w:t>/</w:t>
      </w:r>
      <w:proofErr w:type="spellStart"/>
      <w:r>
        <w:t>delivery</w:t>
      </w:r>
      <w:proofErr w:type="spellEnd"/>
      <w:r>
        <w:t xml:space="preserve">", ce projet sera automatiquement ajouté dans Tower et permettra de créer des Jobs </w:t>
      </w:r>
      <w:proofErr w:type="spellStart"/>
      <w:r>
        <w:t>template</w:t>
      </w:r>
      <w:proofErr w:type="spellEnd"/>
      <w:r>
        <w:t xml:space="preserve"> à partir de ses </w:t>
      </w:r>
      <w:proofErr w:type="spellStart"/>
      <w:r>
        <w:t>playbooks</w:t>
      </w:r>
      <w:proofErr w:type="spellEnd"/>
      <w:r>
        <w:t>.</w:t>
      </w:r>
    </w:p>
    <w:p w14:paraId="149B3509" w14:textId="77777777" w:rsidR="00D97DC3" w:rsidRDefault="00D97DC3" w:rsidP="00D97DC3"/>
    <w:p w14:paraId="214E4834" w14:textId="77777777" w:rsidR="00D97DC3" w:rsidRDefault="00D97DC3" w:rsidP="00D97DC3">
      <w:r>
        <w:t xml:space="preserve">Il sera possible de faire la demande d'un </w:t>
      </w:r>
      <w:proofErr w:type="spellStart"/>
      <w:r>
        <w:t>namespace</w:t>
      </w:r>
      <w:proofErr w:type="spellEnd"/>
      <w:r>
        <w:t xml:space="preserve"> "ansible-</w:t>
      </w:r>
      <w:proofErr w:type="spellStart"/>
      <w:r>
        <w:t>roles</w:t>
      </w:r>
      <w:proofErr w:type="spellEnd"/>
      <w:r>
        <w:t>/</w:t>
      </w:r>
      <w:proofErr w:type="spellStart"/>
      <w:r>
        <w:t>delivery</w:t>
      </w:r>
      <w:proofErr w:type="spellEnd"/>
      <w:r>
        <w:t>/&lt;</w:t>
      </w:r>
      <w:proofErr w:type="spellStart"/>
      <w:r>
        <w:t>ida</w:t>
      </w:r>
      <w:proofErr w:type="spellEnd"/>
      <w:r>
        <w:t>&gt;" pour y développer des rôles lorsque cela répond à un besoin.</w:t>
      </w:r>
    </w:p>
    <w:p w14:paraId="5334B3A1" w14:textId="77777777" w:rsidR="00D97DC3" w:rsidRDefault="00D97DC3" w:rsidP="00D97DC3"/>
    <w:p w14:paraId="19E5AF80" w14:textId="27DBFEEE" w:rsidR="00D97DC3" w:rsidRDefault="00D97DC3" w:rsidP="00D97DC3">
      <w:r>
        <w:t xml:space="preserve">Il sera également possible de consommer des rôles communs, mis à disposition de </w:t>
      </w:r>
      <w:proofErr w:type="spellStart"/>
      <w:proofErr w:type="gramStart"/>
      <w:r>
        <w:t>tout</w:t>
      </w:r>
      <w:proofErr w:type="spellEnd"/>
      <w:r>
        <w:t xml:space="preserve"> les utilisateurs</w:t>
      </w:r>
      <w:proofErr w:type="gramEnd"/>
      <w:r>
        <w:t xml:space="preserve"> afin de simplifier les déploiements ainsi que participer à l'effort d'uniformisation.</w:t>
      </w:r>
    </w:p>
    <w:p w14:paraId="2DE3BC62" w14:textId="77777777" w:rsidR="00D97DC3" w:rsidRDefault="00D97DC3" w:rsidP="00D04AF3"/>
    <w:tbl>
      <w:tblPr>
        <w:tblStyle w:val="Grilledutableau"/>
        <w:tblpPr w:leftFromText="141" w:rightFromText="141"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372C22" w14:paraId="3322A14E" w14:textId="77777777" w:rsidTr="00372C22">
        <w:tc>
          <w:tcPr>
            <w:tcW w:w="1838" w:type="dxa"/>
          </w:tcPr>
          <w:p w14:paraId="2584DE4B" w14:textId="77777777" w:rsidR="00372C22" w:rsidRDefault="00372C22" w:rsidP="00372C22">
            <w:pPr>
              <w:pStyle w:val="Paragraphedeliste"/>
              <w:numPr>
                <w:ilvl w:val="0"/>
                <w:numId w:val="11"/>
              </w:numPr>
            </w:pPr>
          </w:p>
        </w:tc>
        <w:tc>
          <w:tcPr>
            <w:tcW w:w="7478" w:type="dxa"/>
          </w:tcPr>
          <w:p w14:paraId="7550ADA6" w14:textId="77777777" w:rsidR="00372C22" w:rsidRDefault="00372C22" w:rsidP="00372C22">
            <w:r>
              <w:t xml:space="preserve">La création des projets </w:t>
            </w:r>
            <w:proofErr w:type="spellStart"/>
            <w:r>
              <w:t>GitLab</w:t>
            </w:r>
            <w:proofErr w:type="spellEnd"/>
            <w:r>
              <w:t xml:space="preserve"> et Tower est de la responsabilité de DSI/ING/AES et DSI/EXP/POI</w:t>
            </w:r>
          </w:p>
        </w:tc>
      </w:tr>
      <w:tr w:rsidR="00372C22" w14:paraId="4BA539A5" w14:textId="77777777" w:rsidTr="00372C22">
        <w:tc>
          <w:tcPr>
            <w:tcW w:w="1838" w:type="dxa"/>
          </w:tcPr>
          <w:p w14:paraId="52930BAB" w14:textId="77777777" w:rsidR="00372C22" w:rsidRDefault="00372C22" w:rsidP="00372C22">
            <w:pPr>
              <w:pStyle w:val="Paragraphedeliste"/>
              <w:numPr>
                <w:ilvl w:val="0"/>
                <w:numId w:val="11"/>
              </w:numPr>
            </w:pPr>
          </w:p>
        </w:tc>
        <w:tc>
          <w:tcPr>
            <w:tcW w:w="7478" w:type="dxa"/>
          </w:tcPr>
          <w:p w14:paraId="6E339342" w14:textId="77777777" w:rsidR="00372C22" w:rsidRDefault="00372C22" w:rsidP="00372C22">
            <w:r>
              <w:t xml:space="preserve">Un utilisateur </w:t>
            </w:r>
            <w:proofErr w:type="spellStart"/>
            <w:r>
              <w:t>GitLab</w:t>
            </w:r>
            <w:proofErr w:type="spellEnd"/>
            <w:r>
              <w:t xml:space="preserve"> n’a accès qu’à ses projets (avec modifications possibles)</w:t>
            </w:r>
          </w:p>
        </w:tc>
      </w:tr>
      <w:tr w:rsidR="00372C22" w14:paraId="7C92BDF0" w14:textId="77777777" w:rsidTr="00372C22">
        <w:tc>
          <w:tcPr>
            <w:tcW w:w="1838" w:type="dxa"/>
          </w:tcPr>
          <w:p w14:paraId="1CA153B9" w14:textId="77777777" w:rsidR="00372C22" w:rsidRDefault="00372C22" w:rsidP="00372C22">
            <w:pPr>
              <w:pStyle w:val="Paragraphedeliste"/>
              <w:numPr>
                <w:ilvl w:val="0"/>
                <w:numId w:val="11"/>
              </w:numPr>
            </w:pPr>
          </w:p>
        </w:tc>
        <w:tc>
          <w:tcPr>
            <w:tcW w:w="7478" w:type="dxa"/>
          </w:tcPr>
          <w:p w14:paraId="74159F72" w14:textId="77777777" w:rsidR="00372C22" w:rsidRDefault="00372C22" w:rsidP="00372C22">
            <w:r>
              <w:t>Un utilisateur Tower n’a accès qu’à ses projets (sans modifications possible)</w:t>
            </w:r>
          </w:p>
        </w:tc>
      </w:tr>
    </w:tbl>
    <w:p w14:paraId="102A8AB2" w14:textId="1445EABE" w:rsidR="00A11DF3" w:rsidRDefault="00942010" w:rsidP="00FC2C8B">
      <w:r>
        <w:br w:type="page"/>
      </w:r>
    </w:p>
    <w:p w14:paraId="5D3FEA48" w14:textId="79F984AB" w:rsidR="001574BA" w:rsidRDefault="001574BA" w:rsidP="001574BA">
      <w:pPr>
        <w:pStyle w:val="Titre3"/>
        <w:rPr>
          <w:rFonts w:hint="eastAsia"/>
        </w:rPr>
      </w:pPr>
      <w:bookmarkStart w:id="24" w:name="_Toc86170860"/>
      <w:r>
        <w:lastRenderedPageBreak/>
        <w:t>VMware</w:t>
      </w:r>
      <w:bookmarkEnd w:id="24"/>
    </w:p>
    <w:p w14:paraId="7375BAA7" w14:textId="2A33C392" w:rsidR="001574BA" w:rsidRPr="001574BA" w:rsidRDefault="001574BA" w:rsidP="001574BA">
      <w:r>
        <w:t>L’essentiel du parc serveur chez GRDF étant hébergé sur un</w:t>
      </w:r>
      <w:r w:rsidR="004D533D">
        <w:t xml:space="preserve"> socle virtuel VMware, Tower utilise celui-ci comme source d’inventaire. Cela lui permet d’avoir en mémoire l’ensemble des serveurs du parc GRDF (hors serveurs physiques) mais également d’exécuter un </w:t>
      </w:r>
      <w:proofErr w:type="spellStart"/>
      <w:r w:rsidR="007234F7">
        <w:t>P</w:t>
      </w:r>
      <w:r w:rsidR="004D533D">
        <w:t>laybook</w:t>
      </w:r>
      <w:proofErr w:type="spellEnd"/>
      <w:r w:rsidR="004D533D">
        <w:t xml:space="preserve"> sur une ou plusieurs VM ciblée(s) en fonction de son environnement / offre, trigramme applicatif, </w:t>
      </w:r>
      <w:proofErr w:type="spellStart"/>
      <w:r w:rsidR="004D533D">
        <w:t>role</w:t>
      </w:r>
      <w:proofErr w:type="spellEnd"/>
      <w:r w:rsidR="004D533D">
        <w:t xml:space="preserve"> / tiers applicatif …</w:t>
      </w:r>
    </w:p>
    <w:p w14:paraId="55FC2657" w14:textId="77777777" w:rsidR="00CA3034" w:rsidRDefault="00CA3034" w:rsidP="007D1B1B"/>
    <w:p w14:paraId="0C0A533C" w14:textId="0E9F1415" w:rsidR="00BC4BAC" w:rsidRPr="00856DE9" w:rsidRDefault="00BC4BAC" w:rsidP="007D1B1B">
      <w:r>
        <w:t xml:space="preserve">L’inventaire VMware est mis à jour chaque matin, cela permet de disposer des serveurs </w:t>
      </w:r>
      <w:r w:rsidR="00482F56">
        <w:t>créés à J-1</w:t>
      </w:r>
      <w:r w:rsidR="00856DE9">
        <w:t xml:space="preserve">. Cette mise à jour d’inventaire comprend également le déploiement de </w:t>
      </w:r>
      <w:proofErr w:type="spellStart"/>
      <w:r w:rsidR="00856DE9" w:rsidRPr="00856DE9">
        <w:rPr>
          <w:i/>
          <w:iCs/>
        </w:rPr>
        <w:t>facts</w:t>
      </w:r>
      <w:proofErr w:type="spellEnd"/>
      <w:r w:rsidR="00856DE9">
        <w:t xml:space="preserve"> personnalisés comme l’offre de la VM (Conception, Homologation ou Production) et son trigramme applicatif. Cela permet </w:t>
      </w:r>
      <w:r w:rsidR="003D5037">
        <w:t xml:space="preserve">de définir des inventaires de type « Smart » qui cible les </w:t>
      </w:r>
      <w:proofErr w:type="spellStart"/>
      <w:r w:rsidR="003D5037">
        <w:t>VMs</w:t>
      </w:r>
      <w:proofErr w:type="spellEnd"/>
      <w:r w:rsidR="003D5037">
        <w:t xml:space="preserve"> d’un trigramme applicatif pour une offre donnée.</w:t>
      </w:r>
    </w:p>
    <w:p w14:paraId="533C15EA" w14:textId="77777777" w:rsidR="00BC4BAC" w:rsidRDefault="00BC4BAC" w:rsidP="007D1B1B"/>
    <w:p w14:paraId="361585B9" w14:textId="063E8FED" w:rsidR="00CA3034" w:rsidRDefault="00CA3034" w:rsidP="007D1B1B">
      <w:r>
        <w:t>Le nommage des inventaires Tower est donné dans le tableau ci-dessous.</w:t>
      </w:r>
    </w:p>
    <w:p w14:paraId="2E80107C" w14:textId="77777777" w:rsidR="004364B7" w:rsidRDefault="004364B7" w:rsidP="007D1B1B"/>
    <w:tbl>
      <w:tblPr>
        <w:tblStyle w:val="Tramemoyenne1-Accent12"/>
        <w:tblW w:w="5000" w:type="pct"/>
        <w:tblLayout w:type="fixed"/>
        <w:tblLook w:val="04A0" w:firstRow="1" w:lastRow="0" w:firstColumn="1" w:lastColumn="0" w:noHBand="0" w:noVBand="1"/>
      </w:tblPr>
      <w:tblGrid>
        <w:gridCol w:w="1550"/>
        <w:gridCol w:w="4110"/>
        <w:gridCol w:w="3646"/>
      </w:tblGrid>
      <w:tr w:rsidR="004364B7" w:rsidRPr="00236A4E" w14:paraId="4C09C70E" w14:textId="77777777" w:rsidTr="00E861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50" w:type="dxa"/>
          </w:tcPr>
          <w:p w14:paraId="5CE19749" w14:textId="77777777" w:rsidR="004364B7" w:rsidRPr="00AF151E" w:rsidRDefault="004364B7" w:rsidP="00112851">
            <w:pPr>
              <w:jc w:val="center"/>
              <w:rPr>
                <w:color w:val="FFFFFF" w:themeColor="background1"/>
                <w:sz w:val="20"/>
                <w:szCs w:val="20"/>
              </w:rPr>
            </w:pPr>
            <w:r w:rsidRPr="00AF151E">
              <w:rPr>
                <w:rFonts w:eastAsiaTheme="minorEastAsia"/>
                <w:color w:val="FFFFFF" w:themeColor="background1"/>
                <w:sz w:val="20"/>
                <w:szCs w:val="20"/>
              </w:rPr>
              <w:t>Type d’objet</w:t>
            </w:r>
          </w:p>
        </w:tc>
        <w:tc>
          <w:tcPr>
            <w:tcW w:w="4110" w:type="dxa"/>
          </w:tcPr>
          <w:p w14:paraId="5575BAA3" w14:textId="77777777" w:rsidR="004364B7" w:rsidRPr="00AF151E" w:rsidRDefault="004364B7" w:rsidP="00112851">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AF151E">
              <w:rPr>
                <w:rFonts w:eastAsiaTheme="minorEastAsia"/>
                <w:color w:val="FFFFFF" w:themeColor="background1"/>
                <w:sz w:val="20"/>
                <w:szCs w:val="20"/>
              </w:rPr>
              <w:t>Norme de nommage</w:t>
            </w:r>
          </w:p>
        </w:tc>
        <w:tc>
          <w:tcPr>
            <w:tcW w:w="3646" w:type="dxa"/>
          </w:tcPr>
          <w:p w14:paraId="2085E75E" w14:textId="51609AB7" w:rsidR="004364B7" w:rsidRPr="00AF151E" w:rsidRDefault="00CA3034" w:rsidP="00112851">
            <w:pPr>
              <w:jc w:val="center"/>
              <w:cnfStyle w:val="100000000000" w:firstRow="1" w:lastRow="0" w:firstColumn="0" w:lastColumn="0" w:oddVBand="0" w:evenVBand="0" w:oddHBand="0" w:evenHBand="0" w:firstRowFirstColumn="0" w:firstRowLastColumn="0" w:lastRowFirstColumn="0" w:lastRowLastColumn="0"/>
              <w:rPr>
                <w:rFonts w:eastAsiaTheme="minorEastAsia" w:hint="eastAsia"/>
                <w:color w:val="FFFFFF" w:themeColor="background1"/>
                <w:sz w:val="20"/>
                <w:szCs w:val="20"/>
              </w:rPr>
            </w:pPr>
            <w:r w:rsidRPr="00386A15">
              <w:rPr>
                <w:rFonts w:eastAsiaTheme="minorEastAsia"/>
                <w:color w:val="FFFFFF" w:themeColor="background1"/>
                <w:sz w:val="20"/>
                <w:szCs w:val="20"/>
              </w:rPr>
              <w:t>Exemple</w:t>
            </w:r>
          </w:p>
        </w:tc>
      </w:tr>
      <w:tr w:rsidR="004364B7" w:rsidRPr="00236A4E" w14:paraId="0D06B02E" w14:textId="77777777" w:rsidTr="00E861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vAlign w:val="center"/>
          </w:tcPr>
          <w:p w14:paraId="57DE5963" w14:textId="77777777" w:rsidR="004364B7" w:rsidRPr="00236A4E" w:rsidRDefault="004364B7" w:rsidP="00112851">
            <w:pPr>
              <w:jc w:val="center"/>
              <w:rPr>
                <w:sz w:val="20"/>
                <w:szCs w:val="20"/>
              </w:rPr>
            </w:pPr>
            <w:r w:rsidRPr="00236A4E">
              <w:rPr>
                <w:sz w:val="20"/>
                <w:szCs w:val="20"/>
              </w:rPr>
              <w:t>Inventory</w:t>
            </w:r>
          </w:p>
        </w:tc>
        <w:tc>
          <w:tcPr>
            <w:tcW w:w="4110" w:type="dxa"/>
            <w:vAlign w:val="center"/>
          </w:tcPr>
          <w:p w14:paraId="08181B10" w14:textId="6EE0E290" w:rsidR="004364B7" w:rsidRPr="00BD7FAD" w:rsidRDefault="004364B7" w:rsidP="00112851">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proofErr w:type="gramStart"/>
            <w:r w:rsidRPr="00BD7FAD">
              <w:rPr>
                <w:i/>
                <w:iCs/>
                <w:color w:val="auto"/>
                <w:sz w:val="20"/>
                <w:szCs w:val="20"/>
              </w:rPr>
              <w:t>inv</w:t>
            </w:r>
            <w:proofErr w:type="gramEnd"/>
            <w:r w:rsidRPr="00BD7FAD">
              <w:rPr>
                <w:i/>
                <w:iCs/>
                <w:color w:val="auto"/>
                <w:sz w:val="20"/>
                <w:szCs w:val="20"/>
              </w:rPr>
              <w:t>_</w:t>
            </w:r>
            <w:r w:rsidR="00172F76" w:rsidRPr="00BD7FAD">
              <w:rPr>
                <w:i/>
                <w:iCs/>
                <w:color w:val="auto"/>
                <w:sz w:val="20"/>
                <w:szCs w:val="20"/>
              </w:rPr>
              <w:t>delivery</w:t>
            </w:r>
            <w:proofErr w:type="spellEnd"/>
            <w:r w:rsidR="002F48B0" w:rsidRPr="00BD7FAD">
              <w:rPr>
                <w:color w:val="auto"/>
                <w:sz w:val="20"/>
                <w:szCs w:val="20"/>
              </w:rPr>
              <w:t>_</w:t>
            </w:r>
            <w:r w:rsidR="002F48B0" w:rsidRPr="00BD7FAD">
              <w:rPr>
                <w:i/>
                <w:iCs/>
                <w:color w:val="auto"/>
                <w:sz w:val="20"/>
                <w:szCs w:val="20"/>
              </w:rPr>
              <w:t>&lt;offre&gt;</w:t>
            </w:r>
            <w:r w:rsidRPr="00BD7FAD">
              <w:rPr>
                <w:i/>
                <w:iCs/>
                <w:color w:val="auto"/>
                <w:sz w:val="20"/>
                <w:szCs w:val="20"/>
              </w:rPr>
              <w:t>_</w:t>
            </w:r>
            <w:r w:rsidR="00AF151E" w:rsidRPr="00BD7FAD">
              <w:rPr>
                <w:i/>
                <w:iCs/>
                <w:color w:val="auto"/>
                <w:sz w:val="20"/>
                <w:szCs w:val="20"/>
              </w:rPr>
              <w:t>&lt;</w:t>
            </w:r>
            <w:proofErr w:type="spellStart"/>
            <w:r w:rsidR="00492B62" w:rsidRPr="00BD7FAD">
              <w:rPr>
                <w:i/>
                <w:iCs/>
                <w:color w:val="auto"/>
                <w:sz w:val="20"/>
                <w:szCs w:val="20"/>
              </w:rPr>
              <w:t>ida</w:t>
            </w:r>
            <w:proofErr w:type="spellEnd"/>
            <w:r w:rsidR="00AF151E" w:rsidRPr="00BD7FAD">
              <w:rPr>
                <w:i/>
                <w:iCs/>
                <w:color w:val="auto"/>
                <w:sz w:val="20"/>
                <w:szCs w:val="20"/>
              </w:rPr>
              <w:t>&gt;</w:t>
            </w:r>
          </w:p>
          <w:p w14:paraId="1FD2DE1A" w14:textId="77777777" w:rsidR="004364B7" w:rsidRDefault="004364B7" w:rsidP="00112851">
            <w:pPr>
              <w:cnfStyle w:val="000000100000" w:firstRow="0" w:lastRow="0" w:firstColumn="0" w:lastColumn="0" w:oddVBand="0" w:evenVBand="0" w:oddHBand="1" w:evenHBand="0" w:firstRowFirstColumn="0" w:firstRowLastColumn="0" w:lastRowFirstColumn="0" w:lastRowLastColumn="0"/>
              <w:rPr>
                <w:sz w:val="20"/>
                <w:szCs w:val="20"/>
              </w:rPr>
            </w:pPr>
          </w:p>
          <w:p w14:paraId="779F4224" w14:textId="77777777" w:rsidR="004364B7" w:rsidRPr="00236A4E" w:rsidRDefault="004364B7" w:rsidP="00112851">
            <w:pPr>
              <w:cnfStyle w:val="000000100000" w:firstRow="0" w:lastRow="0" w:firstColumn="0" w:lastColumn="0" w:oddVBand="0" w:evenVBand="0" w:oddHBand="1" w:evenHBand="0" w:firstRowFirstColumn="0" w:firstRowLastColumn="0" w:lastRowFirstColumn="0" w:lastRowLastColumn="0"/>
              <w:rPr>
                <w:sz w:val="20"/>
                <w:szCs w:val="20"/>
              </w:rPr>
            </w:pPr>
            <w:r w:rsidRPr="00236A4E">
              <w:rPr>
                <w:sz w:val="20"/>
                <w:szCs w:val="20"/>
              </w:rPr>
              <w:t>Avec :</w:t>
            </w:r>
          </w:p>
          <w:p w14:paraId="1DB60565" w14:textId="77777777" w:rsidR="002722DD" w:rsidRPr="00BD7FAD" w:rsidRDefault="002722DD" w:rsidP="00CA3034">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BD7FAD">
              <w:rPr>
                <w:i/>
                <w:iCs/>
                <w:sz w:val="20"/>
                <w:szCs w:val="20"/>
              </w:rPr>
              <w:t>offre</w:t>
            </w:r>
            <w:proofErr w:type="gramEnd"/>
            <w:r w:rsidRPr="00BD7FAD">
              <w:rPr>
                <w:sz w:val="20"/>
                <w:szCs w:val="20"/>
              </w:rPr>
              <w:t> : conception, homologation ou production</w:t>
            </w:r>
          </w:p>
          <w:p w14:paraId="31390B4E" w14:textId="2A15CEF1" w:rsidR="002F48B0" w:rsidRPr="002F48B0" w:rsidRDefault="00BD7FAD" w:rsidP="002F48B0">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sz w:val="20"/>
                <w:szCs w:val="20"/>
              </w:rPr>
            </w:pPr>
            <w:proofErr w:type="spellStart"/>
            <w:proofErr w:type="gramStart"/>
            <w:r>
              <w:rPr>
                <w:i/>
                <w:iCs/>
                <w:sz w:val="20"/>
                <w:szCs w:val="20"/>
              </w:rPr>
              <w:t>ida</w:t>
            </w:r>
            <w:proofErr w:type="spellEnd"/>
            <w:proofErr w:type="gramEnd"/>
            <w:r w:rsidR="002F48B0">
              <w:rPr>
                <w:sz w:val="20"/>
                <w:szCs w:val="20"/>
              </w:rPr>
              <w:t xml:space="preserve"> </w:t>
            </w:r>
            <w:r w:rsidR="002F48B0" w:rsidRPr="00236A4E">
              <w:rPr>
                <w:sz w:val="20"/>
                <w:szCs w:val="20"/>
              </w:rPr>
              <w:t xml:space="preserve">: </w:t>
            </w:r>
            <w:r w:rsidR="002F48B0">
              <w:rPr>
                <w:sz w:val="20"/>
                <w:szCs w:val="20"/>
              </w:rPr>
              <w:t>Trigramme de l’application</w:t>
            </w:r>
          </w:p>
        </w:tc>
        <w:tc>
          <w:tcPr>
            <w:tcW w:w="3646" w:type="dxa"/>
            <w:vAlign w:val="center"/>
          </w:tcPr>
          <w:p w14:paraId="74737970" w14:textId="6290F585" w:rsidR="004364B7" w:rsidRPr="00CA3034" w:rsidRDefault="00CA3034" w:rsidP="00112851">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proofErr w:type="gramStart"/>
            <w:r w:rsidRPr="00BD7FAD">
              <w:rPr>
                <w:sz w:val="20"/>
                <w:szCs w:val="20"/>
              </w:rPr>
              <w:t>inv</w:t>
            </w:r>
            <w:proofErr w:type="gramEnd"/>
            <w:r w:rsidRPr="00BD7FAD">
              <w:rPr>
                <w:sz w:val="20"/>
                <w:szCs w:val="20"/>
              </w:rPr>
              <w:t>_</w:t>
            </w:r>
            <w:r w:rsidR="00172F76" w:rsidRPr="00BD7FAD">
              <w:rPr>
                <w:sz w:val="20"/>
                <w:szCs w:val="20"/>
              </w:rPr>
              <w:t>delivery</w:t>
            </w:r>
            <w:r w:rsidRPr="00BD7FAD">
              <w:rPr>
                <w:sz w:val="20"/>
                <w:szCs w:val="20"/>
              </w:rPr>
              <w:t>_</w:t>
            </w:r>
            <w:r w:rsidR="002722DD" w:rsidRPr="00BD7FAD">
              <w:rPr>
                <w:sz w:val="20"/>
                <w:szCs w:val="20"/>
              </w:rPr>
              <w:t>c</w:t>
            </w:r>
            <w:r w:rsidR="00BD7FAD" w:rsidRPr="00BD7FAD">
              <w:rPr>
                <w:sz w:val="20"/>
                <w:szCs w:val="20"/>
              </w:rPr>
              <w:t>cpt</w:t>
            </w:r>
            <w:r w:rsidR="005C11CF" w:rsidRPr="00BD7FAD">
              <w:rPr>
                <w:sz w:val="20"/>
                <w:szCs w:val="20"/>
              </w:rPr>
              <w:t>_abc</w:t>
            </w:r>
            <w:proofErr w:type="spellEnd"/>
          </w:p>
        </w:tc>
      </w:tr>
    </w:tbl>
    <w:p w14:paraId="640E46A7" w14:textId="77777777" w:rsidR="00CA3034" w:rsidRDefault="00CA3034" w:rsidP="001B2023"/>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1B2023" w14:paraId="17DAC16B" w14:textId="77777777" w:rsidTr="00112851">
        <w:tc>
          <w:tcPr>
            <w:tcW w:w="1838" w:type="dxa"/>
          </w:tcPr>
          <w:p w14:paraId="2270057C" w14:textId="77777777" w:rsidR="001B2023" w:rsidRDefault="001B2023" w:rsidP="001B2023">
            <w:pPr>
              <w:pStyle w:val="Paragraphedeliste"/>
              <w:numPr>
                <w:ilvl w:val="0"/>
                <w:numId w:val="11"/>
              </w:numPr>
            </w:pPr>
          </w:p>
        </w:tc>
        <w:tc>
          <w:tcPr>
            <w:tcW w:w="7478" w:type="dxa"/>
          </w:tcPr>
          <w:p w14:paraId="3E8F3B17" w14:textId="56F873A9" w:rsidR="001B2023" w:rsidRDefault="001B2023" w:rsidP="00112851">
            <w:r>
              <w:t>La création des inventaires Tower est de la responsabilité de DSI/ING/AES et DSI/EXP/POI</w:t>
            </w:r>
          </w:p>
        </w:tc>
      </w:tr>
      <w:tr w:rsidR="001B2023" w14:paraId="63A5F468" w14:textId="77777777" w:rsidTr="00112851">
        <w:tc>
          <w:tcPr>
            <w:tcW w:w="1838" w:type="dxa"/>
          </w:tcPr>
          <w:p w14:paraId="3E3AD41A" w14:textId="77777777" w:rsidR="001B2023" w:rsidRDefault="001B2023" w:rsidP="001B2023">
            <w:pPr>
              <w:pStyle w:val="Paragraphedeliste"/>
              <w:numPr>
                <w:ilvl w:val="0"/>
                <w:numId w:val="11"/>
              </w:numPr>
            </w:pPr>
          </w:p>
        </w:tc>
        <w:tc>
          <w:tcPr>
            <w:tcW w:w="7478" w:type="dxa"/>
          </w:tcPr>
          <w:p w14:paraId="71E7C60E" w14:textId="23D19128" w:rsidR="001B2023" w:rsidRDefault="001B2023" w:rsidP="00112851">
            <w:r>
              <w:t>Un utilisateur Tower n’a accès qu’à ses inventaires (sans modifications possible)</w:t>
            </w:r>
          </w:p>
        </w:tc>
      </w:tr>
    </w:tbl>
    <w:p w14:paraId="7AF8D724" w14:textId="6898FD4A" w:rsidR="00AE4545" w:rsidRDefault="00AE4545" w:rsidP="00635BEE">
      <w:pPr>
        <w:pStyle w:val="Titre3"/>
        <w:rPr>
          <w:rFonts w:hint="eastAsia"/>
        </w:rPr>
      </w:pPr>
      <w:bookmarkStart w:id="25" w:name="_Toc86170861"/>
      <w:proofErr w:type="spellStart"/>
      <w:r>
        <w:t>Artifactory</w:t>
      </w:r>
      <w:bookmarkEnd w:id="25"/>
      <w:proofErr w:type="spellEnd"/>
    </w:p>
    <w:p w14:paraId="36FDBD76" w14:textId="23F183CE" w:rsidR="00AE4545" w:rsidRDefault="00E90894" w:rsidP="00AE4545">
      <w:pPr>
        <w:rPr>
          <w:color w:val="auto"/>
        </w:rPr>
      </w:pPr>
      <w:r>
        <w:rPr>
          <w:color w:val="auto"/>
        </w:rPr>
        <w:t xml:space="preserve">Un serveur </w:t>
      </w:r>
      <w:proofErr w:type="spellStart"/>
      <w:r>
        <w:rPr>
          <w:color w:val="auto"/>
        </w:rPr>
        <w:t>Artifactory</w:t>
      </w:r>
      <w:proofErr w:type="spellEnd"/>
      <w:r>
        <w:rPr>
          <w:color w:val="auto"/>
        </w:rPr>
        <w:t xml:space="preserve"> sur l</w:t>
      </w:r>
      <w:r w:rsidR="007E4AFA">
        <w:rPr>
          <w:color w:val="auto"/>
        </w:rPr>
        <w:t xml:space="preserve">es offres d’homologation et de production </w:t>
      </w:r>
      <w:r w:rsidR="00D70AFA">
        <w:rPr>
          <w:color w:val="auto"/>
        </w:rPr>
        <w:t>est</w:t>
      </w:r>
      <w:r w:rsidR="007E4AFA">
        <w:rPr>
          <w:color w:val="auto"/>
        </w:rPr>
        <w:t xml:space="preserve"> installé.</w:t>
      </w:r>
    </w:p>
    <w:p w14:paraId="2CA6B834" w14:textId="1111FC89" w:rsidR="007E4AFA" w:rsidRDefault="009570D6" w:rsidP="00AE4545">
      <w:pPr>
        <w:rPr>
          <w:color w:val="auto"/>
        </w:rPr>
      </w:pPr>
      <w:r>
        <w:rPr>
          <w:color w:val="auto"/>
        </w:rPr>
        <w:t>Ces serveurs gérés par la CARMA hébergeront les middleware</w:t>
      </w:r>
      <w:r w:rsidR="00E01941">
        <w:rPr>
          <w:color w:val="auto"/>
        </w:rPr>
        <w:t>s</w:t>
      </w:r>
      <w:r>
        <w:rPr>
          <w:color w:val="auto"/>
        </w:rPr>
        <w:t xml:space="preserve"> et </w:t>
      </w:r>
      <w:r w:rsidR="009C1C1A">
        <w:rPr>
          <w:color w:val="auto"/>
        </w:rPr>
        <w:t>les applications des domaines applicatifs.</w:t>
      </w:r>
    </w:p>
    <w:p w14:paraId="32702ADD" w14:textId="77777777" w:rsidR="009C1C1A" w:rsidRDefault="009C1C1A" w:rsidP="00AE4545">
      <w:pPr>
        <w:rPr>
          <w:color w:val="auto"/>
        </w:rPr>
      </w:pPr>
    </w:p>
    <w:p w14:paraId="763FC19D" w14:textId="13232CBF" w:rsidR="009C1C1A" w:rsidRPr="002F3806" w:rsidRDefault="009C1C1A" w:rsidP="00AE4545">
      <w:pPr>
        <w:rPr>
          <w:color w:val="auto"/>
        </w:rPr>
      </w:pPr>
      <w:r>
        <w:rPr>
          <w:color w:val="auto"/>
        </w:rPr>
        <w:t>Ils seront accessibles sur l’ensemble des VM</w:t>
      </w:r>
      <w:r w:rsidR="00AD34C8">
        <w:rPr>
          <w:color w:val="auto"/>
        </w:rPr>
        <w:t xml:space="preserve"> via </w:t>
      </w:r>
      <w:r w:rsidR="007127CC">
        <w:rPr>
          <w:color w:val="auto"/>
        </w:rPr>
        <w:t>https</w:t>
      </w:r>
    </w:p>
    <w:p w14:paraId="122CD0BE" w14:textId="3A4C426A" w:rsidR="006D0E74" w:rsidRDefault="006D0E74" w:rsidP="00635BEE">
      <w:pPr>
        <w:pStyle w:val="Titre3"/>
        <w:rPr>
          <w:rFonts w:hint="eastAsia"/>
        </w:rPr>
      </w:pPr>
      <w:bookmarkStart w:id="26" w:name="_Toc86170862"/>
      <w:r>
        <w:t>Ansible Vault</w:t>
      </w:r>
      <w:bookmarkEnd w:id="26"/>
    </w:p>
    <w:p w14:paraId="778B187E" w14:textId="77777777" w:rsidR="002F5270" w:rsidRDefault="002F5270" w:rsidP="002F5270">
      <w:pPr>
        <w:rPr>
          <w:color w:val="auto"/>
        </w:rPr>
      </w:pPr>
      <w:bookmarkStart w:id="27" w:name="_Toc86170863"/>
      <w:r>
        <w:rPr>
          <w:color w:val="auto"/>
        </w:rPr>
        <w:t xml:space="preserve">Le </w:t>
      </w:r>
      <w:proofErr w:type="spellStart"/>
      <w:r>
        <w:rPr>
          <w:color w:val="auto"/>
        </w:rPr>
        <w:t>vault</w:t>
      </w:r>
      <w:proofErr w:type="spellEnd"/>
      <w:r>
        <w:rPr>
          <w:color w:val="auto"/>
        </w:rPr>
        <w:t xml:space="preserve"> est un outil d’Ansible destiné à protéger les secrets et documents sensibles présents dans un déploiement Ansible.</w:t>
      </w:r>
    </w:p>
    <w:p w14:paraId="2E377F74" w14:textId="77777777" w:rsidR="002F5270" w:rsidRDefault="002F5270" w:rsidP="002F5270">
      <w:pPr>
        <w:rPr>
          <w:color w:val="auto"/>
        </w:rPr>
      </w:pPr>
      <w:proofErr w:type="spellStart"/>
      <w:proofErr w:type="gramStart"/>
      <w:r>
        <w:rPr>
          <w:color w:val="auto"/>
        </w:rPr>
        <w:t>Tout</w:t>
      </w:r>
      <w:proofErr w:type="spellEnd"/>
      <w:r>
        <w:rPr>
          <w:color w:val="auto"/>
        </w:rPr>
        <w:t xml:space="preserve"> les mot</w:t>
      </w:r>
      <w:proofErr w:type="gramEnd"/>
      <w:r>
        <w:rPr>
          <w:color w:val="auto"/>
        </w:rPr>
        <w:t xml:space="preserve"> de passes, logins, clés, </w:t>
      </w:r>
      <w:proofErr w:type="spellStart"/>
      <w:r>
        <w:rPr>
          <w:color w:val="auto"/>
        </w:rPr>
        <w:t>etc</w:t>
      </w:r>
      <w:proofErr w:type="spellEnd"/>
      <w:r>
        <w:rPr>
          <w:color w:val="auto"/>
        </w:rPr>
        <w:t xml:space="preserve"> … qui pourrait être présent lors du déploiement doivent être chiffrés avant d’être </w:t>
      </w:r>
      <w:proofErr w:type="spellStart"/>
      <w:r>
        <w:rPr>
          <w:color w:val="auto"/>
        </w:rPr>
        <w:t>commité</w:t>
      </w:r>
      <w:proofErr w:type="spellEnd"/>
      <w:r>
        <w:rPr>
          <w:color w:val="auto"/>
        </w:rPr>
        <w:t xml:space="preserve"> sur </w:t>
      </w:r>
      <w:proofErr w:type="spellStart"/>
      <w:r>
        <w:rPr>
          <w:color w:val="auto"/>
        </w:rPr>
        <w:t>Gitlab</w:t>
      </w:r>
      <w:proofErr w:type="spellEnd"/>
      <w:r>
        <w:rPr>
          <w:color w:val="auto"/>
        </w:rPr>
        <w:t>.</w:t>
      </w:r>
    </w:p>
    <w:p w14:paraId="725476BC" w14:textId="77777777" w:rsidR="002F5270" w:rsidRDefault="002F5270" w:rsidP="002F5270">
      <w:pPr>
        <w:rPr>
          <w:color w:val="auto"/>
        </w:rPr>
      </w:pPr>
    </w:p>
    <w:p w14:paraId="2D5C0F99" w14:textId="77777777" w:rsidR="002F5270" w:rsidRDefault="002F5270" w:rsidP="002F5270">
      <w:pPr>
        <w:rPr>
          <w:color w:val="auto"/>
        </w:rPr>
      </w:pPr>
      <w:r>
        <w:rPr>
          <w:color w:val="auto"/>
        </w:rPr>
        <w:t xml:space="preserve">Afin de chiffrer les données, il faut posséder un mot de passe </w:t>
      </w:r>
      <w:proofErr w:type="spellStart"/>
      <w:r>
        <w:rPr>
          <w:color w:val="auto"/>
        </w:rPr>
        <w:t>vault</w:t>
      </w:r>
      <w:proofErr w:type="spellEnd"/>
      <w:r>
        <w:rPr>
          <w:color w:val="auto"/>
        </w:rPr>
        <w:t>. Ce mot de passe doit respecter les prérequis suivants :</w:t>
      </w:r>
    </w:p>
    <w:p w14:paraId="3FCF1974" w14:textId="77777777" w:rsidR="002F5270" w:rsidRDefault="002F5270" w:rsidP="002F5270">
      <w:pPr>
        <w:pStyle w:val="Paragraphedeliste"/>
        <w:numPr>
          <w:ilvl w:val="0"/>
          <w:numId w:val="31"/>
        </w:numPr>
        <w:rPr>
          <w:color w:val="auto"/>
        </w:rPr>
      </w:pPr>
      <w:r w:rsidRPr="00FC2C8B">
        <w:rPr>
          <w:color w:val="auto"/>
        </w:rPr>
        <w:t>Longueur de 25 caractères minimum</w:t>
      </w:r>
    </w:p>
    <w:p w14:paraId="07104BD0" w14:textId="77777777" w:rsidR="002F5270" w:rsidRDefault="002F5270" w:rsidP="002F5270">
      <w:pPr>
        <w:pStyle w:val="Paragraphedeliste"/>
        <w:numPr>
          <w:ilvl w:val="0"/>
          <w:numId w:val="31"/>
        </w:numPr>
        <w:rPr>
          <w:color w:val="auto"/>
        </w:rPr>
      </w:pPr>
      <w:r w:rsidRPr="00FC2C8B">
        <w:rPr>
          <w:color w:val="auto"/>
        </w:rPr>
        <w:t>Utilisation de 3 des variants (min, maj, chiffre, caractère spécial)</w:t>
      </w:r>
    </w:p>
    <w:p w14:paraId="173927C8" w14:textId="77777777" w:rsidR="002F5270" w:rsidRDefault="002F5270" w:rsidP="002F5270">
      <w:pPr>
        <w:pStyle w:val="Paragraphedeliste"/>
        <w:numPr>
          <w:ilvl w:val="0"/>
          <w:numId w:val="31"/>
        </w:numPr>
        <w:rPr>
          <w:color w:val="auto"/>
        </w:rPr>
      </w:pPr>
      <w:r w:rsidRPr="00FC2C8B">
        <w:rPr>
          <w:color w:val="auto"/>
        </w:rPr>
        <w:t xml:space="preserve">Pas d'utilisation de suite triviale dans le mot de passe (une date, un </w:t>
      </w:r>
      <w:proofErr w:type="gramStart"/>
      <w:r w:rsidRPr="00FC2C8B">
        <w:rPr>
          <w:color w:val="auto"/>
        </w:rPr>
        <w:t>nom ,</w:t>
      </w:r>
      <w:proofErr w:type="gramEnd"/>
      <w:r w:rsidRPr="00FC2C8B">
        <w:rPr>
          <w:color w:val="auto"/>
        </w:rPr>
        <w:t xml:space="preserve"> un prénom, une suite de chiffres ou de lettres, un nom connu comme GRDF ou le nom de l'applicatif / service ou autre, etc.)</w:t>
      </w:r>
    </w:p>
    <w:p w14:paraId="06B7E67F" w14:textId="77777777" w:rsidR="002F5270" w:rsidRPr="00FC2C8B" w:rsidRDefault="002F5270" w:rsidP="00FC2C8B">
      <w:pPr>
        <w:pStyle w:val="Paragraphedeliste"/>
        <w:numPr>
          <w:ilvl w:val="0"/>
          <w:numId w:val="31"/>
        </w:numPr>
        <w:rPr>
          <w:color w:val="auto"/>
        </w:rPr>
      </w:pPr>
      <w:r w:rsidRPr="00FC2C8B">
        <w:rPr>
          <w:color w:val="auto"/>
        </w:rPr>
        <w:lastRenderedPageBreak/>
        <w:t xml:space="preserve">Recommandation de l’utilisation d’un outil pour générer le mot de passe de manière aléatoire (ex. : le générateur de mot de passe de </w:t>
      </w:r>
      <w:proofErr w:type="spellStart"/>
      <w:r w:rsidRPr="00FC2C8B">
        <w:rPr>
          <w:color w:val="auto"/>
        </w:rPr>
        <w:t>KeePass</w:t>
      </w:r>
      <w:proofErr w:type="spellEnd"/>
      <w:r w:rsidRPr="00FC2C8B">
        <w:rPr>
          <w:color w:val="auto"/>
        </w:rPr>
        <w:t xml:space="preserve"> disponible dans le centre logiciel)</w:t>
      </w:r>
    </w:p>
    <w:p w14:paraId="7EBDE99E" w14:textId="77777777" w:rsidR="009F287E" w:rsidRDefault="009F287E" w:rsidP="009F287E">
      <w:pPr>
        <w:rPr>
          <w:color w:val="auto"/>
        </w:rPr>
      </w:pPr>
    </w:p>
    <w:p w14:paraId="56B848B6" w14:textId="77777777" w:rsidR="009F287E" w:rsidRDefault="009F287E" w:rsidP="009F287E">
      <w:pPr>
        <w:rPr>
          <w:color w:val="auto"/>
        </w:rPr>
      </w:pPr>
      <w:r>
        <w:rPr>
          <w:color w:val="auto"/>
        </w:rPr>
        <w:t>On peut ensuite à partir de ce mot de passe réaliser des opérations sur les fichiers à chiffrer avec la commande « ansible-</w:t>
      </w:r>
      <w:proofErr w:type="spellStart"/>
      <w:r>
        <w:rPr>
          <w:color w:val="auto"/>
        </w:rPr>
        <w:t>vault</w:t>
      </w:r>
      <w:proofErr w:type="spellEnd"/>
      <w:r>
        <w:rPr>
          <w:color w:val="auto"/>
        </w:rPr>
        <w:t xml:space="preserve"> » : </w:t>
      </w:r>
    </w:p>
    <w:p w14:paraId="76CA40C3" w14:textId="77777777" w:rsidR="009F287E" w:rsidRDefault="009F287E" w:rsidP="009F287E">
      <w:pPr>
        <w:rPr>
          <w:color w:val="auto"/>
        </w:rPr>
      </w:pPr>
    </w:p>
    <w:p w14:paraId="48236017" w14:textId="77777777" w:rsidR="009F287E" w:rsidRPr="00CB1894" w:rsidRDefault="009F287E" w:rsidP="009F287E">
      <w:pPr>
        <w:pStyle w:val="Code"/>
      </w:pPr>
      <w:r w:rsidRPr="00CB1894">
        <w:t xml:space="preserve">$ </w:t>
      </w:r>
      <w:r>
        <w:t>ansible-</w:t>
      </w:r>
      <w:proofErr w:type="spellStart"/>
      <w:r>
        <w:t>vault</w:t>
      </w:r>
      <w:proofErr w:type="spellEnd"/>
      <w:r>
        <w:t xml:space="preserve"> </w:t>
      </w:r>
      <w:r w:rsidRPr="000C438B">
        <w:t>--</w:t>
      </w:r>
      <w:proofErr w:type="spellStart"/>
      <w:r w:rsidRPr="000C438B">
        <w:t>ask-vault-password</w:t>
      </w:r>
      <w:proofErr w:type="spellEnd"/>
      <w:r>
        <w:t xml:space="preserve"> &lt;action&gt; &lt;file&gt;</w:t>
      </w:r>
    </w:p>
    <w:p w14:paraId="102A37E3" w14:textId="77777777" w:rsidR="009F287E" w:rsidRDefault="009F287E" w:rsidP="009F287E">
      <w:pPr>
        <w:rPr>
          <w:color w:val="auto"/>
        </w:rPr>
      </w:pPr>
    </w:p>
    <w:p w14:paraId="3EAEB7A9" w14:textId="77777777" w:rsidR="009F287E" w:rsidRDefault="009F287E" w:rsidP="009F287E">
      <w:pPr>
        <w:rPr>
          <w:color w:val="auto"/>
        </w:rPr>
      </w:pPr>
      <w:r>
        <w:rPr>
          <w:color w:val="auto"/>
        </w:rPr>
        <w:t xml:space="preserve">Les commandes disponibles sont : </w:t>
      </w:r>
      <w:r w:rsidRPr="000C438B">
        <w:rPr>
          <w:color w:val="auto"/>
        </w:rPr>
        <w:t>{</w:t>
      </w:r>
      <w:proofErr w:type="spellStart"/>
      <w:proofErr w:type="gramStart"/>
      <w:r w:rsidRPr="000C438B">
        <w:rPr>
          <w:color w:val="auto"/>
        </w:rPr>
        <w:t>create,decrypt</w:t>
      </w:r>
      <w:proofErr w:type="gramEnd"/>
      <w:r w:rsidRPr="000C438B">
        <w:rPr>
          <w:color w:val="auto"/>
        </w:rPr>
        <w:t>,edit,view,encrypt,encrypt_string,rekey</w:t>
      </w:r>
      <w:proofErr w:type="spellEnd"/>
      <w:r w:rsidRPr="000C438B">
        <w:rPr>
          <w:color w:val="auto"/>
        </w:rPr>
        <w:t>}</w:t>
      </w:r>
    </w:p>
    <w:p w14:paraId="4FC8B113" w14:textId="77777777" w:rsidR="009F287E" w:rsidRDefault="009F287E" w:rsidP="009F287E">
      <w:pPr>
        <w:rPr>
          <w:color w:val="auto"/>
        </w:rPr>
      </w:pPr>
    </w:p>
    <w:p w14:paraId="613E0835" w14:textId="77777777" w:rsidR="009F287E" w:rsidRDefault="009F287E" w:rsidP="009F287E">
      <w:pPr>
        <w:rPr>
          <w:color w:val="auto"/>
        </w:rPr>
      </w:pPr>
      <w:r>
        <w:rPr>
          <w:color w:val="auto"/>
        </w:rPr>
        <w:t xml:space="preserve">Les fichiers pouvant être chiffrés dans Ansible sont les fichiers de variable, les </w:t>
      </w:r>
      <w:proofErr w:type="spellStart"/>
      <w:r>
        <w:rPr>
          <w:color w:val="auto"/>
        </w:rPr>
        <w:t>templates</w:t>
      </w:r>
      <w:proofErr w:type="spellEnd"/>
      <w:r>
        <w:rPr>
          <w:color w:val="auto"/>
        </w:rPr>
        <w:t>, les fichiers texte à copier. Pour se faire, on utilisera la commande « </w:t>
      </w:r>
      <w:proofErr w:type="spellStart"/>
      <w:r>
        <w:rPr>
          <w:color w:val="auto"/>
        </w:rPr>
        <w:t>encrypt</w:t>
      </w:r>
      <w:proofErr w:type="spellEnd"/>
      <w:r>
        <w:rPr>
          <w:color w:val="auto"/>
        </w:rPr>
        <w:t> » sur un fichier en clair.</w:t>
      </w:r>
    </w:p>
    <w:p w14:paraId="23CDBF15" w14:textId="77777777" w:rsidR="009F287E" w:rsidRDefault="009F287E" w:rsidP="009F287E">
      <w:pPr>
        <w:rPr>
          <w:color w:val="auto"/>
        </w:rPr>
      </w:pPr>
    </w:p>
    <w:p w14:paraId="27285CB3" w14:textId="77777777" w:rsidR="009F287E" w:rsidRPr="002736F4" w:rsidRDefault="009F287E" w:rsidP="009F287E">
      <w:pPr>
        <w:rPr>
          <w:color w:val="auto"/>
        </w:rPr>
      </w:pPr>
      <w:r>
        <w:rPr>
          <w:color w:val="auto"/>
        </w:rPr>
        <w:t xml:space="preserve">Par convention, un fichier de variable </w:t>
      </w:r>
      <w:proofErr w:type="spellStart"/>
      <w:r>
        <w:rPr>
          <w:color w:val="auto"/>
        </w:rPr>
        <w:t>vaulté</w:t>
      </w:r>
      <w:proofErr w:type="spellEnd"/>
      <w:r>
        <w:rPr>
          <w:color w:val="auto"/>
        </w:rPr>
        <w:t xml:space="preserve"> sera nommé « </w:t>
      </w:r>
      <w:proofErr w:type="spellStart"/>
      <w:r>
        <w:rPr>
          <w:color w:val="auto"/>
        </w:rPr>
        <w:t>vaulted.yml</w:t>
      </w:r>
      <w:proofErr w:type="spellEnd"/>
      <w:r>
        <w:rPr>
          <w:color w:val="auto"/>
        </w:rPr>
        <w:t> ».</w:t>
      </w:r>
    </w:p>
    <w:p w14:paraId="52791139" w14:textId="77777777" w:rsidR="009F287E" w:rsidRDefault="009F287E" w:rsidP="009F287E">
      <w:pPr>
        <w:rPr>
          <w:color w:val="auto"/>
        </w:rPr>
      </w:pPr>
    </w:p>
    <w:p w14:paraId="09969B84" w14:textId="77777777" w:rsidR="009F287E" w:rsidRDefault="009F287E" w:rsidP="009F287E">
      <w:pPr>
        <w:rPr>
          <w:color w:val="auto"/>
        </w:rPr>
      </w:pPr>
      <w:r>
        <w:rPr>
          <w:noProof/>
        </w:rPr>
        <w:drawing>
          <wp:inline distT="0" distB="0" distL="0" distR="0" wp14:anchorId="71D8C854" wp14:editId="248A3342">
            <wp:extent cx="373711" cy="373711"/>
            <wp:effectExtent l="0" t="0" r="7620" b="7620"/>
            <wp:docPr id="15" name="Graphique 15"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que 46" descr="Avertissement"/>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74605" cy="374605"/>
                    </a:xfrm>
                    <a:prstGeom prst="rect">
                      <a:avLst/>
                    </a:prstGeom>
                  </pic:spPr>
                </pic:pic>
              </a:graphicData>
            </a:graphic>
          </wp:inline>
        </w:drawing>
      </w:r>
      <w:r>
        <w:t xml:space="preserve"> Il est possible de ne pas préciser le mot de passe à chaque fois en ligne de commande en ayant un </w:t>
      </w:r>
      <w:proofErr w:type="spellStart"/>
      <w:r>
        <w:t>vault</w:t>
      </w:r>
      <w:proofErr w:type="spellEnd"/>
      <w:r>
        <w:t>-</w:t>
      </w:r>
      <w:proofErr w:type="spellStart"/>
      <w:r>
        <w:t>password</w:t>
      </w:r>
      <w:proofErr w:type="spellEnd"/>
      <w:r>
        <w:t xml:space="preserve">-file contenant le mot de passe </w:t>
      </w:r>
      <w:proofErr w:type="spellStart"/>
      <w:r>
        <w:t>vault</w:t>
      </w:r>
      <w:proofErr w:type="spellEnd"/>
      <w:r>
        <w:t xml:space="preserve"> et en utilisant --</w:t>
      </w:r>
      <w:proofErr w:type="spellStart"/>
      <w:r>
        <w:t>vault</w:t>
      </w:r>
      <w:proofErr w:type="spellEnd"/>
      <w:r>
        <w:t>-</w:t>
      </w:r>
      <w:proofErr w:type="spellStart"/>
      <w:r>
        <w:t>password</w:t>
      </w:r>
      <w:proofErr w:type="spellEnd"/>
      <w:r>
        <w:t>-file ou l’option équivalente du fichier « </w:t>
      </w:r>
      <w:proofErr w:type="spellStart"/>
      <w:r>
        <w:t>ansible.cfg</w:t>
      </w:r>
      <w:proofErr w:type="spellEnd"/>
      <w:r>
        <w:t> »</w:t>
      </w:r>
      <w:r>
        <w:rPr>
          <w:color w:val="auto"/>
        </w:rPr>
        <w:t xml:space="preserve">. Dans ce cas, il faut alors s’assurer que ce fichier soit ignoré par un fichier </w:t>
      </w:r>
      <w:proofErr w:type="gramStart"/>
      <w:r>
        <w:rPr>
          <w:color w:val="auto"/>
        </w:rPr>
        <w:t>« .</w:t>
      </w:r>
      <w:proofErr w:type="spellStart"/>
      <w:r>
        <w:rPr>
          <w:color w:val="auto"/>
        </w:rPr>
        <w:t>gitignore</w:t>
      </w:r>
      <w:proofErr w:type="spellEnd"/>
      <w:proofErr w:type="gramEnd"/>
      <w:r>
        <w:rPr>
          <w:color w:val="auto"/>
        </w:rPr>
        <w:t xml:space="preserve"> » et non </w:t>
      </w:r>
      <w:proofErr w:type="spellStart"/>
      <w:r>
        <w:rPr>
          <w:color w:val="auto"/>
        </w:rPr>
        <w:t>commité</w:t>
      </w:r>
      <w:proofErr w:type="spellEnd"/>
      <w:r>
        <w:rPr>
          <w:color w:val="auto"/>
        </w:rPr>
        <w:t xml:space="preserve"> par mégarde dans votre repository.</w:t>
      </w:r>
    </w:p>
    <w:p w14:paraId="21157FFF" w14:textId="5CDFD64B" w:rsidR="00635BEE" w:rsidRDefault="00635BEE" w:rsidP="00635BEE">
      <w:pPr>
        <w:pStyle w:val="Titre3"/>
        <w:rPr>
          <w:rFonts w:hint="eastAsia"/>
        </w:rPr>
      </w:pPr>
      <w:r>
        <w:t>PAM (</w:t>
      </w:r>
      <w:proofErr w:type="spellStart"/>
      <w:r>
        <w:t>Cyberark</w:t>
      </w:r>
      <w:proofErr w:type="spellEnd"/>
      <w:r>
        <w:t>)</w:t>
      </w:r>
      <w:bookmarkEnd w:id="27"/>
    </w:p>
    <w:p w14:paraId="1CCFD673" w14:textId="4ED30085" w:rsidR="00635BEE" w:rsidRDefault="007127CC" w:rsidP="00635BEE">
      <w:pPr>
        <w:rPr>
          <w:color w:val="auto"/>
        </w:rPr>
      </w:pPr>
      <w:r>
        <w:rPr>
          <w:color w:val="auto"/>
        </w:rPr>
        <w:t xml:space="preserve">L’accès à Ansible Tower se fera au travers </w:t>
      </w:r>
      <w:r w:rsidR="003C5ABF">
        <w:rPr>
          <w:color w:val="auto"/>
        </w:rPr>
        <w:t>de PAM via des comptes génériques.</w:t>
      </w:r>
    </w:p>
    <w:p w14:paraId="0874916D" w14:textId="77777777" w:rsidR="005419B0" w:rsidRDefault="003C5ABF" w:rsidP="00635BEE">
      <w:pPr>
        <w:rPr>
          <w:color w:val="auto"/>
        </w:rPr>
      </w:pPr>
      <w:r>
        <w:rPr>
          <w:color w:val="auto"/>
        </w:rPr>
        <w:t xml:space="preserve">Ces comptes génériques seront </w:t>
      </w:r>
      <w:r w:rsidR="0070627F">
        <w:rPr>
          <w:color w:val="auto"/>
        </w:rPr>
        <w:t>normés et</w:t>
      </w:r>
      <w:r w:rsidR="005419B0">
        <w:rPr>
          <w:color w:val="auto"/>
        </w:rPr>
        <w:t xml:space="preserve"> nommés en fonction de l’IDA de l’application</w:t>
      </w:r>
    </w:p>
    <w:p w14:paraId="7331D423" w14:textId="77777777" w:rsidR="005419B0" w:rsidRDefault="005419B0" w:rsidP="00635BEE">
      <w:pPr>
        <w:rPr>
          <w:color w:val="auto"/>
        </w:rPr>
      </w:pPr>
    </w:p>
    <w:p w14:paraId="43E6718C" w14:textId="122FAE4F" w:rsidR="003C5ABF" w:rsidRPr="002F3806" w:rsidRDefault="005419B0" w:rsidP="00635BEE">
      <w:pPr>
        <w:rPr>
          <w:color w:val="auto"/>
        </w:rPr>
      </w:pPr>
      <w:r>
        <w:rPr>
          <w:color w:val="auto"/>
        </w:rPr>
        <w:t xml:space="preserve">Les </w:t>
      </w:r>
      <w:r w:rsidR="000F586C">
        <w:rPr>
          <w:color w:val="auto"/>
        </w:rPr>
        <w:t xml:space="preserve">utilisateurs MAIA associés à ces comptes génériques seront de la responsabilité </w:t>
      </w:r>
      <w:r w:rsidR="009C4BC7">
        <w:rPr>
          <w:color w:val="auto"/>
        </w:rPr>
        <w:t>du coffre</w:t>
      </w:r>
      <w:r w:rsidR="0070627F">
        <w:rPr>
          <w:color w:val="auto"/>
        </w:rPr>
        <w:t xml:space="preserve"> </w:t>
      </w:r>
      <w:r w:rsidR="0037514F">
        <w:rPr>
          <w:color w:val="auto"/>
        </w:rPr>
        <w:t>PAM associé</w:t>
      </w:r>
      <w:r w:rsidR="00ED101A">
        <w:rPr>
          <w:color w:val="auto"/>
        </w:rPr>
        <w:t>.</w:t>
      </w:r>
    </w:p>
    <w:p w14:paraId="74AF53F3" w14:textId="77777777" w:rsidR="002441DA" w:rsidRDefault="002441DA">
      <w:pPr>
        <w:spacing w:after="160" w:line="259" w:lineRule="auto"/>
        <w:rPr>
          <w:rFonts w:asciiTheme="majorHAnsi" w:eastAsiaTheme="majorEastAsia" w:hAnsiTheme="majorHAnsi" w:cstheme="majorBidi" w:hint="eastAsia"/>
          <w:bCs/>
          <w:sz w:val="34"/>
          <w:szCs w:val="28"/>
          <w:highlight w:val="yellow"/>
        </w:rPr>
      </w:pPr>
      <w:r>
        <w:rPr>
          <w:highlight w:val="yellow"/>
        </w:rPr>
        <w:br w:type="page"/>
      </w:r>
    </w:p>
    <w:p w14:paraId="21EBAB1C" w14:textId="173EA5E8" w:rsidR="0009156C" w:rsidRPr="000B6ED2" w:rsidRDefault="003E4098" w:rsidP="00C1626C">
      <w:pPr>
        <w:pStyle w:val="Titre1"/>
        <w:rPr>
          <w:rFonts w:hint="eastAsia"/>
        </w:rPr>
      </w:pPr>
      <w:bookmarkStart w:id="28" w:name="_Toc86170864"/>
      <w:r>
        <w:lastRenderedPageBreak/>
        <w:t>Prise en main</w:t>
      </w:r>
      <w:r w:rsidR="00C1626C" w:rsidRPr="000B6ED2">
        <w:t xml:space="preserve"> de la brique technique</w:t>
      </w:r>
      <w:bookmarkEnd w:id="28"/>
    </w:p>
    <w:p w14:paraId="519B8E39" w14:textId="0686E341" w:rsidR="00E227D1" w:rsidRDefault="00E227D1" w:rsidP="00E227D1">
      <w:pPr>
        <w:pStyle w:val="NormalWeb"/>
        <w:rPr>
          <w:rFonts w:asciiTheme="minorHAnsi" w:eastAsiaTheme="minorHAnsi" w:hAnsiTheme="minorHAnsi" w:cstheme="minorBidi"/>
          <w:color w:val="000000" w:themeColor="text1"/>
          <w:sz w:val="22"/>
          <w:szCs w:val="22"/>
          <w:lang w:eastAsia="en-US"/>
        </w:rPr>
      </w:pPr>
      <w:r>
        <w:rPr>
          <w:rFonts w:asciiTheme="minorHAnsi" w:eastAsiaTheme="minorHAnsi" w:hAnsiTheme="minorHAnsi" w:cstheme="minorBidi"/>
          <w:color w:val="000000" w:themeColor="text1"/>
          <w:sz w:val="22"/>
          <w:szCs w:val="22"/>
          <w:lang w:eastAsia="en-US"/>
        </w:rPr>
        <w:t>Dans ce chapitre sont détaillées les règles d’écritures Ansible en vigueur chez GRDF.</w:t>
      </w:r>
    </w:p>
    <w:p w14:paraId="50C209DA" w14:textId="7DBDB279" w:rsidR="00E227D1" w:rsidRDefault="00E227D1" w:rsidP="00E227D1">
      <w:pPr>
        <w:pStyle w:val="Titre2"/>
        <w:rPr>
          <w:rFonts w:hint="eastAsia"/>
        </w:rPr>
      </w:pPr>
      <w:bookmarkStart w:id="29" w:name="_Toc86170865"/>
      <w:r>
        <w:t>Prérequis</w:t>
      </w:r>
      <w:bookmarkEnd w:id="29"/>
    </w:p>
    <w:p w14:paraId="335D2526" w14:textId="6D85125D" w:rsidR="00FD139C" w:rsidRPr="00FD139C" w:rsidRDefault="00F13E07" w:rsidP="00E227D1">
      <w:pPr>
        <w:rPr>
          <w:color w:val="auto"/>
        </w:rPr>
      </w:pPr>
      <w:r>
        <w:rPr>
          <w:noProof/>
        </w:rPr>
        <w:drawing>
          <wp:inline distT="0" distB="0" distL="0" distR="0" wp14:anchorId="6EF028ED" wp14:editId="15557889">
            <wp:extent cx="373711" cy="373711"/>
            <wp:effectExtent l="0" t="0" r="7620" b="7620"/>
            <wp:docPr id="20" name="Graphique 20"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que 46" descr="Avertissement"/>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74605" cy="374605"/>
                    </a:xfrm>
                    <a:prstGeom prst="rect">
                      <a:avLst/>
                    </a:prstGeom>
                  </pic:spPr>
                </pic:pic>
              </a:graphicData>
            </a:graphic>
          </wp:inline>
        </w:drawing>
      </w:r>
      <w:r>
        <w:t xml:space="preserve"> </w:t>
      </w:r>
      <w:r w:rsidR="00770A79">
        <w:t xml:space="preserve">Ce </w:t>
      </w:r>
      <w:r w:rsidR="00274F8E">
        <w:t>chapitre</w:t>
      </w:r>
      <w:r w:rsidR="00770A79">
        <w:t xml:space="preserve"> est à </w:t>
      </w:r>
      <w:r w:rsidR="00107C3C">
        <w:t>destination</w:t>
      </w:r>
      <w:r w:rsidR="00770A79">
        <w:t xml:space="preserve"> de</w:t>
      </w:r>
      <w:r w:rsidR="00274F8E">
        <w:t>s</w:t>
      </w:r>
      <w:r w:rsidR="00274F8E" w:rsidRPr="00274F8E">
        <w:rPr>
          <w:color w:val="auto"/>
        </w:rPr>
        <w:t xml:space="preserve"> </w:t>
      </w:r>
      <w:r w:rsidR="00274F8E" w:rsidRPr="00FD139C">
        <w:rPr>
          <w:color w:val="auto"/>
        </w:rPr>
        <w:t>développeur</w:t>
      </w:r>
      <w:r w:rsidR="00274F8E">
        <w:rPr>
          <w:color w:val="auto"/>
        </w:rPr>
        <w:t>s</w:t>
      </w:r>
      <w:r w:rsidR="00274F8E" w:rsidRPr="00FD139C">
        <w:rPr>
          <w:color w:val="auto"/>
        </w:rPr>
        <w:t xml:space="preserve"> et responsable</w:t>
      </w:r>
      <w:r w:rsidR="001B5C41">
        <w:rPr>
          <w:color w:val="auto"/>
        </w:rPr>
        <w:t>s</w:t>
      </w:r>
      <w:r w:rsidR="00274F8E" w:rsidRPr="00FD139C">
        <w:rPr>
          <w:color w:val="auto"/>
        </w:rPr>
        <w:t xml:space="preserve"> d</w:t>
      </w:r>
      <w:r w:rsidR="00477464">
        <w:rPr>
          <w:color w:val="auto"/>
        </w:rPr>
        <w:t>’</w:t>
      </w:r>
      <w:r w:rsidR="00F45E75">
        <w:rPr>
          <w:color w:val="auto"/>
        </w:rPr>
        <w:t>application</w:t>
      </w:r>
      <w:r w:rsidR="00B51961">
        <w:rPr>
          <w:color w:val="auto"/>
        </w:rPr>
        <w:t xml:space="preserve">. </w:t>
      </w:r>
      <w:r w:rsidR="00445A85">
        <w:rPr>
          <w:color w:val="auto"/>
        </w:rPr>
        <w:t xml:space="preserve">Sa compréhension implique </w:t>
      </w:r>
      <w:r w:rsidR="00643E2E">
        <w:rPr>
          <w:color w:val="auto"/>
        </w:rPr>
        <w:t xml:space="preserve">la maîtrise des outils git, </w:t>
      </w:r>
      <w:proofErr w:type="spellStart"/>
      <w:r w:rsidR="00643E2E">
        <w:rPr>
          <w:color w:val="auto"/>
        </w:rPr>
        <w:t>GitLab</w:t>
      </w:r>
      <w:proofErr w:type="spellEnd"/>
      <w:r w:rsidR="00643E2E">
        <w:rPr>
          <w:color w:val="auto"/>
        </w:rPr>
        <w:t xml:space="preserve"> et Ansible</w:t>
      </w:r>
      <w:r w:rsidR="00242049">
        <w:rPr>
          <w:color w:val="auto"/>
        </w:rPr>
        <w:t xml:space="preserve">. Il ne </w:t>
      </w:r>
      <w:r w:rsidR="00A63A54">
        <w:rPr>
          <w:color w:val="auto"/>
        </w:rPr>
        <w:t>se</w:t>
      </w:r>
      <w:r w:rsidR="00AE380D">
        <w:rPr>
          <w:color w:val="auto"/>
        </w:rPr>
        <w:t xml:space="preserve"> </w:t>
      </w:r>
      <w:r w:rsidR="006A0B8F">
        <w:rPr>
          <w:color w:val="auto"/>
        </w:rPr>
        <w:t>substitue pas à un support de formation sur ces outils considérés ici comme standards.</w:t>
      </w:r>
    </w:p>
    <w:p w14:paraId="3B4D6AB9" w14:textId="77777777" w:rsidR="00FD139C" w:rsidRPr="00FD139C" w:rsidRDefault="00FD139C" w:rsidP="00E227D1">
      <w:pPr>
        <w:rPr>
          <w:color w:val="auto"/>
        </w:rPr>
      </w:pPr>
    </w:p>
    <w:p w14:paraId="77076DDB" w14:textId="389E7BAA" w:rsidR="00FD139C" w:rsidRDefault="00D278F5" w:rsidP="00E227D1">
      <w:pPr>
        <w:rPr>
          <w:color w:val="auto"/>
        </w:rPr>
      </w:pPr>
      <w:r>
        <w:rPr>
          <w:color w:val="auto"/>
        </w:rPr>
        <w:t>L</w:t>
      </w:r>
      <w:r w:rsidR="00FD139C" w:rsidRPr="00FD139C">
        <w:rPr>
          <w:color w:val="auto"/>
        </w:rPr>
        <w:t>a lecture et la prise en compte de c</w:t>
      </w:r>
      <w:r w:rsidR="00D80DFD">
        <w:rPr>
          <w:color w:val="auto"/>
        </w:rPr>
        <w:t xml:space="preserve">elui-ci et de l’intégralité </w:t>
      </w:r>
      <w:r w:rsidR="00CF257B">
        <w:rPr>
          <w:color w:val="auto"/>
        </w:rPr>
        <w:t>du</w:t>
      </w:r>
      <w:r w:rsidR="00B97844">
        <w:rPr>
          <w:color w:val="auto"/>
        </w:rPr>
        <w:t xml:space="preserve"> document</w:t>
      </w:r>
      <w:r w:rsidR="00FD139C" w:rsidRPr="00FD139C">
        <w:rPr>
          <w:color w:val="auto"/>
        </w:rPr>
        <w:t xml:space="preserve"> peut, à la demande des équipes concernées, </w:t>
      </w:r>
      <w:r w:rsidR="00374574">
        <w:rPr>
          <w:color w:val="auto"/>
        </w:rPr>
        <w:t xml:space="preserve">donner suite à un </w:t>
      </w:r>
      <w:r w:rsidR="00374574" w:rsidRPr="00FD139C">
        <w:rPr>
          <w:color w:val="auto"/>
        </w:rPr>
        <w:t>transfert de connaissances</w:t>
      </w:r>
      <w:r w:rsidR="00FD139C" w:rsidRPr="00FD139C">
        <w:rPr>
          <w:color w:val="auto"/>
        </w:rPr>
        <w:t>.</w:t>
      </w:r>
    </w:p>
    <w:p w14:paraId="2786BF0B" w14:textId="32B1ABDD" w:rsidR="00D14EF8" w:rsidRDefault="00D14EF8" w:rsidP="00D14EF8">
      <w:pPr>
        <w:pStyle w:val="Titre2"/>
        <w:rPr>
          <w:rFonts w:eastAsiaTheme="minorHAnsi"/>
        </w:rPr>
      </w:pPr>
      <w:bookmarkStart w:id="30" w:name="_Toc86170866"/>
      <w:r>
        <w:rPr>
          <w:rFonts w:eastAsiaTheme="minorHAnsi"/>
        </w:rPr>
        <w:t xml:space="preserve">Ecriture d’un </w:t>
      </w:r>
      <w:proofErr w:type="spellStart"/>
      <w:r>
        <w:rPr>
          <w:rFonts w:eastAsiaTheme="minorHAnsi"/>
        </w:rPr>
        <w:t>Playbook</w:t>
      </w:r>
      <w:proofErr w:type="spellEnd"/>
      <w:r>
        <w:rPr>
          <w:rFonts w:eastAsiaTheme="minorHAnsi"/>
        </w:rPr>
        <w:t xml:space="preserve"> Ansible</w:t>
      </w:r>
      <w:bookmarkEnd w:id="30"/>
    </w:p>
    <w:p w14:paraId="3E88656A" w14:textId="57ED8F39" w:rsidR="00D14EF8" w:rsidRDefault="00FF3846" w:rsidP="00E227D1">
      <w:pPr>
        <w:rPr>
          <w:color w:val="auto"/>
        </w:rPr>
      </w:pPr>
      <w:r>
        <w:rPr>
          <w:color w:val="auto"/>
        </w:rPr>
        <w:t>Dans le processus</w:t>
      </w:r>
      <w:r w:rsidR="00C80743">
        <w:rPr>
          <w:color w:val="auto"/>
        </w:rPr>
        <w:t xml:space="preserve"> </w:t>
      </w:r>
      <w:r w:rsidR="000B4A92">
        <w:rPr>
          <w:color w:val="auto"/>
        </w:rPr>
        <w:t xml:space="preserve">de livraison applicative, les </w:t>
      </w:r>
      <w:r w:rsidR="000B4A92" w:rsidRPr="00FD139C">
        <w:rPr>
          <w:color w:val="auto"/>
        </w:rPr>
        <w:t>développeur</w:t>
      </w:r>
      <w:r w:rsidR="000B4A92">
        <w:rPr>
          <w:color w:val="auto"/>
        </w:rPr>
        <w:t>s</w:t>
      </w:r>
      <w:r w:rsidR="005E69DB">
        <w:rPr>
          <w:color w:val="auto"/>
        </w:rPr>
        <w:t xml:space="preserve"> écrivent leur code de déploiement au format </w:t>
      </w:r>
      <w:proofErr w:type="spellStart"/>
      <w:r w:rsidR="005E69DB">
        <w:rPr>
          <w:color w:val="auto"/>
        </w:rPr>
        <w:t>Playbook</w:t>
      </w:r>
      <w:proofErr w:type="spellEnd"/>
      <w:r w:rsidR="005E69DB">
        <w:rPr>
          <w:color w:val="auto"/>
        </w:rPr>
        <w:t xml:space="preserve">. Les fichiers sont contenus sur un serveur </w:t>
      </w:r>
      <w:proofErr w:type="spellStart"/>
      <w:r w:rsidR="005E69DB">
        <w:rPr>
          <w:color w:val="auto"/>
        </w:rPr>
        <w:t>GitLab</w:t>
      </w:r>
      <w:proofErr w:type="spellEnd"/>
      <w:r w:rsidR="005E69DB">
        <w:rPr>
          <w:color w:val="auto"/>
        </w:rPr>
        <w:t xml:space="preserve"> sur lequel Ansible Tower se synchronise pour en récupérer la dernière version et le déployer sur les serveurs.</w:t>
      </w:r>
    </w:p>
    <w:p w14:paraId="10D3AC9B" w14:textId="77777777" w:rsidR="005E69DB" w:rsidRDefault="005E69DB" w:rsidP="00E227D1">
      <w:pPr>
        <w:rPr>
          <w:color w:val="auto"/>
        </w:rPr>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5E69DB" w14:paraId="19F3D16C" w14:textId="77777777" w:rsidTr="00861E35">
        <w:tc>
          <w:tcPr>
            <w:tcW w:w="1838" w:type="dxa"/>
          </w:tcPr>
          <w:p w14:paraId="41151C35" w14:textId="77777777" w:rsidR="005E69DB" w:rsidRDefault="005E69DB" w:rsidP="005E69DB">
            <w:pPr>
              <w:pStyle w:val="Paragraphedeliste"/>
              <w:numPr>
                <w:ilvl w:val="0"/>
                <w:numId w:val="11"/>
              </w:numPr>
            </w:pPr>
          </w:p>
        </w:tc>
        <w:tc>
          <w:tcPr>
            <w:tcW w:w="7478" w:type="dxa"/>
          </w:tcPr>
          <w:p w14:paraId="61E7F01F" w14:textId="01256E1F" w:rsidR="005E69DB" w:rsidRDefault="005E69DB" w:rsidP="00861E35">
            <w:r>
              <w:rPr>
                <w:color w:val="auto"/>
              </w:rPr>
              <w:t xml:space="preserve">Les </w:t>
            </w:r>
            <w:r w:rsidRPr="00FD139C">
              <w:rPr>
                <w:color w:val="auto"/>
              </w:rPr>
              <w:t>développeur</w:t>
            </w:r>
            <w:r w:rsidR="008C5E74">
              <w:rPr>
                <w:color w:val="auto"/>
              </w:rPr>
              <w:t xml:space="preserve">s </w:t>
            </w:r>
            <w:r>
              <w:rPr>
                <w:color w:val="auto"/>
              </w:rPr>
              <w:t xml:space="preserve">ont la charge de définir le déploiement de leur application dans un ou plusieurs </w:t>
            </w:r>
            <w:proofErr w:type="spellStart"/>
            <w:r>
              <w:rPr>
                <w:color w:val="auto"/>
              </w:rPr>
              <w:t>Playbook</w:t>
            </w:r>
            <w:proofErr w:type="spellEnd"/>
            <w:r>
              <w:rPr>
                <w:color w:val="auto"/>
              </w:rPr>
              <w:t xml:space="preserve"> situés sur un serveur </w:t>
            </w:r>
            <w:proofErr w:type="spellStart"/>
            <w:r>
              <w:rPr>
                <w:color w:val="auto"/>
              </w:rPr>
              <w:t>GitLab</w:t>
            </w:r>
            <w:proofErr w:type="spellEnd"/>
          </w:p>
        </w:tc>
      </w:tr>
    </w:tbl>
    <w:p w14:paraId="0BBC3B8A" w14:textId="77F10509" w:rsidR="00E31D2B" w:rsidRDefault="00E31D2B" w:rsidP="005116B0">
      <w:pPr>
        <w:pStyle w:val="Titre3"/>
        <w:rPr>
          <w:rFonts w:eastAsiaTheme="minorHAnsi"/>
        </w:rPr>
      </w:pPr>
      <w:bookmarkStart w:id="31" w:name="_Toc86170867"/>
      <w:r>
        <w:rPr>
          <w:rFonts w:eastAsiaTheme="minorHAnsi"/>
        </w:rPr>
        <w:t xml:space="preserve">Accès à </w:t>
      </w:r>
      <w:proofErr w:type="spellStart"/>
      <w:r>
        <w:rPr>
          <w:rFonts w:eastAsiaTheme="minorHAnsi"/>
        </w:rPr>
        <w:t>GitLab</w:t>
      </w:r>
      <w:bookmarkEnd w:id="31"/>
      <w:proofErr w:type="spellEnd"/>
    </w:p>
    <w:p w14:paraId="7862AFF8" w14:textId="61E84E25" w:rsidR="00CF1EE7" w:rsidRDefault="00475B25" w:rsidP="00CF1EE7">
      <w:pPr>
        <w:rPr>
          <w:color w:val="auto"/>
        </w:rPr>
      </w:pPr>
      <w:r>
        <w:t xml:space="preserve">En se connectant au Web UI de </w:t>
      </w:r>
      <w:proofErr w:type="spellStart"/>
      <w:r>
        <w:t>GitLab</w:t>
      </w:r>
      <w:proofErr w:type="spellEnd"/>
      <w:r>
        <w:t xml:space="preserve">, </w:t>
      </w:r>
      <w:r>
        <w:rPr>
          <w:color w:val="auto"/>
        </w:rPr>
        <w:t xml:space="preserve">les </w:t>
      </w:r>
      <w:r w:rsidRPr="00FD139C">
        <w:rPr>
          <w:color w:val="auto"/>
        </w:rPr>
        <w:t>développeurs</w:t>
      </w:r>
      <w:r>
        <w:rPr>
          <w:color w:val="auto"/>
        </w:rPr>
        <w:t xml:space="preserve"> </w:t>
      </w:r>
      <w:r w:rsidR="00387804">
        <w:rPr>
          <w:color w:val="auto"/>
        </w:rPr>
        <w:t>visualisent</w:t>
      </w:r>
      <w:r>
        <w:rPr>
          <w:color w:val="auto"/>
        </w:rPr>
        <w:t xml:space="preserve"> les projets accessibles. Ces projets sont contenus dans le groupe </w:t>
      </w:r>
      <w:proofErr w:type="spellStart"/>
      <w:r>
        <w:rPr>
          <w:color w:val="auto"/>
        </w:rPr>
        <w:t>GitLab</w:t>
      </w:r>
      <w:proofErr w:type="spellEnd"/>
      <w:r>
        <w:rPr>
          <w:color w:val="auto"/>
        </w:rPr>
        <w:t xml:space="preserve"> </w:t>
      </w:r>
      <w:r w:rsidRPr="00475B25">
        <w:rPr>
          <w:i/>
          <w:iCs/>
          <w:color w:val="auto"/>
        </w:rPr>
        <w:t>ansible-</w:t>
      </w:r>
      <w:proofErr w:type="spellStart"/>
      <w:r w:rsidRPr="00475B25">
        <w:rPr>
          <w:i/>
          <w:iCs/>
          <w:color w:val="auto"/>
        </w:rPr>
        <w:t>playbook</w:t>
      </w:r>
      <w:proofErr w:type="spellEnd"/>
      <w:r>
        <w:rPr>
          <w:color w:val="auto"/>
        </w:rPr>
        <w:t>.</w:t>
      </w:r>
      <w:r w:rsidR="00EE4BB2">
        <w:rPr>
          <w:color w:val="auto"/>
        </w:rPr>
        <w:t xml:space="preserve"> Dans l’exemple ci-dessous, le</w:t>
      </w:r>
      <w:r w:rsidR="00AF4D05">
        <w:rPr>
          <w:color w:val="auto"/>
        </w:rPr>
        <w:t xml:space="preserve"> seul</w:t>
      </w:r>
      <w:r w:rsidR="00EE4BB2">
        <w:rPr>
          <w:color w:val="auto"/>
        </w:rPr>
        <w:t xml:space="preserve"> projet </w:t>
      </w:r>
      <w:r w:rsidR="00AF4D05">
        <w:rPr>
          <w:color w:val="auto"/>
        </w:rPr>
        <w:t>visible s’intitule « </w:t>
      </w:r>
      <w:proofErr w:type="spellStart"/>
      <w:r w:rsidR="00AF4D05">
        <w:rPr>
          <w:color w:val="auto"/>
        </w:rPr>
        <w:t>prj_</w:t>
      </w:r>
      <w:r w:rsidR="00172F76">
        <w:rPr>
          <w:color w:val="auto"/>
        </w:rPr>
        <w:t>delivery</w:t>
      </w:r>
      <w:r w:rsidR="00DB373C">
        <w:rPr>
          <w:color w:val="auto"/>
        </w:rPr>
        <w:t>_</w:t>
      </w:r>
      <w:r w:rsidR="000546BA">
        <w:rPr>
          <w:color w:val="auto"/>
        </w:rPr>
        <w:t>ida</w:t>
      </w:r>
      <w:proofErr w:type="spellEnd"/>
      <w:r w:rsidR="00AF4D05">
        <w:rPr>
          <w:color w:val="auto"/>
        </w:rPr>
        <w:t> »</w:t>
      </w:r>
      <w:r w:rsidR="00DB373C">
        <w:rPr>
          <w:color w:val="auto"/>
        </w:rPr>
        <w:t>.</w:t>
      </w:r>
    </w:p>
    <w:p w14:paraId="2C820546" w14:textId="4FCD66E8" w:rsidR="00D54554" w:rsidRDefault="00D54554">
      <w:pPr>
        <w:spacing w:after="160" w:line="259" w:lineRule="auto"/>
        <w:rPr>
          <w:noProof/>
          <w:color w:val="auto"/>
        </w:rPr>
      </w:pPr>
      <w:r>
        <w:rPr>
          <w:noProof/>
          <w:color w:val="auto"/>
        </w:rPr>
        <mc:AlternateContent>
          <mc:Choice Requires="wpg">
            <w:drawing>
              <wp:inline distT="0" distB="0" distL="0" distR="0" wp14:anchorId="15F1B7E3" wp14:editId="65E9C145">
                <wp:extent cx="4067175" cy="2781300"/>
                <wp:effectExtent l="152400" t="152400" r="390525" b="361950"/>
                <wp:docPr id="40" name="Groupe 40"/>
                <wp:cNvGraphicFramePr/>
                <a:graphic xmlns:a="http://schemas.openxmlformats.org/drawingml/2006/main">
                  <a:graphicData uri="http://schemas.microsoft.com/office/word/2010/wordprocessingGroup">
                    <wpg:wgp>
                      <wpg:cNvGrpSpPr/>
                      <wpg:grpSpPr>
                        <a:xfrm>
                          <a:off x="0" y="0"/>
                          <a:ext cx="4067175" cy="2781300"/>
                          <a:chOff x="0" y="0"/>
                          <a:chExt cx="5418836" cy="3991559"/>
                        </a:xfrm>
                      </wpg:grpSpPr>
                      <pic:pic xmlns:pic="http://schemas.openxmlformats.org/drawingml/2006/picture">
                        <pic:nvPicPr>
                          <pic:cNvPr id="21" name="Imag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0235" cy="105664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5" name="Image 35"/>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402336" y="943661"/>
                            <a:ext cx="5016500" cy="144335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4" name="Image 2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20060" y="1632509"/>
                            <a:ext cx="2018665" cy="152527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9" name="Imag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89001" y="2378659"/>
                            <a:ext cx="2816225" cy="1612900"/>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1B41835B">
              <v:group id="Groupe 40" style="width:320.25pt;height:219pt;mso-position-horizontal-relative:char;mso-position-vertical-relative:line" coordsize="54188,39915" o:spid="_x0000_s1026" w14:anchorId="3BB5C9E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1" style="position:absolute;width:18802;height:1056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">
                  <v:imagedata o:title="" r:id="rId37"/>
                  <v:shadow on="t" color="#333" opacity="42598f" offset="2.74397mm,2.74397mm" origin="-.5,-.5"/>
                </v:shape>
                <v:shape id="Image 35" style="position:absolute;left:4023;top:9436;width:50165;height:1443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">
                  <v:imagedata o:title="" r:id="rId38"/>
                  <v:shadow on="t" color="#333" opacity="42598f" offset="2.74397mm,2.74397mm" origin="-.5,-.5"/>
                </v:shape>
                <v:shape id="Image 24" style="position:absolute;left:26200;top:16325;width:20187;height:1525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">
                  <v:imagedata o:title="" r:id="rId39"/>
                  <v:shadow on="t" color="#333" opacity="42598f" offset="2.74397mm,2.74397mm" origin="-.5,-.5"/>
                </v:shape>
                <v:shape id="Image 39" style="position:absolute;left:890;top:23786;width:28162;height:1612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">
                  <v:imagedata o:title="" r:id="rId40"/>
                  <v:shadow on="t" color="#333" opacity="42598f" offset="2.74397mm,2.74397mm" origin="-.5,-.5"/>
                </v:shape>
                <w10:anchorlock/>
              </v:group>
            </w:pict>
          </mc:Fallback>
        </mc:AlternateContent>
      </w:r>
      <w:r>
        <w:rPr>
          <w:noProof/>
          <w:color w:val="auto"/>
        </w:rPr>
        <w:br w:type="page"/>
      </w:r>
    </w:p>
    <w:p w14:paraId="66F32B1F" w14:textId="77777777" w:rsidR="00D54554" w:rsidRDefault="00D54554" w:rsidP="00D278F5">
      <w:pPr>
        <w:rPr>
          <w:color w:val="auto"/>
        </w:rPr>
      </w:pPr>
    </w:p>
    <w:p w14:paraId="63A6F5B5" w14:textId="263E1A12" w:rsidR="008C7CAF" w:rsidRPr="00514D85" w:rsidRDefault="00AF4D05" w:rsidP="00E31D2B">
      <w:pPr>
        <w:rPr>
          <w:color w:val="auto"/>
        </w:rPr>
      </w:pPr>
      <w:r w:rsidRPr="00514D85">
        <w:rPr>
          <w:color w:val="auto"/>
        </w:rPr>
        <w:t xml:space="preserve">L’utilisateur a cette visibilité dans </w:t>
      </w:r>
      <w:proofErr w:type="spellStart"/>
      <w:r w:rsidRPr="00514D85">
        <w:rPr>
          <w:color w:val="auto"/>
        </w:rPr>
        <w:t>GitLab</w:t>
      </w:r>
      <w:proofErr w:type="spellEnd"/>
      <w:r w:rsidRPr="00514D85">
        <w:rPr>
          <w:color w:val="auto"/>
        </w:rPr>
        <w:t xml:space="preserve"> en fonction d</w:t>
      </w:r>
      <w:r w:rsidR="003E1B0E">
        <w:rPr>
          <w:color w:val="auto"/>
        </w:rPr>
        <w:t xml:space="preserve">u choix </w:t>
      </w:r>
      <w:r w:rsidR="0093319C">
        <w:rPr>
          <w:color w:val="auto"/>
        </w:rPr>
        <w:t>d</w:t>
      </w:r>
      <w:r w:rsidR="00A451F9">
        <w:rPr>
          <w:color w:val="auto"/>
        </w:rPr>
        <w:t>u responsable</w:t>
      </w:r>
      <w:r w:rsidR="00FC756B" w:rsidRPr="00514D85">
        <w:rPr>
          <w:color w:val="auto"/>
        </w:rPr>
        <w:t>.</w:t>
      </w:r>
    </w:p>
    <w:p w14:paraId="45526C2F" w14:textId="1F143123" w:rsidR="00FC756B" w:rsidRPr="00514D85" w:rsidRDefault="002C2407" w:rsidP="00FC756B">
      <w:pPr>
        <w:pStyle w:val="Paragraphedeliste"/>
        <w:numPr>
          <w:ilvl w:val="0"/>
          <w:numId w:val="29"/>
        </w:numPr>
        <w:rPr>
          <w:color w:val="auto"/>
        </w:rPr>
      </w:pPr>
      <w:proofErr w:type="gramStart"/>
      <w:r w:rsidRPr="00514D85">
        <w:rPr>
          <w:color w:val="auto"/>
        </w:rPr>
        <w:t>les</w:t>
      </w:r>
      <w:proofErr w:type="gramEnd"/>
      <w:r w:rsidRPr="00514D85">
        <w:rPr>
          <w:color w:val="auto"/>
        </w:rPr>
        <w:t xml:space="preserve"> utilisateurs </w:t>
      </w:r>
      <w:r w:rsidR="00350424">
        <w:rPr>
          <w:color w:val="auto"/>
        </w:rPr>
        <w:t xml:space="preserve">ayant le profil administrateur </w:t>
      </w:r>
      <w:r w:rsidRPr="00514D85">
        <w:rPr>
          <w:color w:val="auto"/>
        </w:rPr>
        <w:t xml:space="preserve">bénéficient </w:t>
      </w:r>
      <w:r w:rsidR="00514D85">
        <w:rPr>
          <w:color w:val="auto"/>
        </w:rPr>
        <w:t>d</w:t>
      </w:r>
      <w:r w:rsidR="00384DCE">
        <w:rPr>
          <w:color w:val="auto"/>
        </w:rPr>
        <w:t xml:space="preserve">e la permission </w:t>
      </w:r>
      <w:proofErr w:type="spellStart"/>
      <w:r w:rsidR="00374047" w:rsidRPr="00514D85">
        <w:rPr>
          <w:i/>
          <w:iCs/>
          <w:color w:val="auto"/>
        </w:rPr>
        <w:t>Maintainer</w:t>
      </w:r>
      <w:proofErr w:type="spellEnd"/>
      <w:r w:rsidR="00374047" w:rsidRPr="00514D85">
        <w:rPr>
          <w:color w:val="auto"/>
        </w:rPr>
        <w:t xml:space="preserve"> sur le projet </w:t>
      </w:r>
      <w:proofErr w:type="spellStart"/>
      <w:r w:rsidR="00374047" w:rsidRPr="00514D85">
        <w:rPr>
          <w:color w:val="auto"/>
        </w:rPr>
        <w:t>GitLab</w:t>
      </w:r>
      <w:proofErr w:type="spellEnd"/>
    </w:p>
    <w:p w14:paraId="6059FE9B" w14:textId="2722BB73" w:rsidR="00387804" w:rsidRDefault="00374047" w:rsidP="00387804">
      <w:pPr>
        <w:pStyle w:val="Paragraphedeliste"/>
        <w:numPr>
          <w:ilvl w:val="0"/>
          <w:numId w:val="29"/>
        </w:numPr>
        <w:rPr>
          <w:color w:val="auto"/>
        </w:rPr>
      </w:pPr>
      <w:proofErr w:type="gramStart"/>
      <w:r w:rsidRPr="00514D85">
        <w:rPr>
          <w:color w:val="auto"/>
        </w:rPr>
        <w:t>les</w:t>
      </w:r>
      <w:proofErr w:type="gramEnd"/>
      <w:r w:rsidRPr="00514D85">
        <w:rPr>
          <w:color w:val="auto"/>
        </w:rPr>
        <w:t xml:space="preserve"> utilisateurs </w:t>
      </w:r>
      <w:r w:rsidR="00350424">
        <w:rPr>
          <w:color w:val="auto"/>
        </w:rPr>
        <w:t>ayant un profil d</w:t>
      </w:r>
      <w:r w:rsidR="007A51F4">
        <w:rPr>
          <w:color w:val="auto"/>
        </w:rPr>
        <w:t>é</w:t>
      </w:r>
      <w:r w:rsidR="00350424">
        <w:rPr>
          <w:color w:val="auto"/>
        </w:rPr>
        <w:t xml:space="preserve">veloppeur </w:t>
      </w:r>
      <w:r w:rsidR="007A51F4">
        <w:rPr>
          <w:color w:val="auto"/>
        </w:rPr>
        <w:t>b</w:t>
      </w:r>
      <w:r w:rsidRPr="00514D85">
        <w:rPr>
          <w:color w:val="auto"/>
        </w:rPr>
        <w:t xml:space="preserve">énéficient </w:t>
      </w:r>
      <w:r w:rsidR="00384DCE">
        <w:rPr>
          <w:color w:val="auto"/>
        </w:rPr>
        <w:t>de la permission</w:t>
      </w:r>
      <w:r w:rsidR="00514D85">
        <w:rPr>
          <w:color w:val="auto"/>
        </w:rPr>
        <w:t xml:space="preserve"> </w:t>
      </w:r>
      <w:proofErr w:type="spellStart"/>
      <w:r w:rsidRPr="00514D85">
        <w:rPr>
          <w:i/>
          <w:iCs/>
          <w:color w:val="auto"/>
        </w:rPr>
        <w:t>Developer</w:t>
      </w:r>
      <w:proofErr w:type="spellEnd"/>
      <w:r w:rsidRPr="00514D85">
        <w:rPr>
          <w:color w:val="auto"/>
        </w:rPr>
        <w:t xml:space="preserve"> sur le projet </w:t>
      </w:r>
      <w:proofErr w:type="spellStart"/>
      <w:r w:rsidRPr="00514D85">
        <w:rPr>
          <w:color w:val="auto"/>
        </w:rPr>
        <w:t>GitLa</w:t>
      </w:r>
      <w:r w:rsidR="00514D85">
        <w:rPr>
          <w:color w:val="auto"/>
        </w:rPr>
        <w:t>b</w:t>
      </w:r>
      <w:proofErr w:type="spellEnd"/>
    </w:p>
    <w:p w14:paraId="11C97903" w14:textId="77777777" w:rsidR="00416060" w:rsidRPr="00416060" w:rsidRDefault="00416060" w:rsidP="00416060">
      <w:pPr>
        <w:rPr>
          <w:color w:val="auto"/>
        </w:rPr>
      </w:pPr>
    </w:p>
    <w:p w14:paraId="0859CFC5" w14:textId="611C94E9" w:rsidR="00BE127A" w:rsidRPr="00636F4B" w:rsidRDefault="001B3F89" w:rsidP="00BE127A">
      <w:pPr>
        <w:rPr>
          <w:color w:val="auto"/>
        </w:rPr>
      </w:pPr>
      <w:r w:rsidRPr="00FF0EEA">
        <w:rPr>
          <w:rFonts w:ascii="Segoe UI" w:hAnsi="Segoe UI" w:cs="Segoe UI"/>
          <w:noProof/>
        </w:rPr>
        <w:drawing>
          <wp:inline distT="0" distB="0" distL="0" distR="0" wp14:anchorId="49F65F8E" wp14:editId="0BBC967E">
            <wp:extent cx="358775" cy="358775"/>
            <wp:effectExtent l="0" t="0" r="3175" b="3175"/>
            <wp:docPr id="50" name="Graphique 50" descr="Loupe"/>
            <wp:cNvGraphicFramePr/>
            <a:graphic xmlns:a="http://schemas.openxmlformats.org/drawingml/2006/main">
              <a:graphicData uri="http://schemas.openxmlformats.org/drawingml/2006/picture">
                <pic:pic xmlns:pic="http://schemas.openxmlformats.org/drawingml/2006/picture">
                  <pic:nvPicPr>
                    <pic:cNvPr id="77" name="Graphique 77" descr="Loup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9410" cy="359410"/>
                    </a:xfrm>
                    <a:prstGeom prst="rect">
                      <a:avLst/>
                    </a:prstGeom>
                  </pic:spPr>
                </pic:pic>
              </a:graphicData>
            </a:graphic>
          </wp:inline>
        </w:drawing>
      </w:r>
      <w:r>
        <w:rPr>
          <w:color w:val="auto"/>
        </w:rPr>
        <w:t>L</w:t>
      </w:r>
      <w:r w:rsidR="00384DCE">
        <w:rPr>
          <w:color w:val="auto"/>
        </w:rPr>
        <w:t xml:space="preserve">a permission </w:t>
      </w:r>
      <w:proofErr w:type="spellStart"/>
      <w:r w:rsidR="00384DCE" w:rsidRPr="00514D85">
        <w:rPr>
          <w:i/>
          <w:iCs/>
          <w:color w:val="auto"/>
        </w:rPr>
        <w:t>Maintainer</w:t>
      </w:r>
      <w:proofErr w:type="spellEnd"/>
      <w:r w:rsidR="00384DCE">
        <w:rPr>
          <w:color w:val="auto"/>
        </w:rPr>
        <w:t xml:space="preserve"> permet d’approuver </w:t>
      </w:r>
      <w:r w:rsidR="00636F4B">
        <w:rPr>
          <w:color w:val="auto"/>
        </w:rPr>
        <w:t xml:space="preserve">des Merge </w:t>
      </w:r>
      <w:proofErr w:type="spellStart"/>
      <w:r w:rsidR="00636F4B">
        <w:rPr>
          <w:color w:val="auto"/>
        </w:rPr>
        <w:t>Request</w:t>
      </w:r>
      <w:r w:rsidR="00416060">
        <w:rPr>
          <w:color w:val="auto"/>
        </w:rPr>
        <w:t>s</w:t>
      </w:r>
      <w:proofErr w:type="spellEnd"/>
      <w:r w:rsidR="00636F4B">
        <w:rPr>
          <w:color w:val="auto"/>
        </w:rPr>
        <w:t xml:space="preserve"> sur une branche protégée, ce qui n’est pas le cas de la permission </w:t>
      </w:r>
      <w:proofErr w:type="spellStart"/>
      <w:r w:rsidR="00636F4B" w:rsidRPr="00514D85">
        <w:rPr>
          <w:i/>
          <w:iCs/>
          <w:color w:val="auto"/>
        </w:rPr>
        <w:t>Developer</w:t>
      </w:r>
      <w:proofErr w:type="spellEnd"/>
      <w:r w:rsidR="00636F4B">
        <w:rPr>
          <w:color w:val="auto"/>
        </w:rPr>
        <w:t>.</w:t>
      </w:r>
    </w:p>
    <w:p w14:paraId="166E7338" w14:textId="77777777" w:rsidR="00514D85" w:rsidRPr="00514D85" w:rsidRDefault="00514D85" w:rsidP="00514D85">
      <w:pPr>
        <w:rPr>
          <w:color w:val="auto"/>
        </w:rPr>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514D85" w14:paraId="066E8E4C" w14:textId="77777777" w:rsidTr="00861E35">
        <w:tc>
          <w:tcPr>
            <w:tcW w:w="1838" w:type="dxa"/>
          </w:tcPr>
          <w:p w14:paraId="19E8DC24" w14:textId="77777777" w:rsidR="00514D85" w:rsidRDefault="00514D85" w:rsidP="00514D85">
            <w:pPr>
              <w:pStyle w:val="Paragraphedeliste"/>
              <w:numPr>
                <w:ilvl w:val="0"/>
                <w:numId w:val="11"/>
              </w:numPr>
            </w:pPr>
          </w:p>
        </w:tc>
        <w:tc>
          <w:tcPr>
            <w:tcW w:w="7478" w:type="dxa"/>
          </w:tcPr>
          <w:p w14:paraId="155203F5" w14:textId="5FC6D877" w:rsidR="00514D85" w:rsidRPr="00514D85" w:rsidRDefault="00514D85" w:rsidP="00861E35">
            <w:pPr>
              <w:rPr>
                <w:color w:val="auto"/>
              </w:rPr>
            </w:pPr>
            <w:r>
              <w:rPr>
                <w:color w:val="auto"/>
              </w:rPr>
              <w:t>Seuls</w:t>
            </w:r>
            <w:r w:rsidRPr="00514D85">
              <w:rPr>
                <w:color w:val="auto"/>
              </w:rPr>
              <w:t xml:space="preserve"> les utilisateurs</w:t>
            </w:r>
            <w:r>
              <w:rPr>
                <w:color w:val="auto"/>
              </w:rPr>
              <w:t xml:space="preserve"> </w:t>
            </w:r>
            <w:r w:rsidR="00CC0536">
              <w:rPr>
                <w:color w:val="auto"/>
              </w:rPr>
              <w:t>ayant été</w:t>
            </w:r>
            <w:r w:rsidR="001F6D05">
              <w:rPr>
                <w:color w:val="auto"/>
              </w:rPr>
              <w:t xml:space="preserve"> désigné </w:t>
            </w:r>
            <w:r w:rsidR="00C65AA1">
              <w:rPr>
                <w:color w:val="auto"/>
              </w:rPr>
              <w:t>en tant qu’administrateur</w:t>
            </w:r>
            <w:r w:rsidRPr="00514D85">
              <w:rPr>
                <w:color w:val="auto"/>
              </w:rPr>
              <w:t> </w:t>
            </w:r>
            <w:r>
              <w:rPr>
                <w:color w:val="auto"/>
              </w:rPr>
              <w:t xml:space="preserve">pourront approuver une Merge </w:t>
            </w:r>
            <w:proofErr w:type="spellStart"/>
            <w:r>
              <w:rPr>
                <w:color w:val="auto"/>
              </w:rPr>
              <w:t>Request</w:t>
            </w:r>
            <w:proofErr w:type="spellEnd"/>
            <w:r>
              <w:rPr>
                <w:color w:val="auto"/>
              </w:rPr>
              <w:t xml:space="preserve"> sur une branche protégée.</w:t>
            </w:r>
          </w:p>
        </w:tc>
      </w:tr>
    </w:tbl>
    <w:p w14:paraId="4BE453A7" w14:textId="0613E533" w:rsidR="00AA3F55" w:rsidRDefault="008E2E95" w:rsidP="005116B0">
      <w:pPr>
        <w:pStyle w:val="Titre3"/>
        <w:rPr>
          <w:rFonts w:hint="eastAsia"/>
        </w:rPr>
      </w:pPr>
      <w:bookmarkStart w:id="32" w:name="_Toc86170868"/>
      <w:r w:rsidRPr="008E2E95">
        <w:t>Comment se connecte Tower aux serveurs pour exécuter le code Ansible ?</w:t>
      </w:r>
      <w:bookmarkEnd w:id="32"/>
    </w:p>
    <w:p w14:paraId="188D0B50" w14:textId="058309D2" w:rsidR="00AA3F55" w:rsidRDefault="00AA3F55" w:rsidP="00AA3F55">
      <w:r>
        <w:t xml:space="preserve">Tower se connecte aux serveurs Linux par SSH en tant que </w:t>
      </w:r>
      <w:proofErr w:type="spellStart"/>
      <w:r w:rsidRPr="00FC3AC5">
        <w:rPr>
          <w:i/>
          <w:iCs/>
        </w:rPr>
        <w:t>tower</w:t>
      </w:r>
      <w:proofErr w:type="spellEnd"/>
      <w:r>
        <w:t xml:space="preserve">, utilisateur pouvant élever ses privilèges en tant que </w:t>
      </w:r>
      <w:r w:rsidRPr="00FC3AC5">
        <w:rPr>
          <w:i/>
          <w:iCs/>
        </w:rPr>
        <w:t>root</w:t>
      </w:r>
      <w:r>
        <w:t xml:space="preserve">. Pour exécuter une </w:t>
      </w:r>
      <w:proofErr w:type="spellStart"/>
      <w:r w:rsidRPr="00FC3AC5">
        <w:rPr>
          <w:i/>
          <w:iCs/>
        </w:rPr>
        <w:t>task</w:t>
      </w:r>
      <w:proofErr w:type="spellEnd"/>
      <w:r>
        <w:t xml:space="preserve"> avec les droits de l’utilisateur </w:t>
      </w:r>
      <w:r w:rsidRPr="00FC3AC5">
        <w:rPr>
          <w:i/>
          <w:iCs/>
        </w:rPr>
        <w:t>root</w:t>
      </w:r>
      <w:r>
        <w:t>, il est nécessaire d’activer la clé</w:t>
      </w:r>
      <w:r w:rsidRPr="00FC3AC5">
        <w:rPr>
          <w:i/>
          <w:iCs/>
        </w:rPr>
        <w:t xml:space="preserve"> </w:t>
      </w:r>
      <w:proofErr w:type="spellStart"/>
      <w:r w:rsidRPr="00FC3AC5">
        <w:rPr>
          <w:i/>
          <w:iCs/>
        </w:rPr>
        <w:t>become</w:t>
      </w:r>
      <w:proofErr w:type="spellEnd"/>
      <w:r>
        <w:t xml:space="preserve">. Cette opération </w:t>
      </w:r>
      <w:r w:rsidRPr="00FC3AC5">
        <w:rPr>
          <w:b/>
          <w:bCs/>
          <w:u w:val="single"/>
        </w:rPr>
        <w:t xml:space="preserve">n’est pas autorisée dans les </w:t>
      </w:r>
      <w:proofErr w:type="spellStart"/>
      <w:r w:rsidRPr="00FC3AC5">
        <w:rPr>
          <w:b/>
          <w:bCs/>
          <w:u w:val="single"/>
        </w:rPr>
        <w:t>Playbooks</w:t>
      </w:r>
      <w:proofErr w:type="spellEnd"/>
      <w:r>
        <w:t xml:space="preserve"> développés chez GRDF. Un développeur devra décrire l’exécution de ses </w:t>
      </w:r>
      <w:proofErr w:type="spellStart"/>
      <w:r w:rsidRPr="00FC3AC5">
        <w:rPr>
          <w:i/>
          <w:iCs/>
        </w:rPr>
        <w:t>tasks</w:t>
      </w:r>
      <w:proofErr w:type="spellEnd"/>
      <w:r>
        <w:t xml:space="preserve"> avec les clés </w:t>
      </w:r>
      <w:proofErr w:type="spellStart"/>
      <w:r w:rsidRPr="00FC3AC5">
        <w:rPr>
          <w:i/>
          <w:iCs/>
        </w:rPr>
        <w:t>become</w:t>
      </w:r>
      <w:proofErr w:type="spellEnd"/>
      <w:r>
        <w:t xml:space="preserve"> et </w:t>
      </w:r>
      <w:proofErr w:type="spellStart"/>
      <w:r w:rsidRPr="00FC3AC5">
        <w:rPr>
          <w:i/>
          <w:iCs/>
        </w:rPr>
        <w:t>become_user</w:t>
      </w:r>
      <w:proofErr w:type="spellEnd"/>
      <w:r>
        <w:t xml:space="preserve">. Ceci peut être fait globalement à un </w:t>
      </w:r>
      <w:proofErr w:type="spellStart"/>
      <w:r w:rsidRPr="00FC3AC5">
        <w:rPr>
          <w:i/>
          <w:iCs/>
        </w:rPr>
        <w:t>play</w:t>
      </w:r>
      <w:proofErr w:type="spellEnd"/>
      <w:r>
        <w:t xml:space="preserve">, </w:t>
      </w:r>
      <w:r w:rsidR="001A460B">
        <w:t>et</w:t>
      </w:r>
      <w:r>
        <w:t xml:space="preserve"> unitairement à une </w:t>
      </w:r>
      <w:proofErr w:type="spellStart"/>
      <w:r w:rsidRPr="00FC3AC5">
        <w:rPr>
          <w:i/>
          <w:iCs/>
        </w:rPr>
        <w:t>task</w:t>
      </w:r>
      <w:proofErr w:type="spellEnd"/>
      <w:r>
        <w:t>.</w:t>
      </w:r>
    </w:p>
    <w:p w14:paraId="75F7CB1C" w14:textId="77777777" w:rsidR="00AA3F55" w:rsidRDefault="00AA3F55" w:rsidP="00AA3F55"/>
    <w:p w14:paraId="3E37E337" w14:textId="0031868C" w:rsidR="00AA3F55" w:rsidRDefault="00AA3F55" w:rsidP="00AA3F55">
      <w:r>
        <w:t xml:space="preserve">Sous Windows, Tower utilise le protocole </w:t>
      </w:r>
      <w:proofErr w:type="spellStart"/>
      <w:r>
        <w:t>WinRM</w:t>
      </w:r>
      <w:proofErr w:type="spellEnd"/>
      <w:r>
        <w:t xml:space="preserve"> pour se connecter aux serveurs en tant que </w:t>
      </w:r>
      <w:r w:rsidR="00E426AE" w:rsidRPr="00E426AE">
        <w:rPr>
          <w:i/>
          <w:iCs/>
        </w:rPr>
        <w:t>S-DIO-ANS-PROD@nova.infra-grdf.com</w:t>
      </w:r>
      <w:r w:rsidR="00E426AE" w:rsidRPr="00E426AE">
        <w:t xml:space="preserve"> </w:t>
      </w:r>
      <w:r w:rsidR="00E426AE">
        <w:t>ou</w:t>
      </w:r>
      <w:r w:rsidR="00E426AE" w:rsidRPr="00E426AE">
        <w:t xml:space="preserve"> </w:t>
      </w:r>
      <w:r w:rsidR="00E426AE" w:rsidRPr="00E426AE">
        <w:rPr>
          <w:i/>
          <w:iCs/>
        </w:rPr>
        <w:t>S-DIO-ANS-HPROD@nova-preprod.infra-grdf.com</w:t>
      </w:r>
      <w:r>
        <w:t xml:space="preserve">. Cet utilisateur a les privilèges administrateur. Il n’est pour autant, </w:t>
      </w:r>
      <w:r w:rsidRPr="001A460B">
        <w:rPr>
          <w:b/>
          <w:bCs/>
          <w:u w:val="single"/>
        </w:rPr>
        <w:t xml:space="preserve">pas autorisé d’exécuter des </w:t>
      </w:r>
      <w:proofErr w:type="spellStart"/>
      <w:r w:rsidRPr="001A460B">
        <w:rPr>
          <w:b/>
          <w:bCs/>
          <w:i/>
          <w:iCs/>
          <w:u w:val="single"/>
        </w:rPr>
        <w:t>tasks</w:t>
      </w:r>
      <w:proofErr w:type="spellEnd"/>
      <w:r w:rsidRPr="001A460B">
        <w:rPr>
          <w:b/>
          <w:bCs/>
          <w:u w:val="single"/>
        </w:rPr>
        <w:t xml:space="preserve"> </w:t>
      </w:r>
      <w:r w:rsidR="0042794E">
        <w:rPr>
          <w:b/>
          <w:bCs/>
          <w:u w:val="single"/>
        </w:rPr>
        <w:t xml:space="preserve">avec </w:t>
      </w:r>
      <w:r w:rsidR="006E1F16">
        <w:rPr>
          <w:b/>
          <w:bCs/>
          <w:u w:val="single"/>
        </w:rPr>
        <w:t>ces</w:t>
      </w:r>
      <w:r w:rsidRPr="001A460B">
        <w:rPr>
          <w:b/>
          <w:bCs/>
          <w:u w:val="single"/>
        </w:rPr>
        <w:t xml:space="preserve"> </w:t>
      </w:r>
      <w:r w:rsidR="006E1F16">
        <w:rPr>
          <w:b/>
          <w:bCs/>
          <w:u w:val="single"/>
        </w:rPr>
        <w:t>comptes techniques</w:t>
      </w:r>
      <w:r>
        <w:t>. Comme pour Linux, un</w:t>
      </w:r>
      <w:r w:rsidR="00C742AD">
        <w:t xml:space="preserve"> </w:t>
      </w:r>
      <w:r>
        <w:t>développeur</w:t>
      </w:r>
      <w:r w:rsidR="00C742AD">
        <w:t xml:space="preserve"> </w:t>
      </w:r>
      <w:r>
        <w:t xml:space="preserve">devra décrire l’exécution de ses </w:t>
      </w:r>
      <w:proofErr w:type="spellStart"/>
      <w:r w:rsidRPr="00FC3AC5">
        <w:rPr>
          <w:i/>
          <w:iCs/>
        </w:rPr>
        <w:t>tasks</w:t>
      </w:r>
      <w:proofErr w:type="spellEnd"/>
      <w:r>
        <w:t xml:space="preserve"> avec les clés </w:t>
      </w:r>
      <w:proofErr w:type="spellStart"/>
      <w:r w:rsidRPr="00FC3AC5">
        <w:rPr>
          <w:i/>
          <w:iCs/>
        </w:rPr>
        <w:t>become</w:t>
      </w:r>
      <w:proofErr w:type="spellEnd"/>
      <w:r>
        <w:t xml:space="preserve">, </w:t>
      </w:r>
      <w:proofErr w:type="spellStart"/>
      <w:r w:rsidRPr="00FC3AC5">
        <w:rPr>
          <w:i/>
          <w:iCs/>
        </w:rPr>
        <w:t>become_user</w:t>
      </w:r>
      <w:proofErr w:type="spellEnd"/>
      <w:r>
        <w:t xml:space="preserve"> et également </w:t>
      </w:r>
      <w:proofErr w:type="spellStart"/>
      <w:r>
        <w:rPr>
          <w:i/>
          <w:iCs/>
        </w:rPr>
        <w:t>become_method</w:t>
      </w:r>
      <w:proofErr w:type="spellEnd"/>
      <w:r>
        <w:t xml:space="preserve">, égal à </w:t>
      </w:r>
      <w:proofErr w:type="spellStart"/>
      <w:r>
        <w:rPr>
          <w:i/>
          <w:iCs/>
        </w:rPr>
        <w:t>runas</w:t>
      </w:r>
      <w:proofErr w:type="spellEnd"/>
      <w:r>
        <w:t>, différent de la valeur par défaut (</w:t>
      </w:r>
      <w:proofErr w:type="spellStart"/>
      <w:r>
        <w:rPr>
          <w:i/>
          <w:iCs/>
        </w:rPr>
        <w:t>sudo</w:t>
      </w:r>
      <w:proofErr w:type="spellEnd"/>
      <w:r>
        <w:t>).</w:t>
      </w:r>
    </w:p>
    <w:p w14:paraId="789A4F83" w14:textId="77777777" w:rsidR="0035596E" w:rsidRDefault="0035596E" w:rsidP="00AA3F55"/>
    <w:p w14:paraId="59C6E557" w14:textId="31CC6662" w:rsidR="0035596E" w:rsidRDefault="0035596E" w:rsidP="00AA3F55">
      <w:r>
        <w:t xml:space="preserve">Le tableau ci-dessous </w:t>
      </w:r>
      <w:r w:rsidR="00425935">
        <w:t xml:space="preserve">liste les paramètres utilisés pour se connecter aux serveurs Linux et Windows. Le </w:t>
      </w:r>
      <w:proofErr w:type="spellStart"/>
      <w:r w:rsidR="00425935">
        <w:t>fact</w:t>
      </w:r>
      <w:proofErr w:type="spellEnd"/>
      <w:r w:rsidR="00425935" w:rsidRPr="00425935">
        <w:rPr>
          <w:b/>
          <w:bCs/>
        </w:rPr>
        <w:t xml:space="preserve"> </w:t>
      </w:r>
      <w:proofErr w:type="spellStart"/>
      <w:r w:rsidR="00425935" w:rsidRPr="00425935">
        <w:rPr>
          <w:i/>
          <w:iCs/>
        </w:rPr>
        <w:t>ansible_os_family</w:t>
      </w:r>
      <w:proofErr w:type="spellEnd"/>
      <w:r w:rsidR="00425935" w:rsidRPr="00425935">
        <w:t xml:space="preserve"> peut</w:t>
      </w:r>
      <w:r w:rsidR="00425935">
        <w:t xml:space="preserve"> </w:t>
      </w:r>
      <w:r w:rsidR="00425935" w:rsidRPr="00425935">
        <w:t xml:space="preserve">être utilisé dans les </w:t>
      </w:r>
      <w:proofErr w:type="spellStart"/>
      <w:r w:rsidR="00425935" w:rsidRPr="00425935">
        <w:t>Playbooks</w:t>
      </w:r>
      <w:proofErr w:type="spellEnd"/>
      <w:r w:rsidR="00425935">
        <w:t xml:space="preserve"> pour conditionner l’exécution d’une tâche au type d’OS.</w:t>
      </w:r>
    </w:p>
    <w:p w14:paraId="17F731DE" w14:textId="77777777" w:rsidR="00DF18CF" w:rsidRDefault="00DF18CF" w:rsidP="00AA3F55"/>
    <w:tbl>
      <w:tblPr>
        <w:tblStyle w:val="Listeclaire-Accent11"/>
        <w:tblW w:w="5000" w:type="pct"/>
        <w:tblLook w:val="04A0" w:firstRow="1" w:lastRow="0" w:firstColumn="1" w:lastColumn="0" w:noHBand="0" w:noVBand="1"/>
      </w:tblPr>
      <w:tblGrid>
        <w:gridCol w:w="3892"/>
        <w:gridCol w:w="2647"/>
        <w:gridCol w:w="2767"/>
      </w:tblGrid>
      <w:tr w:rsidR="00D51E14" w:rsidRPr="00F50F76" w14:paraId="2E3BB508" w14:textId="77777777" w:rsidTr="00425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2" w:type="dxa"/>
          </w:tcPr>
          <w:p w14:paraId="3201AC5A" w14:textId="25A36DDB" w:rsidR="00D51E14" w:rsidRPr="00F50F76" w:rsidRDefault="00D51E14" w:rsidP="00861E35">
            <w:pPr>
              <w:jc w:val="center"/>
              <w:rPr>
                <w:rFonts w:asciiTheme="minorHAnsi" w:eastAsiaTheme="minorHAnsi" w:hAnsiTheme="minorHAnsi" w:cstheme="minorBidi"/>
                <w:color w:val="FFFFFF" w:themeColor="background1"/>
                <w:sz w:val="22"/>
                <w:szCs w:val="22"/>
                <w:lang w:eastAsia="en-US"/>
              </w:rPr>
            </w:pPr>
            <w:r>
              <w:rPr>
                <w:rFonts w:asciiTheme="minorHAnsi" w:eastAsiaTheme="minorHAnsi" w:hAnsiTheme="minorHAnsi" w:cstheme="minorBidi"/>
                <w:color w:val="FFFFFF" w:themeColor="background1"/>
                <w:sz w:val="22"/>
                <w:szCs w:val="22"/>
                <w:lang w:eastAsia="en-US"/>
              </w:rPr>
              <w:t xml:space="preserve">Paramètre / </w:t>
            </w:r>
            <w:proofErr w:type="spellStart"/>
            <w:r>
              <w:rPr>
                <w:rFonts w:asciiTheme="minorHAnsi" w:eastAsiaTheme="minorHAnsi" w:hAnsiTheme="minorHAnsi" w:cstheme="minorBidi"/>
                <w:color w:val="FFFFFF" w:themeColor="background1"/>
                <w:sz w:val="22"/>
                <w:szCs w:val="22"/>
                <w:lang w:eastAsia="en-US"/>
              </w:rPr>
              <w:t>fact</w:t>
            </w:r>
            <w:proofErr w:type="spellEnd"/>
          </w:p>
        </w:tc>
        <w:tc>
          <w:tcPr>
            <w:tcW w:w="2647" w:type="dxa"/>
          </w:tcPr>
          <w:p w14:paraId="771608E0" w14:textId="3AB1248F" w:rsidR="00D51E14" w:rsidRDefault="00D51E14" w:rsidP="00861E35">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rFonts w:asciiTheme="minorHAnsi" w:eastAsiaTheme="minorHAnsi" w:hAnsiTheme="minorHAnsi" w:cstheme="minorBidi"/>
                <w:color w:val="FFFFFF" w:themeColor="background1"/>
                <w:sz w:val="22"/>
                <w:szCs w:val="22"/>
                <w:lang w:eastAsia="en-US"/>
              </w:rPr>
              <w:t>Linux</w:t>
            </w:r>
          </w:p>
        </w:tc>
        <w:tc>
          <w:tcPr>
            <w:tcW w:w="2767" w:type="dxa"/>
          </w:tcPr>
          <w:p w14:paraId="053DC859" w14:textId="0A5FE8AE" w:rsidR="00D51E14" w:rsidRPr="00F50F76" w:rsidRDefault="00D51E14" w:rsidP="00861E3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FFFFFF" w:themeColor="background1"/>
                <w:sz w:val="22"/>
                <w:szCs w:val="22"/>
                <w:lang w:eastAsia="en-US"/>
              </w:rPr>
            </w:pPr>
            <w:r>
              <w:rPr>
                <w:rFonts w:asciiTheme="minorHAnsi" w:eastAsiaTheme="minorHAnsi" w:hAnsiTheme="minorHAnsi" w:cstheme="minorBidi"/>
                <w:color w:val="FFFFFF" w:themeColor="background1"/>
                <w:sz w:val="22"/>
                <w:szCs w:val="22"/>
                <w:lang w:eastAsia="en-US"/>
              </w:rPr>
              <w:t>Windows</w:t>
            </w:r>
          </w:p>
        </w:tc>
      </w:tr>
      <w:tr w:rsidR="00D51E14" w:rsidRPr="00F50F76" w14:paraId="2FAFE55D" w14:textId="77777777" w:rsidTr="00425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2" w:type="dxa"/>
          </w:tcPr>
          <w:p w14:paraId="439CBE4F" w14:textId="71C5C772" w:rsidR="00D51E14" w:rsidRPr="00F50F76" w:rsidRDefault="000C4592" w:rsidP="00861E35">
            <w:pPr>
              <w:jc w:val="center"/>
              <w:rPr>
                <w:rFonts w:asciiTheme="minorHAnsi" w:eastAsiaTheme="minorHAnsi" w:hAnsiTheme="minorHAnsi" w:cstheme="minorBidi"/>
                <w:b w:val="0"/>
                <w:bCs w:val="0"/>
                <w:sz w:val="22"/>
                <w:szCs w:val="22"/>
                <w:lang w:eastAsia="en-US"/>
              </w:rPr>
            </w:pPr>
            <w:proofErr w:type="spellStart"/>
            <w:proofErr w:type="gramStart"/>
            <w:r w:rsidRPr="000C4592">
              <w:rPr>
                <w:rFonts w:asciiTheme="minorHAnsi" w:eastAsiaTheme="minorHAnsi" w:hAnsiTheme="minorHAnsi" w:cstheme="minorBidi"/>
                <w:b w:val="0"/>
                <w:bCs w:val="0"/>
                <w:sz w:val="22"/>
                <w:szCs w:val="22"/>
                <w:lang w:eastAsia="en-US"/>
              </w:rPr>
              <w:t>ansible</w:t>
            </w:r>
            <w:proofErr w:type="gramEnd"/>
            <w:r w:rsidRPr="000C4592">
              <w:rPr>
                <w:rFonts w:asciiTheme="minorHAnsi" w:eastAsiaTheme="minorHAnsi" w:hAnsiTheme="minorHAnsi" w:cstheme="minorBidi"/>
                <w:b w:val="0"/>
                <w:bCs w:val="0"/>
                <w:sz w:val="22"/>
                <w:szCs w:val="22"/>
                <w:lang w:eastAsia="en-US"/>
              </w:rPr>
              <w:t>_connection</w:t>
            </w:r>
            <w:proofErr w:type="spellEnd"/>
          </w:p>
        </w:tc>
        <w:tc>
          <w:tcPr>
            <w:tcW w:w="2647" w:type="dxa"/>
          </w:tcPr>
          <w:p w14:paraId="4F97AF1D" w14:textId="3690E3C1" w:rsidR="00D51E14" w:rsidRPr="00FC32E1" w:rsidRDefault="00FC32E1" w:rsidP="00861E3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eastAsia="en-US"/>
              </w:rPr>
            </w:pPr>
            <w:proofErr w:type="spellStart"/>
            <w:proofErr w:type="gramStart"/>
            <w:r w:rsidRPr="00FC32E1">
              <w:rPr>
                <w:rFonts w:asciiTheme="minorHAnsi" w:eastAsiaTheme="minorHAnsi" w:hAnsiTheme="minorHAnsi" w:cstheme="minorBidi"/>
                <w:sz w:val="22"/>
                <w:szCs w:val="22"/>
                <w:lang w:eastAsia="en-US"/>
              </w:rPr>
              <w:t>ssh</w:t>
            </w:r>
            <w:proofErr w:type="spellEnd"/>
            <w:proofErr w:type="gramEnd"/>
            <w:r w:rsidRPr="00FC32E1">
              <w:rPr>
                <w:rFonts w:asciiTheme="minorHAnsi" w:eastAsiaTheme="minorHAnsi" w:hAnsiTheme="minorHAnsi" w:cstheme="minorBidi"/>
                <w:sz w:val="22"/>
                <w:szCs w:val="22"/>
                <w:lang w:eastAsia="en-US"/>
              </w:rPr>
              <w:t xml:space="preserve"> (défaut)</w:t>
            </w:r>
          </w:p>
        </w:tc>
        <w:tc>
          <w:tcPr>
            <w:tcW w:w="2767" w:type="dxa"/>
          </w:tcPr>
          <w:p w14:paraId="6F3DC4B2" w14:textId="1742C40B" w:rsidR="00D51E14" w:rsidRPr="00F50F76" w:rsidRDefault="001B7A00" w:rsidP="00861E3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eastAsia="en-US"/>
              </w:rPr>
            </w:pPr>
            <w:proofErr w:type="spellStart"/>
            <w:proofErr w:type="gramStart"/>
            <w:r>
              <w:rPr>
                <w:rFonts w:asciiTheme="minorHAnsi" w:eastAsiaTheme="minorHAnsi" w:hAnsiTheme="minorHAnsi" w:cstheme="minorBidi"/>
                <w:sz w:val="22"/>
                <w:szCs w:val="22"/>
                <w:lang w:eastAsia="en-US"/>
              </w:rPr>
              <w:t>w</w:t>
            </w:r>
            <w:r w:rsidR="00A552AA">
              <w:rPr>
                <w:rFonts w:asciiTheme="minorHAnsi" w:eastAsiaTheme="minorHAnsi" w:hAnsiTheme="minorHAnsi" w:cstheme="minorBidi"/>
                <w:sz w:val="22"/>
                <w:szCs w:val="22"/>
                <w:lang w:eastAsia="en-US"/>
              </w:rPr>
              <w:t>inrm</w:t>
            </w:r>
            <w:proofErr w:type="spellEnd"/>
            <w:proofErr w:type="gramEnd"/>
          </w:p>
        </w:tc>
      </w:tr>
      <w:tr w:rsidR="00D51E14" w:rsidRPr="00F50F76" w14:paraId="1F6D45FF" w14:textId="77777777" w:rsidTr="00425935">
        <w:tc>
          <w:tcPr>
            <w:cnfStyle w:val="001000000000" w:firstRow="0" w:lastRow="0" w:firstColumn="1" w:lastColumn="0" w:oddVBand="0" w:evenVBand="0" w:oddHBand="0" w:evenHBand="0" w:firstRowFirstColumn="0" w:firstRowLastColumn="0" w:lastRowFirstColumn="0" w:lastRowLastColumn="0"/>
            <w:tcW w:w="3892" w:type="dxa"/>
          </w:tcPr>
          <w:p w14:paraId="09FEEEA4" w14:textId="2DAC724E" w:rsidR="00D51E14" w:rsidRPr="00F50F76" w:rsidRDefault="000C4592" w:rsidP="00861E35">
            <w:pPr>
              <w:jc w:val="center"/>
              <w:rPr>
                <w:rFonts w:asciiTheme="minorHAnsi" w:eastAsiaTheme="minorHAnsi" w:hAnsiTheme="minorHAnsi" w:cstheme="minorBidi"/>
                <w:b w:val="0"/>
                <w:bCs w:val="0"/>
                <w:sz w:val="22"/>
                <w:szCs w:val="22"/>
                <w:lang w:eastAsia="en-US"/>
              </w:rPr>
            </w:pPr>
            <w:proofErr w:type="spellStart"/>
            <w:proofErr w:type="gramStart"/>
            <w:r w:rsidRPr="000C4592">
              <w:rPr>
                <w:rFonts w:asciiTheme="minorHAnsi" w:eastAsiaTheme="minorHAnsi" w:hAnsiTheme="minorHAnsi" w:cstheme="minorBidi"/>
                <w:b w:val="0"/>
                <w:bCs w:val="0"/>
                <w:sz w:val="22"/>
                <w:szCs w:val="22"/>
                <w:lang w:eastAsia="en-US"/>
              </w:rPr>
              <w:t>ansible</w:t>
            </w:r>
            <w:proofErr w:type="gramEnd"/>
            <w:r w:rsidRPr="000C4592">
              <w:rPr>
                <w:rFonts w:asciiTheme="minorHAnsi" w:eastAsiaTheme="minorHAnsi" w:hAnsiTheme="minorHAnsi" w:cstheme="minorBidi"/>
                <w:b w:val="0"/>
                <w:bCs w:val="0"/>
                <w:sz w:val="22"/>
                <w:szCs w:val="22"/>
                <w:lang w:eastAsia="en-US"/>
              </w:rPr>
              <w:t>_port</w:t>
            </w:r>
            <w:proofErr w:type="spellEnd"/>
          </w:p>
        </w:tc>
        <w:tc>
          <w:tcPr>
            <w:tcW w:w="2647" w:type="dxa"/>
          </w:tcPr>
          <w:p w14:paraId="434EFF03" w14:textId="30C4A8AC" w:rsidR="00D51E14" w:rsidRPr="00FC32E1" w:rsidRDefault="0099672C" w:rsidP="00861E3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eastAsia="en-US"/>
              </w:rPr>
            </w:pPr>
            <w:r w:rsidRPr="00FC32E1">
              <w:rPr>
                <w:rFonts w:asciiTheme="minorHAnsi" w:eastAsiaTheme="minorHAnsi" w:hAnsiTheme="minorHAnsi" w:cstheme="minorBidi"/>
                <w:sz w:val="22"/>
                <w:szCs w:val="22"/>
                <w:lang w:eastAsia="en-US"/>
              </w:rPr>
              <w:t>22 (d</w:t>
            </w:r>
            <w:r w:rsidR="00FC32E1" w:rsidRPr="00FC32E1">
              <w:rPr>
                <w:rFonts w:asciiTheme="minorHAnsi" w:eastAsiaTheme="minorHAnsi" w:hAnsiTheme="minorHAnsi" w:cstheme="minorBidi"/>
                <w:sz w:val="22"/>
                <w:szCs w:val="22"/>
                <w:lang w:eastAsia="en-US"/>
              </w:rPr>
              <w:t>é</w:t>
            </w:r>
            <w:r w:rsidRPr="00FC32E1">
              <w:rPr>
                <w:rFonts w:asciiTheme="minorHAnsi" w:eastAsiaTheme="minorHAnsi" w:hAnsiTheme="minorHAnsi" w:cstheme="minorBidi"/>
                <w:sz w:val="22"/>
                <w:szCs w:val="22"/>
                <w:lang w:eastAsia="en-US"/>
              </w:rPr>
              <w:t>faut)</w:t>
            </w:r>
          </w:p>
        </w:tc>
        <w:tc>
          <w:tcPr>
            <w:tcW w:w="2767" w:type="dxa"/>
          </w:tcPr>
          <w:p w14:paraId="1415B27E" w14:textId="2B579FFA" w:rsidR="00D51E14" w:rsidRPr="00F50F76" w:rsidRDefault="00A552AA" w:rsidP="00861E3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0099672C">
              <w:rPr>
                <w:rFonts w:asciiTheme="minorHAnsi" w:eastAsiaTheme="minorHAnsi" w:hAnsiTheme="minorHAnsi" w:cstheme="minorBidi"/>
                <w:sz w:val="22"/>
                <w:szCs w:val="22"/>
                <w:lang w:eastAsia="en-US"/>
              </w:rPr>
              <w:t>9</w:t>
            </w:r>
            <w:r>
              <w:rPr>
                <w:rFonts w:asciiTheme="minorHAnsi" w:eastAsiaTheme="minorHAnsi" w:hAnsiTheme="minorHAnsi" w:cstheme="minorBidi"/>
                <w:sz w:val="22"/>
                <w:szCs w:val="22"/>
                <w:lang w:eastAsia="en-US"/>
              </w:rPr>
              <w:t>86</w:t>
            </w:r>
          </w:p>
        </w:tc>
      </w:tr>
      <w:tr w:rsidR="00D51E14" w:rsidRPr="00F50F76" w14:paraId="32633E48" w14:textId="77777777" w:rsidTr="00425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2" w:type="dxa"/>
          </w:tcPr>
          <w:p w14:paraId="6C800BDB" w14:textId="0EDD6974" w:rsidR="00D51E14" w:rsidRPr="005B677E" w:rsidRDefault="00CD5CA2" w:rsidP="00861E35">
            <w:pPr>
              <w:jc w:val="center"/>
              <w:rPr>
                <w:rFonts w:asciiTheme="minorHAnsi" w:eastAsiaTheme="minorHAnsi" w:hAnsiTheme="minorHAnsi" w:cstheme="minorBidi"/>
                <w:b w:val="0"/>
                <w:bCs w:val="0"/>
                <w:sz w:val="22"/>
                <w:szCs w:val="22"/>
                <w:lang w:eastAsia="en-US"/>
              </w:rPr>
            </w:pPr>
            <w:proofErr w:type="spellStart"/>
            <w:proofErr w:type="gramStart"/>
            <w:r w:rsidRPr="005B677E">
              <w:rPr>
                <w:rFonts w:asciiTheme="minorHAnsi" w:eastAsiaTheme="minorHAnsi" w:hAnsiTheme="minorHAnsi" w:cstheme="minorBidi"/>
                <w:b w:val="0"/>
                <w:bCs w:val="0"/>
                <w:sz w:val="22"/>
                <w:szCs w:val="22"/>
                <w:lang w:eastAsia="en-US"/>
              </w:rPr>
              <w:t>ansible</w:t>
            </w:r>
            <w:proofErr w:type="gramEnd"/>
            <w:r w:rsidRPr="005B677E">
              <w:rPr>
                <w:rFonts w:asciiTheme="minorHAnsi" w:eastAsiaTheme="minorHAnsi" w:hAnsiTheme="minorHAnsi" w:cstheme="minorBidi"/>
                <w:b w:val="0"/>
                <w:bCs w:val="0"/>
                <w:sz w:val="22"/>
                <w:szCs w:val="22"/>
                <w:lang w:eastAsia="en-US"/>
              </w:rPr>
              <w:t>_winrm_transport</w:t>
            </w:r>
            <w:proofErr w:type="spellEnd"/>
          </w:p>
        </w:tc>
        <w:tc>
          <w:tcPr>
            <w:tcW w:w="2647" w:type="dxa"/>
          </w:tcPr>
          <w:p w14:paraId="4C5AB9FA" w14:textId="1262EADB" w:rsidR="00D51E14" w:rsidRPr="005B677E" w:rsidRDefault="00FC32E1" w:rsidP="00861E3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N/A</w:t>
            </w:r>
          </w:p>
        </w:tc>
        <w:tc>
          <w:tcPr>
            <w:tcW w:w="2767" w:type="dxa"/>
          </w:tcPr>
          <w:p w14:paraId="0753BC16" w14:textId="137C6A78" w:rsidR="00D51E14" w:rsidRPr="005B677E" w:rsidRDefault="00A552AA" w:rsidP="00861E3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eastAsia="en-US"/>
              </w:rPr>
            </w:pPr>
            <w:proofErr w:type="spellStart"/>
            <w:proofErr w:type="gramStart"/>
            <w:r w:rsidRPr="00A552AA">
              <w:rPr>
                <w:rFonts w:asciiTheme="minorHAnsi" w:eastAsiaTheme="minorHAnsi" w:hAnsiTheme="minorHAnsi" w:cstheme="minorBidi"/>
                <w:sz w:val="22"/>
                <w:szCs w:val="22"/>
                <w:lang w:eastAsia="en-US"/>
              </w:rPr>
              <w:t>credssp</w:t>
            </w:r>
            <w:proofErr w:type="spellEnd"/>
            <w:proofErr w:type="gramEnd"/>
          </w:p>
        </w:tc>
      </w:tr>
      <w:tr w:rsidR="00D51E14" w:rsidRPr="00F50F76" w14:paraId="36B59CAF" w14:textId="77777777" w:rsidTr="00425935">
        <w:tc>
          <w:tcPr>
            <w:cnfStyle w:val="001000000000" w:firstRow="0" w:lastRow="0" w:firstColumn="1" w:lastColumn="0" w:oddVBand="0" w:evenVBand="0" w:oddHBand="0" w:evenHBand="0" w:firstRowFirstColumn="0" w:firstRowLastColumn="0" w:lastRowFirstColumn="0" w:lastRowLastColumn="0"/>
            <w:tcW w:w="3892" w:type="dxa"/>
          </w:tcPr>
          <w:p w14:paraId="25CE1B97" w14:textId="155140D8" w:rsidR="00D51E14" w:rsidRPr="005B677E" w:rsidRDefault="00CD5CA2" w:rsidP="00861E35">
            <w:pPr>
              <w:jc w:val="center"/>
              <w:rPr>
                <w:rFonts w:asciiTheme="minorHAnsi" w:eastAsiaTheme="minorHAnsi" w:hAnsiTheme="minorHAnsi" w:cstheme="minorBidi"/>
                <w:b w:val="0"/>
                <w:bCs w:val="0"/>
                <w:sz w:val="22"/>
                <w:szCs w:val="22"/>
                <w:lang w:eastAsia="en-US"/>
              </w:rPr>
            </w:pPr>
            <w:proofErr w:type="spellStart"/>
            <w:proofErr w:type="gramStart"/>
            <w:r w:rsidRPr="005B677E">
              <w:rPr>
                <w:rFonts w:asciiTheme="minorHAnsi" w:eastAsiaTheme="minorHAnsi" w:hAnsiTheme="minorHAnsi" w:cstheme="minorBidi"/>
                <w:b w:val="0"/>
                <w:bCs w:val="0"/>
                <w:sz w:val="22"/>
                <w:szCs w:val="22"/>
                <w:lang w:eastAsia="en-US"/>
              </w:rPr>
              <w:t>ansible</w:t>
            </w:r>
            <w:proofErr w:type="gramEnd"/>
            <w:r w:rsidRPr="005B677E">
              <w:rPr>
                <w:rFonts w:asciiTheme="minorHAnsi" w:eastAsiaTheme="minorHAnsi" w:hAnsiTheme="minorHAnsi" w:cstheme="minorBidi"/>
                <w:b w:val="0"/>
                <w:bCs w:val="0"/>
                <w:sz w:val="22"/>
                <w:szCs w:val="22"/>
                <w:lang w:eastAsia="en-US"/>
              </w:rPr>
              <w:t>_os_family</w:t>
            </w:r>
            <w:proofErr w:type="spellEnd"/>
          </w:p>
        </w:tc>
        <w:tc>
          <w:tcPr>
            <w:tcW w:w="2647" w:type="dxa"/>
          </w:tcPr>
          <w:p w14:paraId="17C50794" w14:textId="374C7C9E" w:rsidR="00D51E14" w:rsidRPr="005B677E" w:rsidRDefault="00CD5CA2" w:rsidP="00861E3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eastAsia="en-US"/>
              </w:rPr>
            </w:pPr>
            <w:proofErr w:type="spellStart"/>
            <w:r w:rsidRPr="005B677E">
              <w:rPr>
                <w:rFonts w:asciiTheme="minorHAnsi" w:eastAsiaTheme="minorHAnsi" w:hAnsiTheme="minorHAnsi" w:cstheme="minorBidi"/>
                <w:sz w:val="22"/>
                <w:szCs w:val="22"/>
                <w:lang w:eastAsia="en-US"/>
              </w:rPr>
              <w:t>RedHat</w:t>
            </w:r>
            <w:proofErr w:type="spellEnd"/>
          </w:p>
        </w:tc>
        <w:tc>
          <w:tcPr>
            <w:tcW w:w="2767" w:type="dxa"/>
          </w:tcPr>
          <w:p w14:paraId="6F053B02" w14:textId="51DF830B" w:rsidR="00D51E14" w:rsidRPr="005B677E" w:rsidRDefault="00CD5CA2" w:rsidP="00861E3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eastAsia="en-US"/>
              </w:rPr>
            </w:pPr>
            <w:r w:rsidRPr="005B677E">
              <w:rPr>
                <w:rFonts w:asciiTheme="minorHAnsi" w:eastAsiaTheme="minorHAnsi" w:hAnsiTheme="minorHAnsi" w:cstheme="minorBidi"/>
                <w:sz w:val="22"/>
                <w:szCs w:val="22"/>
                <w:lang w:eastAsia="en-US"/>
              </w:rPr>
              <w:t>Windows</w:t>
            </w:r>
          </w:p>
        </w:tc>
      </w:tr>
    </w:tbl>
    <w:p w14:paraId="680DBC58" w14:textId="77777777" w:rsidR="00D51E14" w:rsidRDefault="00D51E14" w:rsidP="00AA3F55"/>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AA3F55" w14:paraId="6BF7A93D" w14:textId="77777777" w:rsidTr="007D1B1B">
        <w:tc>
          <w:tcPr>
            <w:tcW w:w="1838" w:type="dxa"/>
          </w:tcPr>
          <w:p w14:paraId="099E83A9" w14:textId="77777777" w:rsidR="00AA3F55" w:rsidRDefault="00AA3F55" w:rsidP="00AA3F55">
            <w:pPr>
              <w:pStyle w:val="Paragraphedeliste"/>
              <w:numPr>
                <w:ilvl w:val="0"/>
                <w:numId w:val="11"/>
              </w:numPr>
            </w:pPr>
          </w:p>
        </w:tc>
        <w:tc>
          <w:tcPr>
            <w:tcW w:w="7478" w:type="dxa"/>
          </w:tcPr>
          <w:p w14:paraId="212D8FF0" w14:textId="218CA634" w:rsidR="00AA3F55" w:rsidRPr="00AA3F55" w:rsidRDefault="00AA3F55" w:rsidP="007D1B1B">
            <w:r>
              <w:t xml:space="preserve">L’exécution de </w:t>
            </w:r>
            <w:proofErr w:type="spellStart"/>
            <w:r>
              <w:rPr>
                <w:i/>
                <w:iCs/>
              </w:rPr>
              <w:t>task</w:t>
            </w:r>
            <w:proofErr w:type="spellEnd"/>
            <w:r>
              <w:t xml:space="preserve"> avec les </w:t>
            </w:r>
            <w:r w:rsidR="00E426AE">
              <w:t>comptes techniques</w:t>
            </w:r>
            <w:r>
              <w:t xml:space="preserve"> </w:t>
            </w:r>
            <w:proofErr w:type="spellStart"/>
            <w:r>
              <w:rPr>
                <w:i/>
                <w:iCs/>
              </w:rPr>
              <w:t>tower</w:t>
            </w:r>
            <w:proofErr w:type="spellEnd"/>
            <w:r w:rsidR="00E426AE" w:rsidRPr="00E426AE">
              <w:t xml:space="preserve">, </w:t>
            </w:r>
            <w:r>
              <w:rPr>
                <w:i/>
                <w:iCs/>
              </w:rPr>
              <w:t>root</w:t>
            </w:r>
            <w:r>
              <w:t xml:space="preserve"> (sous Linux) ou </w:t>
            </w:r>
            <w:r w:rsidR="00E426AE" w:rsidRPr="00E426AE">
              <w:rPr>
                <w:i/>
                <w:iCs/>
              </w:rPr>
              <w:t>S-DIO-ANS-PROD@nova.infra-grdf.com</w:t>
            </w:r>
            <w:r w:rsidR="00E426AE" w:rsidRPr="00E426AE">
              <w:t xml:space="preserve"> et </w:t>
            </w:r>
            <w:r w:rsidR="00E426AE" w:rsidRPr="00E426AE">
              <w:rPr>
                <w:i/>
                <w:iCs/>
              </w:rPr>
              <w:t>S-DIO-ANS-HPROD@nova-preprod.infra-grdf.com</w:t>
            </w:r>
            <w:r w:rsidR="00E426AE">
              <w:t xml:space="preserve"> (sous Windows) </w:t>
            </w:r>
            <w:r>
              <w:t>n’est pas autorisée</w:t>
            </w:r>
          </w:p>
        </w:tc>
      </w:tr>
      <w:tr w:rsidR="00AA3F55" w14:paraId="1210080B" w14:textId="77777777" w:rsidTr="007D1B1B">
        <w:tc>
          <w:tcPr>
            <w:tcW w:w="1838" w:type="dxa"/>
          </w:tcPr>
          <w:p w14:paraId="519682B5" w14:textId="77777777" w:rsidR="00AA3F55" w:rsidRDefault="00AA3F55" w:rsidP="00AA3F55">
            <w:pPr>
              <w:pStyle w:val="Paragraphedeliste"/>
              <w:numPr>
                <w:ilvl w:val="0"/>
                <w:numId w:val="11"/>
              </w:numPr>
            </w:pPr>
          </w:p>
        </w:tc>
        <w:tc>
          <w:tcPr>
            <w:tcW w:w="7478" w:type="dxa"/>
          </w:tcPr>
          <w:p w14:paraId="16212EE0" w14:textId="62556779" w:rsidR="00AA3F55" w:rsidRDefault="00AA3F55" w:rsidP="007D1B1B">
            <w:r>
              <w:t xml:space="preserve">Un </w:t>
            </w:r>
            <w:r w:rsidRPr="00FC3AC5">
              <w:rPr>
                <w:i/>
                <w:iCs/>
              </w:rPr>
              <w:t>pipeline</w:t>
            </w:r>
            <w:r>
              <w:t xml:space="preserve"> </w:t>
            </w:r>
            <w:proofErr w:type="spellStart"/>
            <w:r>
              <w:t>GitLab</w:t>
            </w:r>
            <w:proofErr w:type="spellEnd"/>
            <w:r>
              <w:t xml:space="preserve"> CI validera que les </w:t>
            </w:r>
            <w:proofErr w:type="spellStart"/>
            <w:r>
              <w:t>Playbooks</w:t>
            </w:r>
            <w:proofErr w:type="spellEnd"/>
            <w:r>
              <w:t xml:space="preserve"> </w:t>
            </w:r>
            <w:r w:rsidR="009036E7">
              <w:t>font</w:t>
            </w:r>
            <w:r w:rsidR="00DD2898">
              <w:t xml:space="preserve"> appel à</w:t>
            </w:r>
            <w:r>
              <w:t xml:space="preserve"> la bonne élévation de privilèges pour chaque </w:t>
            </w:r>
            <w:proofErr w:type="spellStart"/>
            <w:r w:rsidRPr="00FC3AC5">
              <w:rPr>
                <w:i/>
                <w:iCs/>
              </w:rPr>
              <w:t>task</w:t>
            </w:r>
            <w:proofErr w:type="spellEnd"/>
            <w:r>
              <w:t>/</w:t>
            </w:r>
            <w:proofErr w:type="spellStart"/>
            <w:r w:rsidRPr="00FC3AC5">
              <w:rPr>
                <w:i/>
                <w:iCs/>
              </w:rPr>
              <w:t>play</w:t>
            </w:r>
            <w:proofErr w:type="spellEnd"/>
            <w:r>
              <w:t>.</w:t>
            </w:r>
          </w:p>
        </w:tc>
      </w:tr>
    </w:tbl>
    <w:p w14:paraId="17247074" w14:textId="77777777" w:rsidR="00AA3F55" w:rsidRDefault="00AA3F55" w:rsidP="00AA3F55"/>
    <w:p w14:paraId="167C4245" w14:textId="61E91CB1" w:rsidR="00EE18CF" w:rsidRDefault="00EE18CF" w:rsidP="00AA3F55">
      <w:r>
        <w:t xml:space="preserve">Exemples : </w:t>
      </w:r>
    </w:p>
    <w:p w14:paraId="23C05BAD" w14:textId="77777777" w:rsidR="00EE18CF" w:rsidRDefault="00EE18CF" w:rsidP="00AA3F55"/>
    <w:p w14:paraId="0516B3D3" w14:textId="19EC04A7" w:rsidR="001A460B" w:rsidRPr="00EE18CF" w:rsidRDefault="001A460B" w:rsidP="00EE18CF">
      <w:pPr>
        <w:pStyle w:val="Paragraphedeliste"/>
        <w:numPr>
          <w:ilvl w:val="0"/>
          <w:numId w:val="21"/>
        </w:numPr>
      </w:pPr>
      <w:r>
        <w:lastRenderedPageBreak/>
        <w:t>Activation de l’élévation des privilèges au niveau global</w:t>
      </w:r>
      <w:r w:rsidR="0005666D">
        <w:t xml:space="preserve">. Toutes les </w:t>
      </w:r>
      <w:proofErr w:type="spellStart"/>
      <w:r w:rsidR="00EE18CF" w:rsidRPr="00EE18CF">
        <w:rPr>
          <w:i/>
          <w:iCs/>
        </w:rPr>
        <w:t>tasks</w:t>
      </w:r>
      <w:proofErr w:type="spellEnd"/>
      <w:r w:rsidR="00EE18CF">
        <w:t xml:space="preserve"> sont exécutées en tant que « </w:t>
      </w:r>
      <w:proofErr w:type="spellStart"/>
      <w:r w:rsidR="00EE18CF">
        <w:t>appli_user</w:t>
      </w:r>
      <w:proofErr w:type="spellEnd"/>
      <w:r w:rsidR="00EE18CF">
        <w:t> »</w:t>
      </w:r>
    </w:p>
    <w:p w14:paraId="2F5AE5BC" w14:textId="77777777" w:rsidR="001A460B" w:rsidRDefault="001A460B" w:rsidP="00AA3F55"/>
    <w:p w14:paraId="5D6E5502" w14:textId="2809084C" w:rsidR="001A460B" w:rsidRDefault="001A460B" w:rsidP="008C63FD">
      <w:pPr>
        <w:pStyle w:val="Code"/>
      </w:pPr>
      <w:r>
        <w:t>---</w:t>
      </w:r>
    </w:p>
    <w:p w14:paraId="53DE8850" w14:textId="77777777" w:rsidR="001A460B" w:rsidRDefault="001A460B" w:rsidP="008C63FD">
      <w:pPr>
        <w:pStyle w:val="Code"/>
      </w:pPr>
      <w:r>
        <w:t xml:space="preserve">- </w:t>
      </w:r>
      <w:proofErr w:type="spellStart"/>
      <w:proofErr w:type="gramStart"/>
      <w:r>
        <w:t>name</w:t>
      </w:r>
      <w:proofErr w:type="spellEnd"/>
      <w:r>
        <w:t>:</w:t>
      </w:r>
      <w:proofErr w:type="gramEnd"/>
      <w:r>
        <w:t xml:space="preserve"> </w:t>
      </w:r>
      <w:proofErr w:type="spellStart"/>
      <w:r>
        <w:t>play</w:t>
      </w:r>
      <w:proofErr w:type="spellEnd"/>
      <w:r>
        <w:t xml:space="preserve"> 1</w:t>
      </w:r>
    </w:p>
    <w:p w14:paraId="274C1AE9" w14:textId="369207CA" w:rsidR="001A460B" w:rsidRDefault="001A460B" w:rsidP="008C63FD">
      <w:pPr>
        <w:pStyle w:val="Code"/>
      </w:pPr>
      <w:r>
        <w:t xml:space="preserve">  </w:t>
      </w:r>
      <w:proofErr w:type="gramStart"/>
      <w:r>
        <w:t>hosts:</w:t>
      </w:r>
      <w:proofErr w:type="gramEnd"/>
      <w:r>
        <w:t xml:space="preserve"> all</w:t>
      </w:r>
    </w:p>
    <w:p w14:paraId="3BFE120B" w14:textId="428DAB44" w:rsidR="001A460B" w:rsidRPr="0093216D" w:rsidRDefault="001A460B" w:rsidP="008C63FD">
      <w:pPr>
        <w:pStyle w:val="Code"/>
        <w:rPr>
          <w:b/>
          <w:bCs/>
        </w:rPr>
      </w:pPr>
      <w:r w:rsidRPr="0093216D">
        <w:rPr>
          <w:b/>
          <w:bCs/>
        </w:rPr>
        <w:t xml:space="preserve">  </w:t>
      </w:r>
      <w:proofErr w:type="spellStart"/>
      <w:proofErr w:type="gramStart"/>
      <w:r w:rsidRPr="0093216D">
        <w:rPr>
          <w:b/>
          <w:bCs/>
        </w:rPr>
        <w:t>become</w:t>
      </w:r>
      <w:proofErr w:type="spellEnd"/>
      <w:r w:rsidRPr="0093216D">
        <w:rPr>
          <w:b/>
          <w:bCs/>
        </w:rPr>
        <w:t>:</w:t>
      </w:r>
      <w:proofErr w:type="gramEnd"/>
      <w:r w:rsidRPr="0093216D">
        <w:rPr>
          <w:b/>
          <w:bCs/>
        </w:rPr>
        <w:t xml:space="preserve"> yes</w:t>
      </w:r>
    </w:p>
    <w:p w14:paraId="37ACFFAA" w14:textId="20B86229" w:rsidR="001A460B" w:rsidRPr="0093216D" w:rsidRDefault="001A460B" w:rsidP="008C63FD">
      <w:pPr>
        <w:pStyle w:val="Code"/>
        <w:rPr>
          <w:b/>
          <w:bCs/>
        </w:rPr>
      </w:pPr>
      <w:r w:rsidRPr="0093216D">
        <w:rPr>
          <w:b/>
          <w:bCs/>
        </w:rPr>
        <w:t xml:space="preserve">  </w:t>
      </w:r>
      <w:proofErr w:type="spellStart"/>
      <w:proofErr w:type="gramStart"/>
      <w:r w:rsidRPr="0093216D">
        <w:rPr>
          <w:b/>
          <w:bCs/>
        </w:rPr>
        <w:t>become</w:t>
      </w:r>
      <w:proofErr w:type="gramEnd"/>
      <w:r w:rsidRPr="0093216D">
        <w:rPr>
          <w:b/>
          <w:bCs/>
        </w:rPr>
        <w:t>_user</w:t>
      </w:r>
      <w:proofErr w:type="spellEnd"/>
      <w:r w:rsidRPr="0093216D">
        <w:rPr>
          <w:b/>
          <w:bCs/>
        </w:rPr>
        <w:t xml:space="preserve">: </w:t>
      </w:r>
      <w:r w:rsidR="002D39F0">
        <w:rPr>
          <w:b/>
          <w:bCs/>
        </w:rPr>
        <w:t>« </w:t>
      </w:r>
      <w:proofErr w:type="spellStart"/>
      <w:r w:rsidR="002D39F0">
        <w:rPr>
          <w:b/>
          <w:bCs/>
        </w:rPr>
        <w:t>ida</w:t>
      </w:r>
      <w:proofErr w:type="spellEnd"/>
      <w:r w:rsidR="002D39F0">
        <w:rPr>
          <w:b/>
          <w:bCs/>
        </w:rPr>
        <w:t> »</w:t>
      </w:r>
    </w:p>
    <w:p w14:paraId="284AA01D" w14:textId="77777777" w:rsidR="001A460B" w:rsidRDefault="001A460B" w:rsidP="008C63FD">
      <w:pPr>
        <w:pStyle w:val="Code"/>
      </w:pPr>
    </w:p>
    <w:p w14:paraId="151E05F6" w14:textId="6C120DD1" w:rsidR="001A460B" w:rsidRDefault="001A460B" w:rsidP="008C63FD">
      <w:pPr>
        <w:pStyle w:val="Code"/>
      </w:pPr>
      <w:r>
        <w:t xml:space="preserve">  </w:t>
      </w:r>
      <w:proofErr w:type="spellStart"/>
      <w:proofErr w:type="gramStart"/>
      <w:r>
        <w:t>tasks</w:t>
      </w:r>
      <w:proofErr w:type="spellEnd"/>
      <w:r>
        <w:t>:</w:t>
      </w:r>
      <w:proofErr w:type="gramEnd"/>
    </w:p>
    <w:p w14:paraId="39B57FB1" w14:textId="0C3D83A0" w:rsidR="001A460B" w:rsidRDefault="001A460B" w:rsidP="008C63FD">
      <w:pPr>
        <w:pStyle w:val="Code"/>
      </w:pPr>
      <w:r>
        <w:t xml:space="preserve">  - </w:t>
      </w:r>
      <w:proofErr w:type="spellStart"/>
      <w:proofErr w:type="gramStart"/>
      <w:r>
        <w:t>name</w:t>
      </w:r>
      <w:proofErr w:type="spellEnd"/>
      <w:r>
        <w:t>:</w:t>
      </w:r>
      <w:proofErr w:type="gramEnd"/>
      <w:r>
        <w:t xml:space="preserve"> </w:t>
      </w:r>
      <w:proofErr w:type="spellStart"/>
      <w:r>
        <w:t>task</w:t>
      </w:r>
      <w:proofErr w:type="spellEnd"/>
      <w:r>
        <w:t xml:space="preserve"> 1</w:t>
      </w:r>
    </w:p>
    <w:p w14:paraId="3CC324A3" w14:textId="16DA502A" w:rsidR="001A460B" w:rsidRDefault="001A460B" w:rsidP="008C63FD">
      <w:pPr>
        <w:pStyle w:val="Code"/>
      </w:pPr>
      <w:r>
        <w:t xml:space="preserve">    </w:t>
      </w:r>
      <w:proofErr w:type="spellStart"/>
      <w:proofErr w:type="gramStart"/>
      <w:r>
        <w:t>module</w:t>
      </w:r>
      <w:proofErr w:type="gramEnd"/>
      <w:r>
        <w:t>_name</w:t>
      </w:r>
      <w:proofErr w:type="spellEnd"/>
      <w:r>
        <w:t>:</w:t>
      </w:r>
    </w:p>
    <w:p w14:paraId="67F5AE14" w14:textId="51B4684C" w:rsidR="001A460B" w:rsidRDefault="001A460B" w:rsidP="008C63FD">
      <w:pPr>
        <w:pStyle w:val="Code"/>
      </w:pPr>
      <w:r>
        <w:t xml:space="preserve">      …</w:t>
      </w:r>
    </w:p>
    <w:p w14:paraId="313D9232" w14:textId="6C3A9FB9" w:rsidR="001A460B" w:rsidRDefault="001A460B" w:rsidP="008C63FD">
      <w:pPr>
        <w:pStyle w:val="Code"/>
      </w:pPr>
      <w:r>
        <w:t xml:space="preserve">      …</w:t>
      </w:r>
    </w:p>
    <w:p w14:paraId="1DADBD73" w14:textId="77777777" w:rsidR="001A460B" w:rsidRDefault="001A460B" w:rsidP="008C63FD">
      <w:pPr>
        <w:pStyle w:val="Code"/>
      </w:pPr>
    </w:p>
    <w:p w14:paraId="193D419F" w14:textId="64AB90EA" w:rsidR="001A460B" w:rsidRDefault="001A460B" w:rsidP="008C63FD">
      <w:pPr>
        <w:pStyle w:val="Code"/>
      </w:pPr>
      <w:r>
        <w:t xml:space="preserve">  - </w:t>
      </w:r>
      <w:proofErr w:type="spellStart"/>
      <w:proofErr w:type="gramStart"/>
      <w:r>
        <w:t>name</w:t>
      </w:r>
      <w:proofErr w:type="spellEnd"/>
      <w:r>
        <w:t>:</w:t>
      </w:r>
      <w:proofErr w:type="gramEnd"/>
      <w:r>
        <w:t xml:space="preserve"> </w:t>
      </w:r>
      <w:proofErr w:type="spellStart"/>
      <w:r>
        <w:t>task</w:t>
      </w:r>
      <w:proofErr w:type="spellEnd"/>
      <w:r>
        <w:t xml:space="preserve"> </w:t>
      </w:r>
      <w:r w:rsidR="0005666D">
        <w:t>2</w:t>
      </w:r>
    </w:p>
    <w:p w14:paraId="5E0B3984" w14:textId="77777777" w:rsidR="001A460B" w:rsidRDefault="001A460B" w:rsidP="008C63FD">
      <w:pPr>
        <w:pStyle w:val="Code"/>
      </w:pPr>
      <w:r>
        <w:t xml:space="preserve">    </w:t>
      </w:r>
      <w:proofErr w:type="spellStart"/>
      <w:proofErr w:type="gramStart"/>
      <w:r>
        <w:t>module</w:t>
      </w:r>
      <w:proofErr w:type="gramEnd"/>
      <w:r>
        <w:t>_name</w:t>
      </w:r>
      <w:proofErr w:type="spellEnd"/>
      <w:r>
        <w:t>:</w:t>
      </w:r>
    </w:p>
    <w:p w14:paraId="6FAA651A" w14:textId="77777777" w:rsidR="001A460B" w:rsidRDefault="001A460B" w:rsidP="008C63FD">
      <w:pPr>
        <w:pStyle w:val="Code"/>
      </w:pPr>
      <w:r>
        <w:t xml:space="preserve">      …</w:t>
      </w:r>
    </w:p>
    <w:p w14:paraId="76F582B7" w14:textId="77777777" w:rsidR="001A460B" w:rsidRPr="006B7748" w:rsidRDefault="001A460B" w:rsidP="008C63FD">
      <w:pPr>
        <w:pStyle w:val="Code"/>
      </w:pPr>
      <w:r>
        <w:t xml:space="preserve">      …</w:t>
      </w:r>
    </w:p>
    <w:p w14:paraId="3713FA12" w14:textId="77777777" w:rsidR="001A460B" w:rsidRPr="006B7748" w:rsidRDefault="001A460B" w:rsidP="008C63FD">
      <w:pPr>
        <w:pStyle w:val="Code"/>
      </w:pPr>
    </w:p>
    <w:p w14:paraId="501BDBD3" w14:textId="77777777" w:rsidR="00AA3F55" w:rsidRPr="00780971" w:rsidRDefault="00AA3F55" w:rsidP="00E31D2B">
      <w:pPr>
        <w:rPr>
          <w:color w:val="FF0000"/>
        </w:rPr>
      </w:pPr>
    </w:p>
    <w:p w14:paraId="4FB5A69D" w14:textId="5C414CBB" w:rsidR="00EE18CF" w:rsidRPr="00EE18CF" w:rsidRDefault="00EE18CF" w:rsidP="00EE18CF">
      <w:pPr>
        <w:pStyle w:val="Paragraphedeliste"/>
        <w:numPr>
          <w:ilvl w:val="0"/>
          <w:numId w:val="21"/>
        </w:numPr>
      </w:pPr>
      <w:r>
        <w:t xml:space="preserve">Activation de l’élévation des privilèges au niveau unitaire. Toutes les </w:t>
      </w:r>
      <w:proofErr w:type="spellStart"/>
      <w:r w:rsidRPr="00EE18CF">
        <w:rPr>
          <w:i/>
          <w:iCs/>
        </w:rPr>
        <w:t>tasks</w:t>
      </w:r>
      <w:proofErr w:type="spellEnd"/>
      <w:r>
        <w:t xml:space="preserve"> sont exécutées avec le même utilisateur sauf celles spécifiées avec un autre utilisateur</w:t>
      </w:r>
    </w:p>
    <w:p w14:paraId="06C5B2ED" w14:textId="77777777" w:rsidR="00EE18CF" w:rsidRDefault="00EE18CF" w:rsidP="00EE18CF"/>
    <w:p w14:paraId="696DD210" w14:textId="77777777" w:rsidR="00EE18CF" w:rsidRDefault="00EE18CF" w:rsidP="008C63FD">
      <w:pPr>
        <w:pStyle w:val="Code"/>
      </w:pPr>
      <w:r>
        <w:t>---</w:t>
      </w:r>
    </w:p>
    <w:p w14:paraId="352090D8" w14:textId="77777777" w:rsidR="00EE18CF" w:rsidRDefault="00EE18CF" w:rsidP="008C63FD">
      <w:pPr>
        <w:pStyle w:val="Code"/>
      </w:pPr>
      <w:r>
        <w:t xml:space="preserve">- </w:t>
      </w:r>
      <w:proofErr w:type="spellStart"/>
      <w:proofErr w:type="gramStart"/>
      <w:r>
        <w:t>name</w:t>
      </w:r>
      <w:proofErr w:type="spellEnd"/>
      <w:r>
        <w:t>:</w:t>
      </w:r>
      <w:proofErr w:type="gramEnd"/>
      <w:r>
        <w:t xml:space="preserve"> </w:t>
      </w:r>
      <w:proofErr w:type="spellStart"/>
      <w:r>
        <w:t>play</w:t>
      </w:r>
      <w:proofErr w:type="spellEnd"/>
      <w:r>
        <w:t xml:space="preserve"> 1</w:t>
      </w:r>
    </w:p>
    <w:p w14:paraId="3D6190ED" w14:textId="77777777" w:rsidR="00EE18CF" w:rsidRDefault="00EE18CF" w:rsidP="008C63FD">
      <w:pPr>
        <w:pStyle w:val="Code"/>
      </w:pPr>
      <w:r>
        <w:t xml:space="preserve">  </w:t>
      </w:r>
      <w:proofErr w:type="gramStart"/>
      <w:r>
        <w:t>hosts:</w:t>
      </w:r>
      <w:proofErr w:type="gramEnd"/>
      <w:r>
        <w:t xml:space="preserve"> all</w:t>
      </w:r>
    </w:p>
    <w:p w14:paraId="6301A17F" w14:textId="77777777" w:rsidR="00EE18CF" w:rsidRDefault="00EE18CF" w:rsidP="008C63FD">
      <w:pPr>
        <w:pStyle w:val="Code"/>
      </w:pPr>
      <w:r>
        <w:t xml:space="preserve">  </w:t>
      </w:r>
      <w:proofErr w:type="spellStart"/>
      <w:proofErr w:type="gramStart"/>
      <w:r>
        <w:t>become</w:t>
      </w:r>
      <w:proofErr w:type="spellEnd"/>
      <w:r>
        <w:t>:</w:t>
      </w:r>
      <w:proofErr w:type="gramEnd"/>
      <w:r>
        <w:t xml:space="preserve"> yes</w:t>
      </w:r>
    </w:p>
    <w:p w14:paraId="509D7754" w14:textId="77C670B0" w:rsidR="00EE18CF" w:rsidRDefault="00EE18CF" w:rsidP="008C63FD">
      <w:pPr>
        <w:pStyle w:val="Code"/>
      </w:pPr>
      <w:r>
        <w:t xml:space="preserve">  </w:t>
      </w:r>
      <w:proofErr w:type="spellStart"/>
      <w:proofErr w:type="gramStart"/>
      <w:r>
        <w:t>become</w:t>
      </w:r>
      <w:proofErr w:type="gramEnd"/>
      <w:r>
        <w:t>_user</w:t>
      </w:r>
      <w:proofErr w:type="spellEnd"/>
      <w:r>
        <w:t xml:space="preserve">: </w:t>
      </w:r>
      <w:r w:rsidR="002D39F0">
        <w:t>« </w:t>
      </w:r>
      <w:proofErr w:type="spellStart"/>
      <w:r w:rsidR="002D39F0">
        <w:t>ida</w:t>
      </w:r>
      <w:proofErr w:type="spellEnd"/>
      <w:r w:rsidR="002D39F0">
        <w:t> »</w:t>
      </w:r>
    </w:p>
    <w:p w14:paraId="43F7A476" w14:textId="77777777" w:rsidR="00EE18CF" w:rsidRDefault="00EE18CF" w:rsidP="008C63FD">
      <w:pPr>
        <w:pStyle w:val="Code"/>
      </w:pPr>
    </w:p>
    <w:p w14:paraId="0E6D1FA2" w14:textId="77777777" w:rsidR="00EE18CF" w:rsidRDefault="00EE18CF" w:rsidP="008C63FD">
      <w:pPr>
        <w:pStyle w:val="Code"/>
      </w:pPr>
      <w:r>
        <w:t xml:space="preserve">  </w:t>
      </w:r>
      <w:proofErr w:type="spellStart"/>
      <w:proofErr w:type="gramStart"/>
      <w:r>
        <w:t>tasks</w:t>
      </w:r>
      <w:proofErr w:type="spellEnd"/>
      <w:r>
        <w:t>:</w:t>
      </w:r>
      <w:proofErr w:type="gramEnd"/>
    </w:p>
    <w:p w14:paraId="0B633863" w14:textId="42739F83" w:rsidR="00EE18CF" w:rsidRDefault="00EE18CF" w:rsidP="008C63FD">
      <w:pPr>
        <w:pStyle w:val="Code"/>
      </w:pPr>
      <w:r>
        <w:t xml:space="preserve">  - </w:t>
      </w:r>
      <w:proofErr w:type="spellStart"/>
      <w:proofErr w:type="gramStart"/>
      <w:r>
        <w:t>name</w:t>
      </w:r>
      <w:proofErr w:type="spellEnd"/>
      <w:r>
        <w:t>:</w:t>
      </w:r>
      <w:proofErr w:type="gramEnd"/>
      <w:r>
        <w:t xml:space="preserve"> </w:t>
      </w:r>
      <w:proofErr w:type="spellStart"/>
      <w:r w:rsidR="0093216D">
        <w:t>play</w:t>
      </w:r>
      <w:proofErr w:type="spellEnd"/>
      <w:r w:rsidR="0093216D">
        <w:t xml:space="preserve"> 1 </w:t>
      </w:r>
      <w:proofErr w:type="spellStart"/>
      <w:r>
        <w:t>task</w:t>
      </w:r>
      <w:proofErr w:type="spellEnd"/>
      <w:r>
        <w:t xml:space="preserve"> 1</w:t>
      </w:r>
    </w:p>
    <w:p w14:paraId="7876D9B8" w14:textId="77777777" w:rsidR="00EE18CF" w:rsidRDefault="00EE18CF" w:rsidP="008C63FD">
      <w:pPr>
        <w:pStyle w:val="Code"/>
      </w:pPr>
      <w:r>
        <w:t xml:space="preserve">    </w:t>
      </w:r>
      <w:proofErr w:type="spellStart"/>
      <w:proofErr w:type="gramStart"/>
      <w:r>
        <w:t>module</w:t>
      </w:r>
      <w:proofErr w:type="gramEnd"/>
      <w:r>
        <w:t>_name</w:t>
      </w:r>
      <w:proofErr w:type="spellEnd"/>
      <w:r>
        <w:t>:</w:t>
      </w:r>
    </w:p>
    <w:p w14:paraId="028B6B0C" w14:textId="77777777" w:rsidR="00EE18CF" w:rsidRDefault="00EE18CF" w:rsidP="008C63FD">
      <w:pPr>
        <w:pStyle w:val="Code"/>
      </w:pPr>
      <w:r>
        <w:t xml:space="preserve">      …</w:t>
      </w:r>
    </w:p>
    <w:p w14:paraId="399660EF" w14:textId="77777777" w:rsidR="00EE18CF" w:rsidRDefault="00EE18CF" w:rsidP="008C63FD">
      <w:pPr>
        <w:pStyle w:val="Code"/>
      </w:pPr>
      <w:r>
        <w:t xml:space="preserve">      …</w:t>
      </w:r>
    </w:p>
    <w:p w14:paraId="591185CB" w14:textId="77777777" w:rsidR="00EE18CF" w:rsidRDefault="00EE18CF" w:rsidP="008C63FD">
      <w:pPr>
        <w:pStyle w:val="Code"/>
      </w:pPr>
    </w:p>
    <w:p w14:paraId="1046ACD8" w14:textId="7FA96CCB" w:rsidR="00EE18CF" w:rsidRDefault="00EE18CF" w:rsidP="008C63FD">
      <w:pPr>
        <w:pStyle w:val="Code"/>
      </w:pPr>
      <w:r>
        <w:t xml:space="preserve">  - </w:t>
      </w:r>
      <w:proofErr w:type="spellStart"/>
      <w:proofErr w:type="gramStart"/>
      <w:r>
        <w:t>name</w:t>
      </w:r>
      <w:proofErr w:type="spellEnd"/>
      <w:r>
        <w:t>:</w:t>
      </w:r>
      <w:proofErr w:type="gramEnd"/>
      <w:r>
        <w:t xml:space="preserve"> </w:t>
      </w:r>
      <w:proofErr w:type="spellStart"/>
      <w:r w:rsidR="0093216D">
        <w:t>play</w:t>
      </w:r>
      <w:proofErr w:type="spellEnd"/>
      <w:r w:rsidR="0093216D">
        <w:t xml:space="preserve"> 1 </w:t>
      </w:r>
      <w:proofErr w:type="spellStart"/>
      <w:r>
        <w:t>task</w:t>
      </w:r>
      <w:proofErr w:type="spellEnd"/>
      <w:r>
        <w:t xml:space="preserve"> 2</w:t>
      </w:r>
    </w:p>
    <w:p w14:paraId="026183C2" w14:textId="77777777" w:rsidR="00EE18CF" w:rsidRDefault="00EE18CF" w:rsidP="008C63FD">
      <w:pPr>
        <w:pStyle w:val="Code"/>
      </w:pPr>
      <w:r>
        <w:t xml:space="preserve">    </w:t>
      </w:r>
      <w:proofErr w:type="spellStart"/>
      <w:proofErr w:type="gramStart"/>
      <w:r>
        <w:t>module</w:t>
      </w:r>
      <w:proofErr w:type="gramEnd"/>
      <w:r>
        <w:t>_name</w:t>
      </w:r>
      <w:proofErr w:type="spellEnd"/>
      <w:r>
        <w:t>:</w:t>
      </w:r>
    </w:p>
    <w:p w14:paraId="7208602C" w14:textId="77777777" w:rsidR="00EE18CF" w:rsidRDefault="00EE18CF" w:rsidP="008C63FD">
      <w:pPr>
        <w:pStyle w:val="Code"/>
      </w:pPr>
      <w:r>
        <w:t xml:space="preserve">      …</w:t>
      </w:r>
    </w:p>
    <w:p w14:paraId="465E68C1" w14:textId="77777777" w:rsidR="00EE18CF" w:rsidRDefault="00EE18CF" w:rsidP="008C63FD">
      <w:pPr>
        <w:pStyle w:val="Code"/>
      </w:pPr>
      <w:r>
        <w:t xml:space="preserve">      …</w:t>
      </w:r>
    </w:p>
    <w:p w14:paraId="4EBC160F" w14:textId="77777777" w:rsidR="0093216D" w:rsidRDefault="0093216D" w:rsidP="008C63FD">
      <w:pPr>
        <w:pStyle w:val="Code"/>
      </w:pPr>
    </w:p>
    <w:p w14:paraId="5C15E3AA" w14:textId="32FFDFD9" w:rsidR="0093216D" w:rsidRDefault="0093216D" w:rsidP="008C63FD">
      <w:pPr>
        <w:pStyle w:val="Code"/>
      </w:pPr>
      <w:r>
        <w:t xml:space="preserve">- </w:t>
      </w:r>
      <w:proofErr w:type="spellStart"/>
      <w:proofErr w:type="gramStart"/>
      <w:r>
        <w:t>name</w:t>
      </w:r>
      <w:proofErr w:type="spellEnd"/>
      <w:r>
        <w:t>:</w:t>
      </w:r>
      <w:proofErr w:type="gramEnd"/>
      <w:r>
        <w:t xml:space="preserve"> </w:t>
      </w:r>
      <w:proofErr w:type="spellStart"/>
      <w:r>
        <w:t>play</w:t>
      </w:r>
      <w:proofErr w:type="spellEnd"/>
      <w:r>
        <w:t xml:space="preserve"> 2</w:t>
      </w:r>
    </w:p>
    <w:p w14:paraId="4ECBD96F" w14:textId="77777777" w:rsidR="0093216D" w:rsidRDefault="0093216D" w:rsidP="008C63FD">
      <w:pPr>
        <w:pStyle w:val="Code"/>
      </w:pPr>
      <w:r>
        <w:t xml:space="preserve">  </w:t>
      </w:r>
      <w:proofErr w:type="gramStart"/>
      <w:r>
        <w:t>hosts:</w:t>
      </w:r>
      <w:proofErr w:type="gramEnd"/>
      <w:r>
        <w:t xml:space="preserve"> all</w:t>
      </w:r>
    </w:p>
    <w:p w14:paraId="7D6147A5" w14:textId="77777777" w:rsidR="0093216D" w:rsidRDefault="0093216D" w:rsidP="008C63FD">
      <w:pPr>
        <w:pStyle w:val="Code"/>
      </w:pPr>
      <w:r>
        <w:t xml:space="preserve">  </w:t>
      </w:r>
      <w:proofErr w:type="spellStart"/>
      <w:proofErr w:type="gramStart"/>
      <w:r>
        <w:t>become</w:t>
      </w:r>
      <w:proofErr w:type="spellEnd"/>
      <w:r>
        <w:t>:</w:t>
      </w:r>
      <w:proofErr w:type="gramEnd"/>
      <w:r>
        <w:t xml:space="preserve"> yes</w:t>
      </w:r>
    </w:p>
    <w:p w14:paraId="18067A5B" w14:textId="73FBFB82" w:rsidR="0093216D" w:rsidRDefault="0093216D" w:rsidP="008C63FD">
      <w:pPr>
        <w:pStyle w:val="Code"/>
      </w:pPr>
      <w:r>
        <w:t xml:space="preserve">  </w:t>
      </w:r>
      <w:proofErr w:type="spellStart"/>
      <w:proofErr w:type="gramStart"/>
      <w:r>
        <w:t>become</w:t>
      </w:r>
      <w:proofErr w:type="gramEnd"/>
      <w:r>
        <w:t>_user</w:t>
      </w:r>
      <w:proofErr w:type="spellEnd"/>
      <w:r>
        <w:t xml:space="preserve">: </w:t>
      </w:r>
      <w:r w:rsidR="002D39F0">
        <w:t>« </w:t>
      </w:r>
      <w:proofErr w:type="spellStart"/>
      <w:r w:rsidR="002D39F0">
        <w:t>ida</w:t>
      </w:r>
      <w:proofErr w:type="spellEnd"/>
      <w:r w:rsidR="002D39F0">
        <w:t> »</w:t>
      </w:r>
    </w:p>
    <w:p w14:paraId="10FB07AF" w14:textId="414786D8" w:rsidR="0093216D" w:rsidRDefault="0093216D" w:rsidP="008C63FD">
      <w:pPr>
        <w:pStyle w:val="Code"/>
      </w:pPr>
      <w:r>
        <w:t xml:space="preserve">  </w:t>
      </w:r>
      <w:proofErr w:type="spellStart"/>
      <w:proofErr w:type="gramStart"/>
      <w:r>
        <w:t>become</w:t>
      </w:r>
      <w:proofErr w:type="gramEnd"/>
      <w:r>
        <w:t>_method</w:t>
      </w:r>
      <w:proofErr w:type="spellEnd"/>
      <w:r>
        <w:t xml:space="preserve">: </w:t>
      </w:r>
      <w:proofErr w:type="spellStart"/>
      <w:r>
        <w:t>runas</w:t>
      </w:r>
      <w:proofErr w:type="spellEnd"/>
    </w:p>
    <w:p w14:paraId="4B90C0D0" w14:textId="77777777" w:rsidR="0093216D" w:rsidRDefault="0093216D" w:rsidP="008C63FD">
      <w:pPr>
        <w:pStyle w:val="Code"/>
      </w:pPr>
    </w:p>
    <w:p w14:paraId="0B41B78B" w14:textId="77777777" w:rsidR="0093216D" w:rsidRDefault="0093216D" w:rsidP="008C63FD">
      <w:pPr>
        <w:pStyle w:val="Code"/>
      </w:pPr>
      <w:r>
        <w:t xml:space="preserve">  </w:t>
      </w:r>
      <w:proofErr w:type="spellStart"/>
      <w:proofErr w:type="gramStart"/>
      <w:r>
        <w:t>tasks</w:t>
      </w:r>
      <w:proofErr w:type="spellEnd"/>
      <w:r>
        <w:t>:</w:t>
      </w:r>
      <w:proofErr w:type="gramEnd"/>
    </w:p>
    <w:p w14:paraId="732B0A03" w14:textId="08AD9BC4" w:rsidR="0093216D" w:rsidRDefault="0093216D" w:rsidP="008C63FD">
      <w:pPr>
        <w:pStyle w:val="Code"/>
      </w:pPr>
      <w:r>
        <w:lastRenderedPageBreak/>
        <w:t xml:space="preserve">  - </w:t>
      </w:r>
      <w:proofErr w:type="spellStart"/>
      <w:proofErr w:type="gramStart"/>
      <w:r>
        <w:t>name</w:t>
      </w:r>
      <w:proofErr w:type="spellEnd"/>
      <w:r>
        <w:t>:</w:t>
      </w:r>
      <w:proofErr w:type="gramEnd"/>
      <w:r>
        <w:t xml:space="preserve"> </w:t>
      </w:r>
      <w:proofErr w:type="spellStart"/>
      <w:r>
        <w:t>play</w:t>
      </w:r>
      <w:proofErr w:type="spellEnd"/>
      <w:r>
        <w:t xml:space="preserve"> 2 </w:t>
      </w:r>
      <w:proofErr w:type="spellStart"/>
      <w:r>
        <w:t>task</w:t>
      </w:r>
      <w:proofErr w:type="spellEnd"/>
      <w:r>
        <w:t xml:space="preserve"> 1</w:t>
      </w:r>
    </w:p>
    <w:p w14:paraId="552C0FF9" w14:textId="77777777" w:rsidR="0093216D" w:rsidRDefault="0093216D" w:rsidP="008C63FD">
      <w:pPr>
        <w:pStyle w:val="Code"/>
      </w:pPr>
      <w:r>
        <w:t xml:space="preserve">    </w:t>
      </w:r>
      <w:proofErr w:type="spellStart"/>
      <w:proofErr w:type="gramStart"/>
      <w:r>
        <w:t>module</w:t>
      </w:r>
      <w:proofErr w:type="gramEnd"/>
      <w:r>
        <w:t>_name</w:t>
      </w:r>
      <w:proofErr w:type="spellEnd"/>
      <w:r>
        <w:t>:</w:t>
      </w:r>
    </w:p>
    <w:p w14:paraId="166D991A" w14:textId="77777777" w:rsidR="0093216D" w:rsidRDefault="0093216D" w:rsidP="008C63FD">
      <w:pPr>
        <w:pStyle w:val="Code"/>
      </w:pPr>
      <w:r>
        <w:t xml:space="preserve">      …</w:t>
      </w:r>
    </w:p>
    <w:p w14:paraId="05974587" w14:textId="77777777" w:rsidR="0093216D" w:rsidRDefault="0093216D" w:rsidP="008C63FD">
      <w:pPr>
        <w:pStyle w:val="Code"/>
      </w:pPr>
      <w:r>
        <w:t xml:space="preserve">      …</w:t>
      </w:r>
    </w:p>
    <w:p w14:paraId="1752FFAC" w14:textId="77777777" w:rsidR="0093216D" w:rsidRPr="0093216D" w:rsidRDefault="0093216D" w:rsidP="008C63FD">
      <w:pPr>
        <w:pStyle w:val="Code"/>
        <w:rPr>
          <w:b/>
          <w:bCs/>
        </w:rPr>
      </w:pPr>
      <w:r>
        <w:t xml:space="preserve">    </w:t>
      </w:r>
      <w:proofErr w:type="spellStart"/>
      <w:proofErr w:type="gramStart"/>
      <w:r w:rsidRPr="0093216D">
        <w:rPr>
          <w:b/>
          <w:bCs/>
        </w:rPr>
        <w:t>become</w:t>
      </w:r>
      <w:proofErr w:type="gramEnd"/>
      <w:r w:rsidRPr="0093216D">
        <w:rPr>
          <w:b/>
          <w:bCs/>
        </w:rPr>
        <w:t>_user</w:t>
      </w:r>
      <w:proofErr w:type="spellEnd"/>
      <w:r w:rsidRPr="0093216D">
        <w:rPr>
          <w:b/>
          <w:bCs/>
        </w:rPr>
        <w:t xml:space="preserve">: </w:t>
      </w:r>
      <w:proofErr w:type="spellStart"/>
      <w:r w:rsidRPr="0093216D">
        <w:rPr>
          <w:b/>
          <w:bCs/>
        </w:rPr>
        <w:t>autre_user</w:t>
      </w:r>
      <w:proofErr w:type="spellEnd"/>
    </w:p>
    <w:p w14:paraId="662722BA" w14:textId="77777777" w:rsidR="0093216D" w:rsidRDefault="0093216D" w:rsidP="008C63FD">
      <w:pPr>
        <w:pStyle w:val="Code"/>
      </w:pPr>
    </w:p>
    <w:p w14:paraId="066C3116" w14:textId="36372688" w:rsidR="0093216D" w:rsidRDefault="0093216D" w:rsidP="008C63FD">
      <w:pPr>
        <w:pStyle w:val="Code"/>
      </w:pPr>
      <w:r>
        <w:t xml:space="preserve">  - </w:t>
      </w:r>
      <w:proofErr w:type="spellStart"/>
      <w:proofErr w:type="gramStart"/>
      <w:r>
        <w:t>name</w:t>
      </w:r>
      <w:proofErr w:type="spellEnd"/>
      <w:r>
        <w:t>:</w:t>
      </w:r>
      <w:proofErr w:type="gramEnd"/>
      <w:r>
        <w:t xml:space="preserve"> </w:t>
      </w:r>
      <w:proofErr w:type="spellStart"/>
      <w:r>
        <w:t>play</w:t>
      </w:r>
      <w:proofErr w:type="spellEnd"/>
      <w:r>
        <w:t xml:space="preserve"> 2 </w:t>
      </w:r>
      <w:proofErr w:type="spellStart"/>
      <w:r>
        <w:t>task</w:t>
      </w:r>
      <w:proofErr w:type="spellEnd"/>
      <w:r>
        <w:t xml:space="preserve"> 2</w:t>
      </w:r>
    </w:p>
    <w:p w14:paraId="7FA3C19A" w14:textId="77777777" w:rsidR="0093216D" w:rsidRDefault="0093216D" w:rsidP="008C63FD">
      <w:pPr>
        <w:pStyle w:val="Code"/>
      </w:pPr>
      <w:r>
        <w:t xml:space="preserve">    </w:t>
      </w:r>
      <w:proofErr w:type="spellStart"/>
      <w:proofErr w:type="gramStart"/>
      <w:r>
        <w:t>module</w:t>
      </w:r>
      <w:proofErr w:type="gramEnd"/>
      <w:r>
        <w:t>_name</w:t>
      </w:r>
      <w:proofErr w:type="spellEnd"/>
      <w:r>
        <w:t>:</w:t>
      </w:r>
    </w:p>
    <w:p w14:paraId="48471C05" w14:textId="77777777" w:rsidR="0093216D" w:rsidRDefault="0093216D" w:rsidP="008C63FD">
      <w:pPr>
        <w:pStyle w:val="Code"/>
      </w:pPr>
      <w:r>
        <w:t xml:space="preserve">      …</w:t>
      </w:r>
    </w:p>
    <w:p w14:paraId="2EE58CC1" w14:textId="2FFF996B" w:rsidR="00EE18CF" w:rsidRPr="006B7748" w:rsidRDefault="0093216D" w:rsidP="008C63FD">
      <w:pPr>
        <w:pStyle w:val="Code"/>
      </w:pPr>
      <w:r>
        <w:t xml:space="preserve">      …</w:t>
      </w:r>
    </w:p>
    <w:p w14:paraId="7F04BCF1" w14:textId="297308E2" w:rsidR="00D5069F" w:rsidRPr="006B743B" w:rsidRDefault="00D5069F" w:rsidP="00D5069F">
      <w:pPr>
        <w:pStyle w:val="Titre3"/>
        <w:rPr>
          <w:rFonts w:hint="eastAsia"/>
        </w:rPr>
      </w:pPr>
      <w:bookmarkStart w:id="33" w:name="_Toc86170869"/>
      <w:r w:rsidRPr="006B743B">
        <w:t>Description de l’application (</w:t>
      </w:r>
      <w:proofErr w:type="spellStart"/>
      <w:r w:rsidRPr="006B743B">
        <w:t>role</w:t>
      </w:r>
      <w:proofErr w:type="spellEnd"/>
      <w:r w:rsidRPr="006B743B">
        <w:t xml:space="preserve"> des serveurs)</w:t>
      </w:r>
      <w:bookmarkEnd w:id="3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9"/>
        <w:gridCol w:w="1969"/>
        <w:gridCol w:w="1121"/>
        <w:gridCol w:w="610"/>
        <w:gridCol w:w="1029"/>
        <w:gridCol w:w="1059"/>
        <w:gridCol w:w="744"/>
        <w:gridCol w:w="1239"/>
      </w:tblGrid>
      <w:tr w:rsidR="006B743B" w:rsidRPr="006B743B" w14:paraId="121AFD2D" w14:textId="77777777" w:rsidTr="006B743B">
        <w:tc>
          <w:tcPr>
            <w:tcW w:w="1545" w:type="dxa"/>
            <w:tcBorders>
              <w:top w:val="single" w:sz="6" w:space="0" w:color="007FF8"/>
              <w:left w:val="single" w:sz="6" w:space="0" w:color="007FF8"/>
              <w:bottom w:val="single" w:sz="6" w:space="0" w:color="007FF8"/>
              <w:right w:val="nil"/>
            </w:tcBorders>
            <w:shd w:val="clear" w:color="auto" w:fill="0053A1"/>
            <w:vAlign w:val="center"/>
            <w:hideMark/>
          </w:tcPr>
          <w:p w14:paraId="2FCA811B"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bookmarkStart w:id="34" w:name="_Toc86170870"/>
            <w:r w:rsidRPr="006B743B">
              <w:rPr>
                <w:rFonts w:ascii="Avenir LT Std 55 Roman" w:eastAsia="Times New Roman" w:hAnsi="Avenir LT Std 55 Roman" w:cs="Segoe UI"/>
                <w:b/>
                <w:bCs/>
                <w:color w:val="FFFFFF"/>
                <w:sz w:val="18"/>
                <w:szCs w:val="18"/>
                <w:lang w:eastAsia="fr-FR"/>
              </w:rPr>
              <w:t>Environnement </w:t>
            </w:r>
          </w:p>
        </w:tc>
        <w:tc>
          <w:tcPr>
            <w:tcW w:w="1980" w:type="dxa"/>
            <w:tcBorders>
              <w:top w:val="single" w:sz="6" w:space="0" w:color="007FF8"/>
              <w:left w:val="nil"/>
              <w:bottom w:val="single" w:sz="6" w:space="0" w:color="007FF8"/>
              <w:right w:val="nil"/>
            </w:tcBorders>
            <w:shd w:val="clear" w:color="auto" w:fill="0053A1"/>
            <w:vAlign w:val="center"/>
            <w:hideMark/>
          </w:tcPr>
          <w:p w14:paraId="06C7B9BC"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FFFFFF"/>
                <w:sz w:val="18"/>
                <w:szCs w:val="18"/>
                <w:lang w:eastAsia="fr-FR"/>
              </w:rPr>
              <w:t>Nom du serveur </w:t>
            </w:r>
          </w:p>
        </w:tc>
        <w:tc>
          <w:tcPr>
            <w:tcW w:w="1020" w:type="dxa"/>
            <w:tcBorders>
              <w:top w:val="single" w:sz="6" w:space="0" w:color="007FF8"/>
              <w:left w:val="nil"/>
              <w:bottom w:val="single" w:sz="6" w:space="0" w:color="007FF8"/>
              <w:right w:val="nil"/>
            </w:tcBorders>
            <w:shd w:val="clear" w:color="auto" w:fill="0053A1"/>
            <w:vAlign w:val="center"/>
            <w:hideMark/>
          </w:tcPr>
          <w:p w14:paraId="372D1B5E"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FFFFFF"/>
                <w:sz w:val="18"/>
                <w:szCs w:val="18"/>
                <w:lang w:eastAsia="fr-FR"/>
              </w:rPr>
              <w:t>Fonction </w:t>
            </w:r>
          </w:p>
        </w:tc>
        <w:tc>
          <w:tcPr>
            <w:tcW w:w="615" w:type="dxa"/>
            <w:tcBorders>
              <w:top w:val="single" w:sz="6" w:space="0" w:color="007FF8"/>
              <w:left w:val="nil"/>
              <w:bottom w:val="single" w:sz="6" w:space="0" w:color="007FF8"/>
              <w:right w:val="nil"/>
            </w:tcBorders>
            <w:shd w:val="clear" w:color="auto" w:fill="0053A1"/>
            <w:vAlign w:val="center"/>
            <w:hideMark/>
          </w:tcPr>
          <w:p w14:paraId="587FB638"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FFFFFF"/>
                <w:sz w:val="18"/>
                <w:szCs w:val="18"/>
                <w:lang w:eastAsia="fr-FR"/>
              </w:rPr>
              <w:t>CPU </w:t>
            </w:r>
          </w:p>
        </w:tc>
        <w:tc>
          <w:tcPr>
            <w:tcW w:w="1035" w:type="dxa"/>
            <w:tcBorders>
              <w:top w:val="single" w:sz="6" w:space="0" w:color="007FF8"/>
              <w:left w:val="nil"/>
              <w:bottom w:val="single" w:sz="6" w:space="0" w:color="007FF8"/>
              <w:right w:val="nil"/>
            </w:tcBorders>
            <w:shd w:val="clear" w:color="auto" w:fill="0053A1"/>
            <w:vAlign w:val="center"/>
            <w:hideMark/>
          </w:tcPr>
          <w:p w14:paraId="367E70B7"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FFFFFF"/>
                <w:sz w:val="18"/>
                <w:szCs w:val="18"/>
                <w:lang w:eastAsia="fr-FR"/>
              </w:rPr>
              <w:t>Mémoire </w:t>
            </w:r>
          </w:p>
        </w:tc>
        <w:tc>
          <w:tcPr>
            <w:tcW w:w="1065" w:type="dxa"/>
            <w:tcBorders>
              <w:top w:val="single" w:sz="6" w:space="0" w:color="007FF8"/>
              <w:left w:val="nil"/>
              <w:bottom w:val="single" w:sz="6" w:space="0" w:color="007FF8"/>
              <w:right w:val="nil"/>
            </w:tcBorders>
            <w:shd w:val="clear" w:color="auto" w:fill="0053A1"/>
            <w:vAlign w:val="center"/>
            <w:hideMark/>
          </w:tcPr>
          <w:p w14:paraId="2BB6E550"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FFFFFF"/>
                <w:sz w:val="18"/>
                <w:szCs w:val="18"/>
                <w:lang w:eastAsia="fr-FR"/>
              </w:rPr>
              <w:t>Stockage </w:t>
            </w:r>
          </w:p>
        </w:tc>
        <w:tc>
          <w:tcPr>
            <w:tcW w:w="750" w:type="dxa"/>
            <w:tcBorders>
              <w:top w:val="single" w:sz="6" w:space="0" w:color="007FF8"/>
              <w:left w:val="nil"/>
              <w:bottom w:val="single" w:sz="6" w:space="0" w:color="007FF8"/>
              <w:right w:val="nil"/>
            </w:tcBorders>
            <w:shd w:val="clear" w:color="auto" w:fill="0053A1"/>
            <w:vAlign w:val="center"/>
            <w:hideMark/>
          </w:tcPr>
          <w:p w14:paraId="2287F6D2"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FFFFFF"/>
                <w:sz w:val="18"/>
                <w:szCs w:val="18"/>
                <w:lang w:eastAsia="fr-FR"/>
              </w:rPr>
              <w:t>VLAN </w:t>
            </w:r>
          </w:p>
        </w:tc>
        <w:tc>
          <w:tcPr>
            <w:tcW w:w="1245" w:type="dxa"/>
            <w:tcBorders>
              <w:top w:val="single" w:sz="6" w:space="0" w:color="007FF8"/>
              <w:left w:val="nil"/>
              <w:bottom w:val="single" w:sz="6" w:space="0" w:color="007FF8"/>
              <w:right w:val="single" w:sz="6" w:space="0" w:color="007FF8"/>
            </w:tcBorders>
            <w:shd w:val="clear" w:color="auto" w:fill="0053A1"/>
            <w:vAlign w:val="center"/>
            <w:hideMark/>
          </w:tcPr>
          <w:p w14:paraId="55149813"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FFFFFF"/>
                <w:sz w:val="18"/>
                <w:szCs w:val="18"/>
                <w:lang w:eastAsia="fr-FR"/>
              </w:rPr>
              <w:t>Adresse IP </w:t>
            </w:r>
          </w:p>
        </w:tc>
      </w:tr>
      <w:tr w:rsidR="006B743B" w:rsidRPr="006B743B" w14:paraId="688A0024" w14:textId="77777777" w:rsidTr="006B743B">
        <w:tc>
          <w:tcPr>
            <w:tcW w:w="1545" w:type="dxa"/>
            <w:tcBorders>
              <w:top w:val="single" w:sz="6" w:space="0" w:color="007FF8"/>
              <w:left w:val="single" w:sz="6" w:space="0" w:color="007FF8"/>
              <w:bottom w:val="single" w:sz="6" w:space="0" w:color="007FF8"/>
              <w:right w:val="nil"/>
            </w:tcBorders>
            <w:shd w:val="clear" w:color="auto" w:fill="A8D5FF"/>
            <w:vAlign w:val="center"/>
            <w:hideMark/>
          </w:tcPr>
          <w:p w14:paraId="306F6CE2"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000000"/>
                <w:sz w:val="18"/>
                <w:szCs w:val="18"/>
                <w:lang w:eastAsia="fr-FR"/>
              </w:rPr>
              <w:t>Homologation </w:t>
            </w:r>
          </w:p>
        </w:tc>
        <w:tc>
          <w:tcPr>
            <w:tcW w:w="1980" w:type="dxa"/>
            <w:tcBorders>
              <w:top w:val="single" w:sz="6" w:space="0" w:color="007FF8"/>
              <w:left w:val="nil"/>
              <w:bottom w:val="single" w:sz="6" w:space="0" w:color="007FF8"/>
              <w:right w:val="nil"/>
            </w:tcBorders>
            <w:shd w:val="clear" w:color="auto" w:fill="A8D5FF"/>
            <w:vAlign w:val="center"/>
            <w:hideMark/>
          </w:tcPr>
          <w:p w14:paraId="3DB0E328"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vlh1tow01.dc.infra-grdf.com </w:t>
            </w:r>
          </w:p>
        </w:tc>
        <w:tc>
          <w:tcPr>
            <w:tcW w:w="1020" w:type="dxa"/>
            <w:tcBorders>
              <w:top w:val="single" w:sz="6" w:space="0" w:color="007FF8"/>
              <w:left w:val="nil"/>
              <w:bottom w:val="single" w:sz="6" w:space="0" w:color="007FF8"/>
              <w:right w:val="nil"/>
            </w:tcBorders>
            <w:shd w:val="clear" w:color="auto" w:fill="A8D5FF"/>
            <w:vAlign w:val="center"/>
            <w:hideMark/>
          </w:tcPr>
          <w:p w14:paraId="46075331"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Nœud Tower </w:t>
            </w:r>
          </w:p>
        </w:tc>
        <w:tc>
          <w:tcPr>
            <w:tcW w:w="615" w:type="dxa"/>
            <w:tcBorders>
              <w:top w:val="single" w:sz="6" w:space="0" w:color="007FF8"/>
              <w:left w:val="nil"/>
              <w:bottom w:val="single" w:sz="6" w:space="0" w:color="007FF8"/>
              <w:right w:val="nil"/>
            </w:tcBorders>
            <w:shd w:val="clear" w:color="auto" w:fill="A8D5FF"/>
            <w:vAlign w:val="center"/>
            <w:hideMark/>
          </w:tcPr>
          <w:p w14:paraId="220F5A97"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4 </w:t>
            </w:r>
          </w:p>
        </w:tc>
        <w:tc>
          <w:tcPr>
            <w:tcW w:w="1035" w:type="dxa"/>
            <w:tcBorders>
              <w:top w:val="single" w:sz="6" w:space="0" w:color="007FF8"/>
              <w:left w:val="nil"/>
              <w:bottom w:val="single" w:sz="6" w:space="0" w:color="007FF8"/>
              <w:right w:val="nil"/>
            </w:tcBorders>
            <w:shd w:val="clear" w:color="auto" w:fill="A8D5FF"/>
            <w:vAlign w:val="center"/>
            <w:hideMark/>
          </w:tcPr>
          <w:p w14:paraId="421319E3"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8 </w:t>
            </w:r>
          </w:p>
        </w:tc>
        <w:tc>
          <w:tcPr>
            <w:tcW w:w="1065" w:type="dxa"/>
            <w:tcBorders>
              <w:top w:val="single" w:sz="6" w:space="0" w:color="007FF8"/>
              <w:left w:val="nil"/>
              <w:bottom w:val="single" w:sz="6" w:space="0" w:color="007FF8"/>
              <w:right w:val="nil"/>
            </w:tcBorders>
            <w:shd w:val="clear" w:color="auto" w:fill="A8D5FF"/>
            <w:vAlign w:val="center"/>
            <w:hideMark/>
          </w:tcPr>
          <w:p w14:paraId="71D4FACB"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50 </w:t>
            </w:r>
          </w:p>
        </w:tc>
        <w:tc>
          <w:tcPr>
            <w:tcW w:w="750" w:type="dxa"/>
            <w:tcBorders>
              <w:top w:val="single" w:sz="6" w:space="0" w:color="007FF8"/>
              <w:left w:val="nil"/>
              <w:bottom w:val="single" w:sz="6" w:space="0" w:color="007FF8"/>
              <w:right w:val="nil"/>
            </w:tcBorders>
            <w:shd w:val="clear" w:color="auto" w:fill="A8D5FF"/>
            <w:vAlign w:val="center"/>
            <w:hideMark/>
          </w:tcPr>
          <w:p w14:paraId="12A63C14"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Front-3056 </w:t>
            </w:r>
          </w:p>
        </w:tc>
        <w:tc>
          <w:tcPr>
            <w:tcW w:w="1245" w:type="dxa"/>
            <w:tcBorders>
              <w:top w:val="single" w:sz="6" w:space="0" w:color="007FF8"/>
              <w:left w:val="nil"/>
              <w:bottom w:val="single" w:sz="6" w:space="0" w:color="007FF8"/>
              <w:right w:val="single" w:sz="6" w:space="0" w:color="007FF8"/>
            </w:tcBorders>
            <w:shd w:val="clear" w:color="auto" w:fill="A8D5FF"/>
            <w:vAlign w:val="center"/>
            <w:hideMark/>
          </w:tcPr>
          <w:p w14:paraId="0E5B8856"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10.40.11.37 </w:t>
            </w:r>
          </w:p>
        </w:tc>
      </w:tr>
      <w:tr w:rsidR="006B743B" w:rsidRPr="006B743B" w14:paraId="427D98C3" w14:textId="77777777" w:rsidTr="006B743B">
        <w:tc>
          <w:tcPr>
            <w:tcW w:w="1545" w:type="dxa"/>
            <w:tcBorders>
              <w:top w:val="single" w:sz="6" w:space="0" w:color="007FF8"/>
              <w:left w:val="single" w:sz="6" w:space="0" w:color="007FF8"/>
              <w:bottom w:val="single" w:sz="6" w:space="0" w:color="007FF8"/>
              <w:right w:val="nil"/>
            </w:tcBorders>
            <w:shd w:val="clear" w:color="auto" w:fill="auto"/>
            <w:vAlign w:val="center"/>
            <w:hideMark/>
          </w:tcPr>
          <w:p w14:paraId="11344810"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000000"/>
                <w:sz w:val="18"/>
                <w:szCs w:val="18"/>
                <w:lang w:eastAsia="fr-FR"/>
              </w:rPr>
              <w:t>Homologation </w:t>
            </w:r>
          </w:p>
        </w:tc>
        <w:tc>
          <w:tcPr>
            <w:tcW w:w="1980" w:type="dxa"/>
            <w:tcBorders>
              <w:top w:val="single" w:sz="6" w:space="0" w:color="007FF8"/>
              <w:left w:val="nil"/>
              <w:bottom w:val="single" w:sz="6" w:space="0" w:color="007FF8"/>
              <w:right w:val="nil"/>
            </w:tcBorders>
            <w:shd w:val="clear" w:color="auto" w:fill="auto"/>
            <w:vAlign w:val="center"/>
            <w:hideMark/>
          </w:tcPr>
          <w:p w14:paraId="1DBD3F45"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vlh1tow02.dc.infra-grdf.com </w:t>
            </w:r>
          </w:p>
        </w:tc>
        <w:tc>
          <w:tcPr>
            <w:tcW w:w="1020" w:type="dxa"/>
            <w:tcBorders>
              <w:top w:val="single" w:sz="6" w:space="0" w:color="007FF8"/>
              <w:left w:val="nil"/>
              <w:bottom w:val="single" w:sz="6" w:space="0" w:color="007FF8"/>
              <w:right w:val="nil"/>
            </w:tcBorders>
            <w:shd w:val="clear" w:color="auto" w:fill="auto"/>
            <w:vAlign w:val="center"/>
            <w:hideMark/>
          </w:tcPr>
          <w:p w14:paraId="0030E90D"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Nœud Tower </w:t>
            </w:r>
          </w:p>
        </w:tc>
        <w:tc>
          <w:tcPr>
            <w:tcW w:w="615" w:type="dxa"/>
            <w:tcBorders>
              <w:top w:val="single" w:sz="6" w:space="0" w:color="007FF8"/>
              <w:left w:val="nil"/>
              <w:bottom w:val="single" w:sz="6" w:space="0" w:color="007FF8"/>
              <w:right w:val="nil"/>
            </w:tcBorders>
            <w:shd w:val="clear" w:color="auto" w:fill="auto"/>
            <w:vAlign w:val="center"/>
            <w:hideMark/>
          </w:tcPr>
          <w:p w14:paraId="6F6946ED"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4 </w:t>
            </w:r>
          </w:p>
        </w:tc>
        <w:tc>
          <w:tcPr>
            <w:tcW w:w="1035" w:type="dxa"/>
            <w:tcBorders>
              <w:top w:val="single" w:sz="6" w:space="0" w:color="007FF8"/>
              <w:left w:val="nil"/>
              <w:bottom w:val="single" w:sz="6" w:space="0" w:color="007FF8"/>
              <w:right w:val="nil"/>
            </w:tcBorders>
            <w:shd w:val="clear" w:color="auto" w:fill="auto"/>
            <w:vAlign w:val="center"/>
            <w:hideMark/>
          </w:tcPr>
          <w:p w14:paraId="34D2DC93"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8 </w:t>
            </w:r>
          </w:p>
        </w:tc>
        <w:tc>
          <w:tcPr>
            <w:tcW w:w="1065" w:type="dxa"/>
            <w:tcBorders>
              <w:top w:val="single" w:sz="6" w:space="0" w:color="007FF8"/>
              <w:left w:val="nil"/>
              <w:bottom w:val="single" w:sz="6" w:space="0" w:color="007FF8"/>
              <w:right w:val="nil"/>
            </w:tcBorders>
            <w:shd w:val="clear" w:color="auto" w:fill="auto"/>
            <w:vAlign w:val="center"/>
            <w:hideMark/>
          </w:tcPr>
          <w:p w14:paraId="1864B99D"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50 </w:t>
            </w:r>
          </w:p>
        </w:tc>
        <w:tc>
          <w:tcPr>
            <w:tcW w:w="750" w:type="dxa"/>
            <w:tcBorders>
              <w:top w:val="single" w:sz="6" w:space="0" w:color="007FF8"/>
              <w:left w:val="nil"/>
              <w:bottom w:val="single" w:sz="6" w:space="0" w:color="007FF8"/>
              <w:right w:val="nil"/>
            </w:tcBorders>
            <w:shd w:val="clear" w:color="auto" w:fill="auto"/>
            <w:vAlign w:val="center"/>
            <w:hideMark/>
          </w:tcPr>
          <w:p w14:paraId="6B317714"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Front-3056 </w:t>
            </w:r>
          </w:p>
        </w:tc>
        <w:tc>
          <w:tcPr>
            <w:tcW w:w="1245" w:type="dxa"/>
            <w:tcBorders>
              <w:top w:val="single" w:sz="6" w:space="0" w:color="007FF8"/>
              <w:left w:val="nil"/>
              <w:bottom w:val="single" w:sz="6" w:space="0" w:color="007FF8"/>
              <w:right w:val="single" w:sz="6" w:space="0" w:color="007FF8"/>
            </w:tcBorders>
            <w:shd w:val="clear" w:color="auto" w:fill="auto"/>
            <w:vAlign w:val="center"/>
            <w:hideMark/>
          </w:tcPr>
          <w:p w14:paraId="63B21933"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10.40.11.38 </w:t>
            </w:r>
          </w:p>
        </w:tc>
      </w:tr>
      <w:tr w:rsidR="006B743B" w:rsidRPr="006B743B" w14:paraId="144A9BCF" w14:textId="77777777" w:rsidTr="006B743B">
        <w:tc>
          <w:tcPr>
            <w:tcW w:w="1545" w:type="dxa"/>
            <w:tcBorders>
              <w:top w:val="single" w:sz="6" w:space="0" w:color="007FF8"/>
              <w:left w:val="single" w:sz="6" w:space="0" w:color="007FF8"/>
              <w:bottom w:val="single" w:sz="6" w:space="0" w:color="007FF8"/>
              <w:right w:val="nil"/>
            </w:tcBorders>
            <w:shd w:val="clear" w:color="auto" w:fill="A8D5FF"/>
            <w:vAlign w:val="center"/>
            <w:hideMark/>
          </w:tcPr>
          <w:p w14:paraId="675A4582"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000000"/>
                <w:sz w:val="18"/>
                <w:szCs w:val="18"/>
                <w:lang w:eastAsia="fr-FR"/>
              </w:rPr>
              <w:t>Homologation </w:t>
            </w:r>
          </w:p>
        </w:tc>
        <w:tc>
          <w:tcPr>
            <w:tcW w:w="1980" w:type="dxa"/>
            <w:tcBorders>
              <w:top w:val="single" w:sz="6" w:space="0" w:color="007FF8"/>
              <w:left w:val="nil"/>
              <w:bottom w:val="single" w:sz="6" w:space="0" w:color="007FF8"/>
              <w:right w:val="nil"/>
            </w:tcBorders>
            <w:shd w:val="clear" w:color="auto" w:fill="A8D5FF"/>
            <w:vAlign w:val="center"/>
            <w:hideMark/>
          </w:tcPr>
          <w:p w14:paraId="0D296FCF"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vlh1tow03.dc.infra-grdf.com </w:t>
            </w:r>
          </w:p>
        </w:tc>
        <w:tc>
          <w:tcPr>
            <w:tcW w:w="1020" w:type="dxa"/>
            <w:tcBorders>
              <w:top w:val="single" w:sz="6" w:space="0" w:color="007FF8"/>
              <w:left w:val="nil"/>
              <w:bottom w:val="single" w:sz="6" w:space="0" w:color="007FF8"/>
              <w:right w:val="nil"/>
            </w:tcBorders>
            <w:shd w:val="clear" w:color="auto" w:fill="A8D5FF"/>
            <w:vAlign w:val="center"/>
            <w:hideMark/>
          </w:tcPr>
          <w:p w14:paraId="09B31B0A"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BDD </w:t>
            </w:r>
          </w:p>
        </w:tc>
        <w:tc>
          <w:tcPr>
            <w:tcW w:w="615" w:type="dxa"/>
            <w:tcBorders>
              <w:top w:val="single" w:sz="6" w:space="0" w:color="007FF8"/>
              <w:left w:val="nil"/>
              <w:bottom w:val="single" w:sz="6" w:space="0" w:color="007FF8"/>
              <w:right w:val="nil"/>
            </w:tcBorders>
            <w:shd w:val="clear" w:color="auto" w:fill="A8D5FF"/>
            <w:vAlign w:val="center"/>
            <w:hideMark/>
          </w:tcPr>
          <w:p w14:paraId="37210302"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4 </w:t>
            </w:r>
          </w:p>
        </w:tc>
        <w:tc>
          <w:tcPr>
            <w:tcW w:w="1035" w:type="dxa"/>
            <w:tcBorders>
              <w:top w:val="single" w:sz="6" w:space="0" w:color="007FF8"/>
              <w:left w:val="nil"/>
              <w:bottom w:val="single" w:sz="6" w:space="0" w:color="007FF8"/>
              <w:right w:val="nil"/>
            </w:tcBorders>
            <w:shd w:val="clear" w:color="auto" w:fill="A8D5FF"/>
            <w:vAlign w:val="center"/>
            <w:hideMark/>
          </w:tcPr>
          <w:p w14:paraId="087D3C4C"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8 </w:t>
            </w:r>
          </w:p>
        </w:tc>
        <w:tc>
          <w:tcPr>
            <w:tcW w:w="1065" w:type="dxa"/>
            <w:tcBorders>
              <w:top w:val="single" w:sz="6" w:space="0" w:color="007FF8"/>
              <w:left w:val="nil"/>
              <w:bottom w:val="single" w:sz="6" w:space="0" w:color="007FF8"/>
              <w:right w:val="nil"/>
            </w:tcBorders>
            <w:shd w:val="clear" w:color="auto" w:fill="A8D5FF"/>
            <w:vAlign w:val="center"/>
            <w:hideMark/>
          </w:tcPr>
          <w:p w14:paraId="477ED78C"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100 </w:t>
            </w:r>
          </w:p>
        </w:tc>
        <w:tc>
          <w:tcPr>
            <w:tcW w:w="750" w:type="dxa"/>
            <w:tcBorders>
              <w:top w:val="single" w:sz="6" w:space="0" w:color="007FF8"/>
              <w:left w:val="nil"/>
              <w:bottom w:val="single" w:sz="6" w:space="0" w:color="007FF8"/>
              <w:right w:val="nil"/>
            </w:tcBorders>
            <w:shd w:val="clear" w:color="auto" w:fill="A8D5FF"/>
            <w:vAlign w:val="center"/>
            <w:hideMark/>
          </w:tcPr>
          <w:p w14:paraId="681FE894"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Front-3056 </w:t>
            </w:r>
          </w:p>
        </w:tc>
        <w:tc>
          <w:tcPr>
            <w:tcW w:w="1245" w:type="dxa"/>
            <w:tcBorders>
              <w:top w:val="single" w:sz="6" w:space="0" w:color="007FF8"/>
              <w:left w:val="nil"/>
              <w:bottom w:val="single" w:sz="6" w:space="0" w:color="007FF8"/>
              <w:right w:val="single" w:sz="6" w:space="0" w:color="007FF8"/>
            </w:tcBorders>
            <w:shd w:val="clear" w:color="auto" w:fill="A8D5FF"/>
            <w:vAlign w:val="center"/>
            <w:hideMark/>
          </w:tcPr>
          <w:p w14:paraId="2B2A63FD"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10.40.11.39 </w:t>
            </w:r>
          </w:p>
        </w:tc>
      </w:tr>
      <w:tr w:rsidR="006B743B" w:rsidRPr="006B743B" w14:paraId="7224A414" w14:textId="77777777" w:rsidTr="006B743B">
        <w:tc>
          <w:tcPr>
            <w:tcW w:w="1545" w:type="dxa"/>
            <w:tcBorders>
              <w:top w:val="single" w:sz="6" w:space="0" w:color="007FF8"/>
              <w:left w:val="single" w:sz="6" w:space="0" w:color="007FF8"/>
              <w:bottom w:val="single" w:sz="6" w:space="0" w:color="007FF8"/>
              <w:right w:val="nil"/>
            </w:tcBorders>
            <w:shd w:val="clear" w:color="auto" w:fill="auto"/>
            <w:vAlign w:val="center"/>
            <w:hideMark/>
          </w:tcPr>
          <w:p w14:paraId="0D47FED6"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000000"/>
                <w:sz w:val="18"/>
                <w:szCs w:val="18"/>
                <w:lang w:eastAsia="fr-FR"/>
              </w:rPr>
              <w:t>Production </w:t>
            </w:r>
          </w:p>
        </w:tc>
        <w:tc>
          <w:tcPr>
            <w:tcW w:w="1980" w:type="dxa"/>
            <w:tcBorders>
              <w:top w:val="single" w:sz="6" w:space="0" w:color="007FF8"/>
              <w:left w:val="nil"/>
              <w:bottom w:val="single" w:sz="6" w:space="0" w:color="007FF8"/>
              <w:right w:val="nil"/>
            </w:tcBorders>
            <w:shd w:val="clear" w:color="auto" w:fill="auto"/>
            <w:vAlign w:val="center"/>
            <w:hideMark/>
          </w:tcPr>
          <w:p w14:paraId="1E0818C8"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vlp1tow01.dc.infra-grdf.com </w:t>
            </w:r>
          </w:p>
        </w:tc>
        <w:tc>
          <w:tcPr>
            <w:tcW w:w="1020" w:type="dxa"/>
            <w:tcBorders>
              <w:top w:val="single" w:sz="6" w:space="0" w:color="007FF8"/>
              <w:left w:val="nil"/>
              <w:bottom w:val="single" w:sz="6" w:space="0" w:color="007FF8"/>
              <w:right w:val="nil"/>
            </w:tcBorders>
            <w:shd w:val="clear" w:color="auto" w:fill="auto"/>
            <w:vAlign w:val="center"/>
            <w:hideMark/>
          </w:tcPr>
          <w:p w14:paraId="37AB7D9C"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Nœud Tower </w:t>
            </w:r>
          </w:p>
        </w:tc>
        <w:tc>
          <w:tcPr>
            <w:tcW w:w="615" w:type="dxa"/>
            <w:tcBorders>
              <w:top w:val="single" w:sz="6" w:space="0" w:color="007FF8"/>
              <w:left w:val="nil"/>
              <w:bottom w:val="single" w:sz="6" w:space="0" w:color="007FF8"/>
              <w:right w:val="nil"/>
            </w:tcBorders>
            <w:shd w:val="clear" w:color="auto" w:fill="auto"/>
            <w:vAlign w:val="center"/>
            <w:hideMark/>
          </w:tcPr>
          <w:p w14:paraId="48FE920D"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4 </w:t>
            </w:r>
          </w:p>
        </w:tc>
        <w:tc>
          <w:tcPr>
            <w:tcW w:w="1035" w:type="dxa"/>
            <w:tcBorders>
              <w:top w:val="single" w:sz="6" w:space="0" w:color="007FF8"/>
              <w:left w:val="nil"/>
              <w:bottom w:val="single" w:sz="6" w:space="0" w:color="007FF8"/>
              <w:right w:val="nil"/>
            </w:tcBorders>
            <w:shd w:val="clear" w:color="auto" w:fill="auto"/>
            <w:vAlign w:val="center"/>
            <w:hideMark/>
          </w:tcPr>
          <w:p w14:paraId="6935E864"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8 </w:t>
            </w:r>
          </w:p>
        </w:tc>
        <w:tc>
          <w:tcPr>
            <w:tcW w:w="1065" w:type="dxa"/>
            <w:tcBorders>
              <w:top w:val="single" w:sz="6" w:space="0" w:color="007FF8"/>
              <w:left w:val="nil"/>
              <w:bottom w:val="single" w:sz="6" w:space="0" w:color="007FF8"/>
              <w:right w:val="nil"/>
            </w:tcBorders>
            <w:shd w:val="clear" w:color="auto" w:fill="auto"/>
            <w:vAlign w:val="center"/>
            <w:hideMark/>
          </w:tcPr>
          <w:p w14:paraId="54214534"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50 </w:t>
            </w:r>
          </w:p>
        </w:tc>
        <w:tc>
          <w:tcPr>
            <w:tcW w:w="750" w:type="dxa"/>
            <w:tcBorders>
              <w:top w:val="single" w:sz="6" w:space="0" w:color="007FF8"/>
              <w:left w:val="nil"/>
              <w:bottom w:val="single" w:sz="6" w:space="0" w:color="007FF8"/>
              <w:right w:val="nil"/>
            </w:tcBorders>
            <w:shd w:val="clear" w:color="auto" w:fill="auto"/>
            <w:vAlign w:val="center"/>
            <w:hideMark/>
          </w:tcPr>
          <w:p w14:paraId="1B68C5EB"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Front-3050 </w:t>
            </w:r>
          </w:p>
        </w:tc>
        <w:tc>
          <w:tcPr>
            <w:tcW w:w="1245" w:type="dxa"/>
            <w:tcBorders>
              <w:top w:val="single" w:sz="6" w:space="0" w:color="007FF8"/>
              <w:left w:val="nil"/>
              <w:bottom w:val="single" w:sz="6" w:space="0" w:color="007FF8"/>
              <w:right w:val="single" w:sz="6" w:space="0" w:color="007FF8"/>
            </w:tcBorders>
            <w:shd w:val="clear" w:color="auto" w:fill="auto"/>
            <w:vAlign w:val="center"/>
            <w:hideMark/>
          </w:tcPr>
          <w:p w14:paraId="1D7D7CAC"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10.40.9.37 </w:t>
            </w:r>
          </w:p>
        </w:tc>
      </w:tr>
      <w:tr w:rsidR="006B743B" w:rsidRPr="006B743B" w14:paraId="3B592130" w14:textId="77777777" w:rsidTr="006B743B">
        <w:tc>
          <w:tcPr>
            <w:tcW w:w="1545" w:type="dxa"/>
            <w:tcBorders>
              <w:top w:val="single" w:sz="6" w:space="0" w:color="007FF8"/>
              <w:left w:val="single" w:sz="6" w:space="0" w:color="007FF8"/>
              <w:bottom w:val="single" w:sz="6" w:space="0" w:color="007FF8"/>
              <w:right w:val="nil"/>
            </w:tcBorders>
            <w:shd w:val="clear" w:color="auto" w:fill="A8D5FF"/>
            <w:vAlign w:val="center"/>
            <w:hideMark/>
          </w:tcPr>
          <w:p w14:paraId="02B78C0E"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000000"/>
                <w:sz w:val="18"/>
                <w:szCs w:val="18"/>
                <w:lang w:eastAsia="fr-FR"/>
              </w:rPr>
              <w:t>Production </w:t>
            </w:r>
          </w:p>
        </w:tc>
        <w:tc>
          <w:tcPr>
            <w:tcW w:w="1980" w:type="dxa"/>
            <w:tcBorders>
              <w:top w:val="single" w:sz="6" w:space="0" w:color="007FF8"/>
              <w:left w:val="nil"/>
              <w:bottom w:val="single" w:sz="6" w:space="0" w:color="007FF8"/>
              <w:right w:val="nil"/>
            </w:tcBorders>
            <w:shd w:val="clear" w:color="auto" w:fill="A8D5FF"/>
            <w:vAlign w:val="center"/>
            <w:hideMark/>
          </w:tcPr>
          <w:p w14:paraId="5684A111"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vlp1tow02.dc.infra-grdf.com </w:t>
            </w:r>
          </w:p>
        </w:tc>
        <w:tc>
          <w:tcPr>
            <w:tcW w:w="1020" w:type="dxa"/>
            <w:tcBorders>
              <w:top w:val="single" w:sz="6" w:space="0" w:color="007FF8"/>
              <w:left w:val="nil"/>
              <w:bottom w:val="single" w:sz="6" w:space="0" w:color="007FF8"/>
              <w:right w:val="nil"/>
            </w:tcBorders>
            <w:shd w:val="clear" w:color="auto" w:fill="A8D5FF"/>
            <w:vAlign w:val="center"/>
            <w:hideMark/>
          </w:tcPr>
          <w:p w14:paraId="3923FAEC"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Nœud Tower </w:t>
            </w:r>
          </w:p>
        </w:tc>
        <w:tc>
          <w:tcPr>
            <w:tcW w:w="615" w:type="dxa"/>
            <w:tcBorders>
              <w:top w:val="single" w:sz="6" w:space="0" w:color="007FF8"/>
              <w:left w:val="nil"/>
              <w:bottom w:val="single" w:sz="6" w:space="0" w:color="007FF8"/>
              <w:right w:val="nil"/>
            </w:tcBorders>
            <w:shd w:val="clear" w:color="auto" w:fill="A8D5FF"/>
            <w:vAlign w:val="center"/>
            <w:hideMark/>
          </w:tcPr>
          <w:p w14:paraId="345DEFE0"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4 </w:t>
            </w:r>
          </w:p>
        </w:tc>
        <w:tc>
          <w:tcPr>
            <w:tcW w:w="1035" w:type="dxa"/>
            <w:tcBorders>
              <w:top w:val="single" w:sz="6" w:space="0" w:color="007FF8"/>
              <w:left w:val="nil"/>
              <w:bottom w:val="single" w:sz="6" w:space="0" w:color="007FF8"/>
              <w:right w:val="nil"/>
            </w:tcBorders>
            <w:shd w:val="clear" w:color="auto" w:fill="A8D5FF"/>
            <w:vAlign w:val="center"/>
            <w:hideMark/>
          </w:tcPr>
          <w:p w14:paraId="12C82A70"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8 </w:t>
            </w:r>
          </w:p>
        </w:tc>
        <w:tc>
          <w:tcPr>
            <w:tcW w:w="1065" w:type="dxa"/>
            <w:tcBorders>
              <w:top w:val="single" w:sz="6" w:space="0" w:color="007FF8"/>
              <w:left w:val="nil"/>
              <w:bottom w:val="single" w:sz="6" w:space="0" w:color="007FF8"/>
              <w:right w:val="nil"/>
            </w:tcBorders>
            <w:shd w:val="clear" w:color="auto" w:fill="A8D5FF"/>
            <w:vAlign w:val="center"/>
            <w:hideMark/>
          </w:tcPr>
          <w:p w14:paraId="2410B7CC"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50 </w:t>
            </w:r>
          </w:p>
        </w:tc>
        <w:tc>
          <w:tcPr>
            <w:tcW w:w="750" w:type="dxa"/>
            <w:tcBorders>
              <w:top w:val="single" w:sz="6" w:space="0" w:color="007FF8"/>
              <w:left w:val="nil"/>
              <w:bottom w:val="single" w:sz="6" w:space="0" w:color="007FF8"/>
              <w:right w:val="nil"/>
            </w:tcBorders>
            <w:shd w:val="clear" w:color="auto" w:fill="A8D5FF"/>
            <w:vAlign w:val="center"/>
            <w:hideMark/>
          </w:tcPr>
          <w:p w14:paraId="3067CDEC"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Front-3050 </w:t>
            </w:r>
          </w:p>
        </w:tc>
        <w:tc>
          <w:tcPr>
            <w:tcW w:w="1245" w:type="dxa"/>
            <w:tcBorders>
              <w:top w:val="single" w:sz="6" w:space="0" w:color="007FF8"/>
              <w:left w:val="nil"/>
              <w:bottom w:val="single" w:sz="6" w:space="0" w:color="007FF8"/>
              <w:right w:val="single" w:sz="6" w:space="0" w:color="007FF8"/>
            </w:tcBorders>
            <w:shd w:val="clear" w:color="auto" w:fill="A8D5FF"/>
            <w:vAlign w:val="center"/>
            <w:hideMark/>
          </w:tcPr>
          <w:p w14:paraId="1953B526"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10.40.9.38 </w:t>
            </w:r>
          </w:p>
        </w:tc>
      </w:tr>
      <w:tr w:rsidR="006B743B" w:rsidRPr="006B743B" w14:paraId="74167594" w14:textId="77777777" w:rsidTr="006B743B">
        <w:tc>
          <w:tcPr>
            <w:tcW w:w="1545" w:type="dxa"/>
            <w:tcBorders>
              <w:top w:val="single" w:sz="6" w:space="0" w:color="007FF8"/>
              <w:left w:val="single" w:sz="6" w:space="0" w:color="007FF8"/>
              <w:bottom w:val="single" w:sz="6" w:space="0" w:color="007FF8"/>
              <w:right w:val="nil"/>
            </w:tcBorders>
            <w:shd w:val="clear" w:color="auto" w:fill="auto"/>
            <w:vAlign w:val="center"/>
            <w:hideMark/>
          </w:tcPr>
          <w:p w14:paraId="655AF29F" w14:textId="77777777" w:rsidR="006B743B" w:rsidRPr="006B743B" w:rsidRDefault="006B743B" w:rsidP="006B743B">
            <w:pPr>
              <w:spacing w:line="240" w:lineRule="auto"/>
              <w:jc w:val="center"/>
              <w:textAlignment w:val="baseline"/>
              <w:rPr>
                <w:rFonts w:ascii="Segoe UI" w:eastAsia="Times New Roman" w:hAnsi="Segoe UI" w:cs="Segoe UI"/>
                <w:b/>
                <w:bCs/>
                <w:color w:val="000000"/>
                <w:sz w:val="18"/>
                <w:szCs w:val="18"/>
                <w:lang w:eastAsia="fr-FR"/>
              </w:rPr>
            </w:pPr>
            <w:r w:rsidRPr="006B743B">
              <w:rPr>
                <w:rFonts w:ascii="Avenir LT Std 55 Roman" w:eastAsia="Times New Roman" w:hAnsi="Avenir LT Std 55 Roman" w:cs="Segoe UI"/>
                <w:b/>
                <w:bCs/>
                <w:color w:val="000000"/>
                <w:sz w:val="18"/>
                <w:szCs w:val="18"/>
                <w:lang w:eastAsia="fr-FR"/>
              </w:rPr>
              <w:t>Production </w:t>
            </w:r>
          </w:p>
        </w:tc>
        <w:tc>
          <w:tcPr>
            <w:tcW w:w="1980" w:type="dxa"/>
            <w:tcBorders>
              <w:top w:val="single" w:sz="6" w:space="0" w:color="007FF8"/>
              <w:left w:val="nil"/>
              <w:bottom w:val="single" w:sz="6" w:space="0" w:color="007FF8"/>
              <w:right w:val="nil"/>
            </w:tcBorders>
            <w:shd w:val="clear" w:color="auto" w:fill="auto"/>
            <w:vAlign w:val="center"/>
            <w:hideMark/>
          </w:tcPr>
          <w:p w14:paraId="6D1AA2D6"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vlp1tow03.dc.infra-grdf.com </w:t>
            </w:r>
          </w:p>
        </w:tc>
        <w:tc>
          <w:tcPr>
            <w:tcW w:w="1020" w:type="dxa"/>
            <w:tcBorders>
              <w:top w:val="single" w:sz="6" w:space="0" w:color="007FF8"/>
              <w:left w:val="nil"/>
              <w:bottom w:val="single" w:sz="6" w:space="0" w:color="007FF8"/>
              <w:right w:val="nil"/>
            </w:tcBorders>
            <w:shd w:val="clear" w:color="auto" w:fill="auto"/>
            <w:vAlign w:val="center"/>
            <w:hideMark/>
          </w:tcPr>
          <w:p w14:paraId="31E5ED38"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BDD </w:t>
            </w:r>
          </w:p>
        </w:tc>
        <w:tc>
          <w:tcPr>
            <w:tcW w:w="615" w:type="dxa"/>
            <w:tcBorders>
              <w:top w:val="single" w:sz="6" w:space="0" w:color="007FF8"/>
              <w:left w:val="nil"/>
              <w:bottom w:val="single" w:sz="6" w:space="0" w:color="007FF8"/>
              <w:right w:val="nil"/>
            </w:tcBorders>
            <w:shd w:val="clear" w:color="auto" w:fill="auto"/>
            <w:vAlign w:val="center"/>
            <w:hideMark/>
          </w:tcPr>
          <w:p w14:paraId="5CCA5263"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4 </w:t>
            </w:r>
          </w:p>
        </w:tc>
        <w:tc>
          <w:tcPr>
            <w:tcW w:w="1035" w:type="dxa"/>
            <w:tcBorders>
              <w:top w:val="single" w:sz="6" w:space="0" w:color="007FF8"/>
              <w:left w:val="nil"/>
              <w:bottom w:val="single" w:sz="6" w:space="0" w:color="007FF8"/>
              <w:right w:val="nil"/>
            </w:tcBorders>
            <w:shd w:val="clear" w:color="auto" w:fill="auto"/>
            <w:vAlign w:val="center"/>
            <w:hideMark/>
          </w:tcPr>
          <w:p w14:paraId="58C78006"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8 </w:t>
            </w:r>
          </w:p>
        </w:tc>
        <w:tc>
          <w:tcPr>
            <w:tcW w:w="1065" w:type="dxa"/>
            <w:tcBorders>
              <w:top w:val="single" w:sz="6" w:space="0" w:color="007FF8"/>
              <w:left w:val="nil"/>
              <w:bottom w:val="single" w:sz="6" w:space="0" w:color="007FF8"/>
              <w:right w:val="nil"/>
            </w:tcBorders>
            <w:shd w:val="clear" w:color="auto" w:fill="auto"/>
            <w:vAlign w:val="center"/>
            <w:hideMark/>
          </w:tcPr>
          <w:p w14:paraId="78873AC5"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100 </w:t>
            </w:r>
          </w:p>
        </w:tc>
        <w:tc>
          <w:tcPr>
            <w:tcW w:w="750" w:type="dxa"/>
            <w:tcBorders>
              <w:top w:val="single" w:sz="6" w:space="0" w:color="007FF8"/>
              <w:left w:val="nil"/>
              <w:bottom w:val="single" w:sz="6" w:space="0" w:color="007FF8"/>
              <w:right w:val="nil"/>
            </w:tcBorders>
            <w:shd w:val="clear" w:color="auto" w:fill="auto"/>
            <w:vAlign w:val="center"/>
            <w:hideMark/>
          </w:tcPr>
          <w:p w14:paraId="76E69A8A"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Front-3050 </w:t>
            </w:r>
          </w:p>
        </w:tc>
        <w:tc>
          <w:tcPr>
            <w:tcW w:w="1245" w:type="dxa"/>
            <w:tcBorders>
              <w:top w:val="single" w:sz="6" w:space="0" w:color="007FF8"/>
              <w:left w:val="nil"/>
              <w:bottom w:val="single" w:sz="6" w:space="0" w:color="007FF8"/>
              <w:right w:val="single" w:sz="6" w:space="0" w:color="007FF8"/>
            </w:tcBorders>
            <w:shd w:val="clear" w:color="auto" w:fill="auto"/>
            <w:vAlign w:val="center"/>
            <w:hideMark/>
          </w:tcPr>
          <w:p w14:paraId="07C38D75" w14:textId="77777777" w:rsidR="006B743B" w:rsidRPr="006B743B" w:rsidRDefault="006B743B" w:rsidP="006B743B">
            <w:pPr>
              <w:spacing w:line="240" w:lineRule="auto"/>
              <w:jc w:val="center"/>
              <w:textAlignment w:val="baseline"/>
              <w:rPr>
                <w:rFonts w:ascii="Segoe UI" w:eastAsia="Times New Roman" w:hAnsi="Segoe UI" w:cs="Segoe UI"/>
                <w:color w:val="000000"/>
                <w:sz w:val="18"/>
                <w:szCs w:val="18"/>
                <w:lang w:eastAsia="fr-FR"/>
              </w:rPr>
            </w:pPr>
            <w:r w:rsidRPr="006B743B">
              <w:rPr>
                <w:rFonts w:ascii="Avenir LT Std 55 Roman" w:eastAsia="Times New Roman" w:hAnsi="Avenir LT Std 55 Roman" w:cs="Segoe UI"/>
                <w:color w:val="000000"/>
                <w:sz w:val="18"/>
                <w:szCs w:val="18"/>
                <w:lang w:eastAsia="fr-FR"/>
              </w:rPr>
              <w:t>10.40.9.39 </w:t>
            </w:r>
          </w:p>
        </w:tc>
      </w:tr>
    </w:tbl>
    <w:p w14:paraId="2E818A51" w14:textId="54B866EC" w:rsidR="00975439" w:rsidRDefault="00975439" w:rsidP="005116B0">
      <w:pPr>
        <w:pStyle w:val="Titre3"/>
        <w:rPr>
          <w:rFonts w:hint="eastAsia"/>
        </w:rPr>
      </w:pPr>
      <w:r>
        <w:t>Gestion de</w:t>
      </w:r>
      <w:r w:rsidR="00EA1321">
        <w:t>s</w:t>
      </w:r>
      <w:r>
        <w:t xml:space="preserve"> variables</w:t>
      </w:r>
      <w:bookmarkEnd w:id="34"/>
    </w:p>
    <w:p w14:paraId="530C42AE" w14:textId="7FD3AF46" w:rsidR="00975439" w:rsidRDefault="00975439" w:rsidP="00975439">
      <w:r>
        <w:t xml:space="preserve">Les </w:t>
      </w:r>
      <w:r w:rsidR="0035571F">
        <w:t>inventaires Tower ne sont pas modifiables. Les développeur</w:t>
      </w:r>
      <w:r w:rsidR="00F96F32">
        <w:t>s</w:t>
      </w:r>
      <w:r w:rsidR="0035571F">
        <w:t xml:space="preserve"> ne peuvent que les utiliser pour exécuter leur Job Template.</w:t>
      </w:r>
    </w:p>
    <w:p w14:paraId="1326DD64" w14:textId="77777777" w:rsidR="0035571F" w:rsidRDefault="0035571F" w:rsidP="00975439"/>
    <w:p w14:paraId="712E3031" w14:textId="6E219B05" w:rsidR="0035571F" w:rsidRPr="00EA1321" w:rsidRDefault="00C32EF3" w:rsidP="00975439">
      <w:r>
        <w:t>I</w:t>
      </w:r>
      <w:r w:rsidR="0035571F">
        <w:t xml:space="preserve">l est </w:t>
      </w:r>
      <w:r>
        <w:t xml:space="preserve">donc </w:t>
      </w:r>
      <w:r w:rsidR="0035571F">
        <w:t xml:space="preserve">nécessaire de </w:t>
      </w:r>
      <w:r>
        <w:t>définir la valeur des variables dan</w:t>
      </w:r>
      <w:r w:rsidR="0035571F">
        <w:t xml:space="preserve">s </w:t>
      </w:r>
      <w:r>
        <w:t xml:space="preserve">le </w:t>
      </w:r>
      <w:r w:rsidR="0035571F">
        <w:t xml:space="preserve">répertoire </w:t>
      </w:r>
      <w:proofErr w:type="spellStart"/>
      <w:r w:rsidR="0035571F">
        <w:rPr>
          <w:i/>
          <w:iCs/>
        </w:rPr>
        <w:t>group_</w:t>
      </w:r>
      <w:proofErr w:type="gramStart"/>
      <w:r w:rsidR="0035571F">
        <w:rPr>
          <w:i/>
          <w:iCs/>
        </w:rPr>
        <w:t>vars</w:t>
      </w:r>
      <w:proofErr w:type="spellEnd"/>
      <w:r>
        <w:t xml:space="preserve"> prévu</w:t>
      </w:r>
      <w:proofErr w:type="gramEnd"/>
      <w:r>
        <w:t xml:space="preserve"> à cet effet. Pour chaque groupe de serveurs, les valeurs des variables d’inventaires doivent être positionnées dans les</w:t>
      </w:r>
      <w:r w:rsidR="0019622A">
        <w:t xml:space="preserve"> sous répertoires correspondants.</w:t>
      </w:r>
      <w:r w:rsidR="00EA1321">
        <w:t xml:space="preserve"> Ces fichiers YAML doivent porter des noms correspondant à leur contenu. Par exemple, les fichiers de variables sans informations chiffrées peuvent s’appeler </w:t>
      </w:r>
      <w:proofErr w:type="spellStart"/>
      <w:r w:rsidR="00EA1321" w:rsidRPr="00EA1321">
        <w:rPr>
          <w:i/>
          <w:iCs/>
        </w:rPr>
        <w:t>vars.yml</w:t>
      </w:r>
      <w:proofErr w:type="spellEnd"/>
      <w:r w:rsidR="00EA1321">
        <w:t xml:space="preserve"> tandis que ceux comprenant des informations chiffrées s’appelleraient </w:t>
      </w:r>
      <w:proofErr w:type="spellStart"/>
      <w:r w:rsidR="00EA1321">
        <w:rPr>
          <w:i/>
          <w:iCs/>
        </w:rPr>
        <w:t>vaulted.yml</w:t>
      </w:r>
      <w:proofErr w:type="spellEnd"/>
    </w:p>
    <w:p w14:paraId="3B12B9B7" w14:textId="77777777" w:rsidR="0019622A" w:rsidRDefault="0019622A" w:rsidP="00975439"/>
    <w:p w14:paraId="4670D125" w14:textId="6B588B63" w:rsidR="0019622A" w:rsidRDefault="0019622A" w:rsidP="0019622A">
      <w:pPr>
        <w:pStyle w:val="Code"/>
      </w:pPr>
      <w:r w:rsidRPr="00CB1894">
        <w:t xml:space="preserve">$ </w:t>
      </w:r>
      <w:proofErr w:type="spellStart"/>
      <w:r w:rsidRPr="00CB1894">
        <w:t>tree</w:t>
      </w:r>
      <w:proofErr w:type="spellEnd"/>
      <w:r w:rsidRPr="00CB1894">
        <w:t xml:space="preserve"> </w:t>
      </w:r>
      <w:proofErr w:type="spellStart"/>
      <w:r>
        <w:t>group</w:t>
      </w:r>
      <w:r w:rsidRPr="00CB1894">
        <w:t>_</w:t>
      </w:r>
      <w:r>
        <w:t>vars</w:t>
      </w:r>
      <w:proofErr w:type="spellEnd"/>
      <w:r w:rsidRPr="00CB1894">
        <w:t>/</w:t>
      </w:r>
    </w:p>
    <w:p w14:paraId="71144BD5" w14:textId="0E9F2FB5" w:rsidR="0019622A" w:rsidRDefault="0019622A" w:rsidP="0019622A">
      <w:pPr>
        <w:pStyle w:val="Code"/>
      </w:pPr>
      <w:proofErr w:type="spellStart"/>
      <w:proofErr w:type="gramStart"/>
      <w:r>
        <w:t>group</w:t>
      </w:r>
      <w:proofErr w:type="gramEnd"/>
      <w:r w:rsidRPr="00CB1894">
        <w:t>_</w:t>
      </w:r>
      <w:r>
        <w:t>vars</w:t>
      </w:r>
      <w:proofErr w:type="spellEnd"/>
      <w:r w:rsidRPr="00CB1894">
        <w:t>/</w:t>
      </w:r>
    </w:p>
    <w:p w14:paraId="700FDA5B" w14:textId="61A8BEEE" w:rsidR="00A70E7F" w:rsidRDefault="00A70E7F" w:rsidP="00A70E7F">
      <w:pPr>
        <w:pStyle w:val="Code"/>
        <w:ind w:left="708"/>
      </w:pPr>
      <w:proofErr w:type="gramStart"/>
      <w:r>
        <w:t>front</w:t>
      </w:r>
      <w:proofErr w:type="gramEnd"/>
    </w:p>
    <w:p w14:paraId="21B18FD9" w14:textId="3C0838DE" w:rsidR="00A70E7F" w:rsidRDefault="00DF56BB" w:rsidP="00A70E7F">
      <w:pPr>
        <w:pStyle w:val="Code"/>
        <w:ind w:left="708"/>
      </w:pPr>
      <w:proofErr w:type="gramStart"/>
      <w:r>
        <w:t>app</w:t>
      </w:r>
      <w:proofErr w:type="gramEnd"/>
    </w:p>
    <w:p w14:paraId="3F6AB877" w14:textId="08234CBB" w:rsidR="00A70E7F" w:rsidRDefault="00A70E7F" w:rsidP="00A70E7F">
      <w:pPr>
        <w:pStyle w:val="Code"/>
        <w:ind w:left="708"/>
      </w:pPr>
      <w:proofErr w:type="spellStart"/>
      <w:proofErr w:type="gramStart"/>
      <w:r>
        <w:t>data</w:t>
      </w:r>
      <w:r w:rsidR="00DF56BB">
        <w:t>vm</w:t>
      </w:r>
      <w:proofErr w:type="spellEnd"/>
      <w:proofErr w:type="gramEnd"/>
    </w:p>
    <w:p w14:paraId="00390B13" w14:textId="77777777" w:rsidR="00A70E7F" w:rsidRPr="00CB1894" w:rsidRDefault="00A70E7F" w:rsidP="0019622A">
      <w:pPr>
        <w:pStyle w:val="Code"/>
      </w:pPr>
    </w:p>
    <w:p w14:paraId="5F98BCCE" w14:textId="590486AA" w:rsidR="0019622A" w:rsidRPr="00CB1894" w:rsidRDefault="0019622A" w:rsidP="0019622A">
      <w:pPr>
        <w:pStyle w:val="Code"/>
      </w:pPr>
      <w:r w:rsidRPr="00CB1894">
        <w:t xml:space="preserve">|-- </w:t>
      </w:r>
      <w:r>
        <w:t>all</w:t>
      </w:r>
      <w:r w:rsidR="007B7A52" w:rsidRPr="00CB1894">
        <w:t>/</w:t>
      </w:r>
    </w:p>
    <w:p w14:paraId="01902593" w14:textId="4A9D8A5F" w:rsidR="0019622A" w:rsidRDefault="0019622A" w:rsidP="0019622A">
      <w:pPr>
        <w:pStyle w:val="Code"/>
      </w:pPr>
      <w:r w:rsidRPr="00CB1894">
        <w:t xml:space="preserve">|   `-- </w:t>
      </w:r>
      <w:proofErr w:type="spellStart"/>
      <w:r>
        <w:t>vars</w:t>
      </w:r>
      <w:r w:rsidRPr="00CB1894">
        <w:t>.yml</w:t>
      </w:r>
      <w:proofErr w:type="spellEnd"/>
    </w:p>
    <w:p w14:paraId="3A35D573" w14:textId="54FB9984" w:rsidR="0019622A" w:rsidRPr="00CB1894" w:rsidRDefault="0019622A" w:rsidP="0019622A">
      <w:pPr>
        <w:pStyle w:val="Code"/>
      </w:pPr>
      <w:r>
        <w:t xml:space="preserve">|   </w:t>
      </w:r>
      <w:r w:rsidRPr="00CB1894">
        <w:t xml:space="preserve">`-- </w:t>
      </w:r>
      <w:proofErr w:type="spellStart"/>
      <w:r>
        <w:t>vaulted.yml</w:t>
      </w:r>
      <w:proofErr w:type="spellEnd"/>
    </w:p>
    <w:p w14:paraId="11FE19C0" w14:textId="7990D53C" w:rsidR="0019622A" w:rsidRDefault="0019622A" w:rsidP="0019622A">
      <w:pPr>
        <w:pStyle w:val="Code"/>
      </w:pPr>
      <w:r w:rsidRPr="00CB1894">
        <w:t xml:space="preserve">|-- </w:t>
      </w:r>
      <w:proofErr w:type="spellStart"/>
      <w:r w:rsidR="00B96F30">
        <w:t>zookeeper</w:t>
      </w:r>
      <w:proofErr w:type="spellEnd"/>
      <w:r w:rsidR="007B7A52" w:rsidRPr="00CB1894">
        <w:t>/</w:t>
      </w:r>
    </w:p>
    <w:p w14:paraId="5F9D9C51" w14:textId="77777777" w:rsidR="0019622A" w:rsidRDefault="0019622A" w:rsidP="0019622A">
      <w:pPr>
        <w:pStyle w:val="Code"/>
      </w:pPr>
      <w:r w:rsidRPr="00CB1894">
        <w:t xml:space="preserve">|   `-- </w:t>
      </w:r>
      <w:proofErr w:type="spellStart"/>
      <w:r>
        <w:t>vars</w:t>
      </w:r>
      <w:r w:rsidRPr="00CB1894">
        <w:t>.yml</w:t>
      </w:r>
      <w:proofErr w:type="spellEnd"/>
    </w:p>
    <w:p w14:paraId="3C82B2B5" w14:textId="77777777" w:rsidR="0019622A" w:rsidRDefault="0019622A" w:rsidP="0019622A">
      <w:pPr>
        <w:pStyle w:val="Code"/>
      </w:pPr>
      <w:r>
        <w:t xml:space="preserve">|   </w:t>
      </w:r>
      <w:r w:rsidRPr="00CB1894">
        <w:t xml:space="preserve">`-- </w:t>
      </w:r>
      <w:proofErr w:type="spellStart"/>
      <w:r>
        <w:t>vaulted.yml</w:t>
      </w:r>
      <w:proofErr w:type="spellEnd"/>
    </w:p>
    <w:p w14:paraId="7A6EE697" w14:textId="40428793" w:rsidR="00C32EF3" w:rsidRDefault="00C32EF3" w:rsidP="00C32EF3">
      <w:pPr>
        <w:pStyle w:val="Code"/>
      </w:pPr>
      <w:r w:rsidRPr="00CB1894">
        <w:lastRenderedPageBreak/>
        <w:t xml:space="preserve">|-- </w:t>
      </w:r>
      <w:proofErr w:type="spellStart"/>
      <w:r w:rsidR="002079A1" w:rsidRPr="002079A1">
        <w:t>kafka_broker</w:t>
      </w:r>
      <w:proofErr w:type="spellEnd"/>
      <w:r w:rsidRPr="00CB1894">
        <w:t>/</w:t>
      </w:r>
    </w:p>
    <w:p w14:paraId="0B912C84" w14:textId="77777777" w:rsidR="00C32EF3" w:rsidRDefault="00C32EF3" w:rsidP="00C32EF3">
      <w:pPr>
        <w:pStyle w:val="Code"/>
      </w:pPr>
      <w:r w:rsidRPr="00CB1894">
        <w:t xml:space="preserve">|   `-- </w:t>
      </w:r>
      <w:proofErr w:type="spellStart"/>
      <w:r>
        <w:t>vars</w:t>
      </w:r>
      <w:r w:rsidRPr="00CB1894">
        <w:t>.yml</w:t>
      </w:r>
      <w:proofErr w:type="spellEnd"/>
    </w:p>
    <w:p w14:paraId="5B656897" w14:textId="77777777" w:rsidR="00C32EF3" w:rsidRPr="00CB1894" w:rsidRDefault="00C32EF3" w:rsidP="00C32EF3">
      <w:pPr>
        <w:pStyle w:val="Code"/>
      </w:pPr>
      <w:r>
        <w:t xml:space="preserve">|   </w:t>
      </w:r>
      <w:r w:rsidRPr="00CB1894">
        <w:t xml:space="preserve">`-- </w:t>
      </w:r>
      <w:proofErr w:type="spellStart"/>
      <w:r>
        <w:t>vaulted.yml</w:t>
      </w:r>
      <w:proofErr w:type="spellEnd"/>
    </w:p>
    <w:p w14:paraId="0092585F" w14:textId="77777777" w:rsidR="00C32EF3" w:rsidRDefault="00C32EF3" w:rsidP="00EA1321"/>
    <w:p w14:paraId="102325E9" w14:textId="755FFEF4" w:rsidR="00EA1321" w:rsidRPr="00C32EF3" w:rsidRDefault="00C32EF3" w:rsidP="00EA1321">
      <w:r>
        <w:t xml:space="preserve">Le sous répertoire </w:t>
      </w:r>
      <w:r>
        <w:rPr>
          <w:i/>
          <w:iCs/>
        </w:rPr>
        <w:t>all</w:t>
      </w:r>
      <w:r>
        <w:t xml:space="preserve"> peut être utilisé pour contenir les variables globales à l’ensemble des serveurs.</w:t>
      </w:r>
    </w:p>
    <w:p w14:paraId="0DD3519C" w14:textId="77777777" w:rsidR="00D45A5C" w:rsidRDefault="00D45A5C" w:rsidP="00EA1321"/>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D45A5C" w:rsidRPr="00AA3F55" w14:paraId="6C924C29" w14:textId="77777777" w:rsidTr="00112851">
        <w:tc>
          <w:tcPr>
            <w:tcW w:w="1838" w:type="dxa"/>
          </w:tcPr>
          <w:p w14:paraId="1E36CC63" w14:textId="77777777" w:rsidR="00D45A5C" w:rsidRDefault="00D45A5C" w:rsidP="00D45A5C">
            <w:pPr>
              <w:pStyle w:val="Paragraphedeliste"/>
              <w:numPr>
                <w:ilvl w:val="0"/>
                <w:numId w:val="11"/>
              </w:numPr>
            </w:pPr>
          </w:p>
        </w:tc>
        <w:tc>
          <w:tcPr>
            <w:tcW w:w="7478" w:type="dxa"/>
          </w:tcPr>
          <w:p w14:paraId="374BA8AA" w14:textId="7FF367F5" w:rsidR="00D45A5C" w:rsidRPr="00AA3F55" w:rsidRDefault="00D45A5C" w:rsidP="00112851">
            <w:r>
              <w:t>Aucune variable ne peut être située directement dans un fichier d’inventaire.</w:t>
            </w:r>
          </w:p>
        </w:tc>
      </w:tr>
      <w:tr w:rsidR="00D45A5C" w:rsidRPr="00AA3F55" w14:paraId="24BB7DCD" w14:textId="77777777" w:rsidTr="00112851">
        <w:tc>
          <w:tcPr>
            <w:tcW w:w="1838" w:type="dxa"/>
          </w:tcPr>
          <w:p w14:paraId="287067E9" w14:textId="77777777" w:rsidR="00D45A5C" w:rsidRDefault="00D45A5C" w:rsidP="00D45A5C">
            <w:pPr>
              <w:pStyle w:val="Paragraphedeliste"/>
              <w:numPr>
                <w:ilvl w:val="0"/>
                <w:numId w:val="11"/>
              </w:numPr>
            </w:pPr>
          </w:p>
        </w:tc>
        <w:tc>
          <w:tcPr>
            <w:tcW w:w="7478" w:type="dxa"/>
          </w:tcPr>
          <w:p w14:paraId="7B4F1A93" w14:textId="517A5842" w:rsidR="00D45A5C" w:rsidRPr="00D45A5C" w:rsidRDefault="00D45A5C" w:rsidP="00112851">
            <w:r>
              <w:t xml:space="preserve">Les variables </w:t>
            </w:r>
            <w:r w:rsidR="00C32EF3">
              <w:t>doivent</w:t>
            </w:r>
            <w:r>
              <w:t xml:space="preserve"> être gérées au niveau </w:t>
            </w:r>
            <w:r>
              <w:rPr>
                <w:i/>
                <w:iCs/>
              </w:rPr>
              <w:t>host scope</w:t>
            </w:r>
            <w:r>
              <w:t xml:space="preserve"> </w:t>
            </w:r>
            <w:r w:rsidR="00C32EF3">
              <w:t xml:space="preserve">uniquement </w:t>
            </w:r>
            <w:r>
              <w:t xml:space="preserve">(répertoire </w:t>
            </w:r>
            <w:proofErr w:type="spellStart"/>
            <w:r w:rsidR="00C32EF3">
              <w:rPr>
                <w:i/>
                <w:iCs/>
              </w:rPr>
              <w:t>gr</w:t>
            </w:r>
            <w:r>
              <w:rPr>
                <w:i/>
                <w:iCs/>
              </w:rPr>
              <w:t>oup_vars</w:t>
            </w:r>
            <w:proofErr w:type="spellEnd"/>
            <w:r>
              <w:t>)</w:t>
            </w:r>
          </w:p>
        </w:tc>
      </w:tr>
    </w:tbl>
    <w:p w14:paraId="3C23DFAB" w14:textId="4E212E55" w:rsidR="00926438" w:rsidRDefault="00926438" w:rsidP="005116B0">
      <w:pPr>
        <w:pStyle w:val="Titre3"/>
        <w:rPr>
          <w:rFonts w:hint="eastAsia"/>
        </w:rPr>
      </w:pPr>
      <w:bookmarkStart w:id="35" w:name="_Toc86170871"/>
      <w:r>
        <w:t xml:space="preserve">Liste des </w:t>
      </w:r>
      <w:r w:rsidR="006B2D34">
        <w:t>Rôles</w:t>
      </w:r>
      <w:r>
        <w:t xml:space="preserve"> Ansible mis à disposition</w:t>
      </w:r>
      <w:bookmarkEnd w:id="35"/>
    </w:p>
    <w:p w14:paraId="0548D725" w14:textId="6A3302E4" w:rsidR="00886076" w:rsidRDefault="006E1F16" w:rsidP="006E1F16">
      <w:r>
        <w:t xml:space="preserve">Dans le cas où un développeur souhaite, dans son </w:t>
      </w:r>
      <w:proofErr w:type="spellStart"/>
      <w:r>
        <w:t>Playbook</w:t>
      </w:r>
      <w:proofErr w:type="spellEnd"/>
      <w:r>
        <w:t xml:space="preserve">, exécuter une </w:t>
      </w:r>
      <w:proofErr w:type="spellStart"/>
      <w:r>
        <w:rPr>
          <w:i/>
          <w:iCs/>
        </w:rPr>
        <w:t>task</w:t>
      </w:r>
      <w:proofErr w:type="spellEnd"/>
      <w:r>
        <w:t xml:space="preserve"> nécessitant des privilèges plus élevés, </w:t>
      </w:r>
      <w:r w:rsidR="00DB1250">
        <w:t>un</w:t>
      </w:r>
      <w:r>
        <w:t xml:space="preserve"> </w:t>
      </w:r>
      <w:r w:rsidR="00693323">
        <w:t>Rôle</w:t>
      </w:r>
      <w:r>
        <w:t xml:space="preserve"> « système » </w:t>
      </w:r>
      <w:r w:rsidR="00886076">
        <w:t>est</w:t>
      </w:r>
      <w:r>
        <w:t xml:space="preserve"> prévu à cet effet</w:t>
      </w:r>
      <w:r w:rsidR="000C447D">
        <w:t>.</w:t>
      </w:r>
    </w:p>
    <w:p w14:paraId="3E701F98" w14:textId="65434BDB" w:rsidR="006E1F16" w:rsidRPr="001C0BA3" w:rsidRDefault="006C40F5" w:rsidP="006E1F16">
      <w:r>
        <w:t xml:space="preserve">Ce </w:t>
      </w:r>
      <w:r w:rsidR="00A018E1">
        <w:t>Rôle</w:t>
      </w:r>
      <w:r w:rsidR="00886076">
        <w:t xml:space="preserve"> est contenu </w:t>
      </w:r>
      <w:r w:rsidR="001C0BA3">
        <w:t xml:space="preserve">dans le groupe </w:t>
      </w:r>
      <w:proofErr w:type="spellStart"/>
      <w:r w:rsidR="001C0BA3" w:rsidRPr="00B95007">
        <w:t>GitLab</w:t>
      </w:r>
      <w:proofErr w:type="spellEnd"/>
      <w:r w:rsidR="001C0BA3">
        <w:t xml:space="preserve"> </w:t>
      </w:r>
      <w:r w:rsidR="001C0BA3" w:rsidRPr="006B7748">
        <w:rPr>
          <w:i/>
          <w:iCs/>
        </w:rPr>
        <w:t>ansible-</w:t>
      </w:r>
      <w:proofErr w:type="spellStart"/>
      <w:r w:rsidR="001C0BA3" w:rsidRPr="006B7748">
        <w:rPr>
          <w:i/>
          <w:iCs/>
        </w:rPr>
        <w:t>roles</w:t>
      </w:r>
      <w:proofErr w:type="spellEnd"/>
      <w:r w:rsidR="00886076">
        <w:t> </w:t>
      </w:r>
      <w:r w:rsidR="009D479A">
        <w:t xml:space="preserve">et sera disponible sur TOWER en tant que </w:t>
      </w:r>
      <w:proofErr w:type="gramStart"/>
      <w:r w:rsidR="009D479A">
        <w:t>formulaire</w:t>
      </w:r>
      <w:r w:rsidR="00886076">
        <w:t>:</w:t>
      </w:r>
      <w:proofErr w:type="gramEnd"/>
      <w:r w:rsidR="00886076">
        <w:t xml:space="preserve"> </w:t>
      </w:r>
    </w:p>
    <w:p w14:paraId="633FCBB7" w14:textId="77777777" w:rsidR="00631F64" w:rsidRDefault="00631F64" w:rsidP="006E1F16"/>
    <w:tbl>
      <w:tblPr>
        <w:tblStyle w:val="Tramemoyenne1-Accent12"/>
        <w:tblW w:w="0" w:type="auto"/>
        <w:tblLook w:val="04A0" w:firstRow="1" w:lastRow="0" w:firstColumn="1" w:lastColumn="0" w:noHBand="0" w:noVBand="1"/>
      </w:tblPr>
      <w:tblGrid>
        <w:gridCol w:w="2096"/>
        <w:gridCol w:w="4163"/>
        <w:gridCol w:w="3047"/>
      </w:tblGrid>
      <w:tr w:rsidR="00437F8B" w14:paraId="09E2C6CE" w14:textId="77777777" w:rsidTr="001D386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6" w:type="dxa"/>
          </w:tcPr>
          <w:p w14:paraId="25F50D27" w14:textId="6777B99C" w:rsidR="009571AC" w:rsidRPr="00044BCB" w:rsidRDefault="00D5628A" w:rsidP="006E1F16">
            <w:pPr>
              <w:rPr>
                <w:color w:val="FFFFFF" w:themeColor="background1"/>
              </w:rPr>
            </w:pPr>
            <w:r w:rsidRPr="00044BCB">
              <w:rPr>
                <w:color w:val="FFFFFF" w:themeColor="background1"/>
              </w:rPr>
              <w:t xml:space="preserve">Nom du </w:t>
            </w:r>
            <w:proofErr w:type="spellStart"/>
            <w:r w:rsidRPr="00044BCB">
              <w:rPr>
                <w:color w:val="FFFFFF" w:themeColor="background1"/>
              </w:rPr>
              <w:t>Role</w:t>
            </w:r>
            <w:proofErr w:type="spellEnd"/>
          </w:p>
        </w:tc>
        <w:tc>
          <w:tcPr>
            <w:tcW w:w="4163" w:type="dxa"/>
          </w:tcPr>
          <w:p w14:paraId="45066756" w14:textId="7BBC1158" w:rsidR="009571AC" w:rsidRPr="00044BCB" w:rsidRDefault="00D5628A" w:rsidP="006E1F16">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44BCB">
              <w:rPr>
                <w:color w:val="FFFFFF" w:themeColor="background1"/>
              </w:rPr>
              <w:t xml:space="preserve">Description du </w:t>
            </w:r>
            <w:proofErr w:type="spellStart"/>
            <w:r w:rsidRPr="00044BCB">
              <w:rPr>
                <w:color w:val="FFFFFF" w:themeColor="background1"/>
              </w:rPr>
              <w:t>Role</w:t>
            </w:r>
            <w:proofErr w:type="spellEnd"/>
          </w:p>
        </w:tc>
        <w:tc>
          <w:tcPr>
            <w:tcW w:w="3047" w:type="dxa"/>
          </w:tcPr>
          <w:p w14:paraId="21B723BD" w14:textId="7381DD1C" w:rsidR="009571AC" w:rsidRPr="00044BCB" w:rsidRDefault="003C35AE" w:rsidP="006E1F16">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44BCB">
              <w:rPr>
                <w:color w:val="FFFFFF" w:themeColor="background1"/>
              </w:rPr>
              <w:t xml:space="preserve">Paramètre(s) du </w:t>
            </w:r>
            <w:proofErr w:type="spellStart"/>
            <w:r w:rsidRPr="00044BCB">
              <w:rPr>
                <w:color w:val="FFFFFF" w:themeColor="background1"/>
              </w:rPr>
              <w:t>Role</w:t>
            </w:r>
            <w:proofErr w:type="spellEnd"/>
          </w:p>
        </w:tc>
      </w:tr>
      <w:tr w:rsidR="00437F8B" w14:paraId="417653DF" w14:textId="77777777" w:rsidTr="001D38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BF188B4" w14:textId="7D008C0C" w:rsidR="009571AC" w:rsidRPr="00425935" w:rsidRDefault="003C35AE" w:rsidP="006E1F16">
            <w:pPr>
              <w:rPr>
                <w:b w:val="0"/>
                <w:bCs w:val="0"/>
              </w:rPr>
            </w:pPr>
            <w:proofErr w:type="spellStart"/>
            <w:proofErr w:type="gramStart"/>
            <w:r w:rsidRPr="00425935">
              <w:rPr>
                <w:b w:val="0"/>
                <w:bCs w:val="0"/>
              </w:rPr>
              <w:t>role</w:t>
            </w:r>
            <w:proofErr w:type="gramEnd"/>
            <w:r w:rsidRPr="00425935">
              <w:rPr>
                <w:b w:val="0"/>
                <w:bCs w:val="0"/>
              </w:rPr>
              <w:t>_</w:t>
            </w:r>
            <w:r w:rsidR="001D386D">
              <w:rPr>
                <w:b w:val="0"/>
                <w:bCs w:val="0"/>
              </w:rPr>
              <w:t>manage_sudo</w:t>
            </w:r>
            <w:proofErr w:type="spellEnd"/>
          </w:p>
        </w:tc>
        <w:tc>
          <w:tcPr>
            <w:tcW w:w="4163" w:type="dxa"/>
          </w:tcPr>
          <w:p w14:paraId="5C164040" w14:textId="12F33A80" w:rsidR="00113805" w:rsidRDefault="00785EFD" w:rsidP="006E1F16">
            <w:pPr>
              <w:cnfStyle w:val="000000100000" w:firstRow="0" w:lastRow="0" w:firstColumn="0" w:lastColumn="0" w:oddVBand="0" w:evenVBand="0" w:oddHBand="1" w:evenHBand="0" w:firstRowFirstColumn="0" w:firstRowLastColumn="0" w:lastRowFirstColumn="0" w:lastRowLastColumn="0"/>
            </w:pPr>
            <w:r>
              <w:t xml:space="preserve">En fonction des RIE RHEL et WIN, certaines commandes en fonction du user </w:t>
            </w:r>
            <w:r w:rsidR="005626D9">
              <w:t>pourra se voir attribuer des élévations de privilèges</w:t>
            </w:r>
          </w:p>
        </w:tc>
        <w:tc>
          <w:tcPr>
            <w:tcW w:w="3047" w:type="dxa"/>
          </w:tcPr>
          <w:p w14:paraId="5CABAF70" w14:textId="0B83475E" w:rsidR="006B4311" w:rsidRDefault="00023D2E" w:rsidP="006E1F16">
            <w:pPr>
              <w:cnfStyle w:val="000000100000" w:firstRow="0" w:lastRow="0" w:firstColumn="0" w:lastColumn="0" w:oddVBand="0" w:evenVBand="0" w:oddHBand="1" w:evenHBand="0" w:firstRowFirstColumn="0" w:firstRowLastColumn="0" w:lastRowFirstColumn="0" w:lastRowLastColumn="0"/>
            </w:pPr>
            <w:r>
              <w:t xml:space="preserve">User </w:t>
            </w:r>
            <w:r w:rsidR="008B63D4">
              <w:t xml:space="preserve">générique habilité </w:t>
            </w:r>
            <w:r w:rsidR="001B2E8B">
              <w:t xml:space="preserve">+ </w:t>
            </w:r>
            <w:proofErr w:type="spellStart"/>
            <w:r w:rsidR="004E0CA1">
              <w:t>Selection</w:t>
            </w:r>
            <w:proofErr w:type="spellEnd"/>
            <w:r w:rsidR="004E0CA1">
              <w:t xml:space="preserve"> de la commande </w:t>
            </w:r>
            <w:r w:rsidR="00323C82">
              <w:t>via une liste déroulante + durée de l’élévation de privilège</w:t>
            </w:r>
          </w:p>
        </w:tc>
      </w:tr>
    </w:tbl>
    <w:p w14:paraId="0C10C695" w14:textId="19DF36C7" w:rsidR="004D533D" w:rsidRDefault="004D533D" w:rsidP="005116B0">
      <w:pPr>
        <w:pStyle w:val="Titre3"/>
        <w:rPr>
          <w:rFonts w:eastAsiaTheme="minorHAnsi"/>
        </w:rPr>
      </w:pPr>
      <w:bookmarkStart w:id="36" w:name="_Toc86170872"/>
      <w:r>
        <w:rPr>
          <w:rFonts w:eastAsiaTheme="minorHAnsi"/>
        </w:rPr>
        <w:t xml:space="preserve">Consommation d’un </w:t>
      </w:r>
      <w:r w:rsidR="00435883">
        <w:rPr>
          <w:rFonts w:eastAsiaTheme="minorHAnsi"/>
        </w:rPr>
        <w:t>Rôle</w:t>
      </w:r>
      <w:r w:rsidR="006B7748">
        <w:rPr>
          <w:rFonts w:eastAsiaTheme="minorHAnsi"/>
        </w:rPr>
        <w:t xml:space="preserve"> Ansible</w:t>
      </w:r>
      <w:r>
        <w:rPr>
          <w:rFonts w:eastAsiaTheme="minorHAnsi"/>
        </w:rPr>
        <w:t xml:space="preserve"> existant</w:t>
      </w:r>
      <w:bookmarkEnd w:id="36"/>
    </w:p>
    <w:p w14:paraId="267893DC" w14:textId="0111D224" w:rsidR="00926438" w:rsidRDefault="00E31D2B" w:rsidP="00E31D2B">
      <w:r>
        <w:t xml:space="preserve">Le groupe </w:t>
      </w:r>
      <w:proofErr w:type="spellStart"/>
      <w:r w:rsidRPr="00B95007">
        <w:t>GitLab</w:t>
      </w:r>
      <w:proofErr w:type="spellEnd"/>
      <w:r>
        <w:t xml:space="preserve"> </w:t>
      </w:r>
      <w:r w:rsidRPr="006B7748">
        <w:rPr>
          <w:i/>
          <w:iCs/>
        </w:rPr>
        <w:t>ansible-</w:t>
      </w:r>
      <w:proofErr w:type="spellStart"/>
      <w:r w:rsidRPr="006B7748">
        <w:rPr>
          <w:i/>
          <w:iCs/>
        </w:rPr>
        <w:t>roles</w:t>
      </w:r>
      <w:proofErr w:type="spellEnd"/>
      <w:r>
        <w:t xml:space="preserve"> contient une collection de </w:t>
      </w:r>
      <w:r w:rsidR="00634578" w:rsidRPr="00CF054E">
        <w:t>Rôles</w:t>
      </w:r>
      <w:r>
        <w:t xml:space="preserve"> Ansible dont les standards d'écriture sont détaillés plus tard dans ce document. Chaque projet contenu dans ce groupe </w:t>
      </w:r>
      <w:proofErr w:type="spellStart"/>
      <w:r w:rsidR="003A7378">
        <w:t>GitLab</w:t>
      </w:r>
      <w:proofErr w:type="spellEnd"/>
      <w:r w:rsidR="003A7378">
        <w:t xml:space="preserve"> </w:t>
      </w:r>
      <w:r>
        <w:t xml:space="preserve">contient un unique </w:t>
      </w:r>
      <w:r w:rsidR="00634578" w:rsidRPr="00CF054E">
        <w:t>Rôle</w:t>
      </w:r>
      <w:r>
        <w:t xml:space="preserve"> qui assure une fonction unitaire permettant le plus souvent de déployer un outil ou un </w:t>
      </w:r>
      <w:r w:rsidRPr="00CF054E">
        <w:rPr>
          <w:i/>
          <w:iCs/>
        </w:rPr>
        <w:t>middleware</w:t>
      </w:r>
      <w:r>
        <w:t xml:space="preserve">, de configurer un service ou un ensemble de paramètres système ou autre. </w:t>
      </w:r>
    </w:p>
    <w:p w14:paraId="1FF6D2EC" w14:textId="77777777" w:rsidR="003A7378" w:rsidRDefault="003A7378" w:rsidP="00E31D2B"/>
    <w:p w14:paraId="6995319F" w14:textId="3711FE0B" w:rsidR="00926438" w:rsidRDefault="00926438" w:rsidP="00926438">
      <w:r>
        <w:t>Pour</w:t>
      </w:r>
      <w:r w:rsidR="00E426AE">
        <w:t xml:space="preserve"> avoir</w:t>
      </w:r>
      <w:r>
        <w:t xml:space="preserve"> accès en lecture au groupe </w:t>
      </w:r>
      <w:proofErr w:type="spellStart"/>
      <w:r>
        <w:t>GitLab</w:t>
      </w:r>
      <w:proofErr w:type="spellEnd"/>
      <w:r>
        <w:t xml:space="preserve"> </w:t>
      </w:r>
      <w:r>
        <w:rPr>
          <w:i/>
          <w:iCs/>
        </w:rPr>
        <w:t>ansible-</w:t>
      </w:r>
      <w:proofErr w:type="spellStart"/>
      <w:r>
        <w:rPr>
          <w:i/>
          <w:iCs/>
        </w:rPr>
        <w:t>roles</w:t>
      </w:r>
      <w:proofErr w:type="spellEnd"/>
      <w:r>
        <w:t xml:space="preserve">, contacter l'équipe Ingénierie système à l'adresse suivante : </w:t>
      </w:r>
      <w:hyperlink r:id="rId41" w:history="1">
        <w:r w:rsidR="00113805" w:rsidRPr="009E56CA">
          <w:rPr>
            <w:rStyle w:val="Lienhypertexte"/>
            <w:i/>
            <w:iCs/>
          </w:rPr>
          <w:t>GRDF-DSI-ING-EXPERTISE-LINUX@grdf.fr</w:t>
        </w:r>
      </w:hyperlink>
      <w:r w:rsidRPr="00E227D1">
        <w:rPr>
          <w:color w:val="FF0000"/>
        </w:rPr>
        <w:t>.</w:t>
      </w:r>
    </w:p>
    <w:p w14:paraId="445A64E8" w14:textId="77777777" w:rsidR="00926438" w:rsidRDefault="00926438" w:rsidP="00926438"/>
    <w:p w14:paraId="00267C82" w14:textId="4735872C" w:rsidR="00926438" w:rsidRDefault="004D533D" w:rsidP="00926438">
      <w:r w:rsidRPr="004D533D">
        <w:t>On entend par</w:t>
      </w:r>
      <w:r w:rsidR="006B7748">
        <w:t> </w:t>
      </w:r>
      <w:r w:rsidRPr="006B7748">
        <w:rPr>
          <w:i/>
          <w:iCs/>
        </w:rPr>
        <w:t>consommation</w:t>
      </w:r>
      <w:r w:rsidR="006B7748">
        <w:t> </w:t>
      </w:r>
      <w:r w:rsidRPr="004D533D">
        <w:t xml:space="preserve">d'un </w:t>
      </w:r>
      <w:r w:rsidR="00063863" w:rsidRPr="004D533D">
        <w:t>Rôle</w:t>
      </w:r>
      <w:r w:rsidRPr="004D533D">
        <w:t xml:space="preserve"> Ansible, son utilisation à partir d'un </w:t>
      </w:r>
      <w:proofErr w:type="spellStart"/>
      <w:r w:rsidRPr="004D533D">
        <w:t>Playbook</w:t>
      </w:r>
      <w:proofErr w:type="spellEnd"/>
      <w:r w:rsidRPr="004D533D">
        <w:t xml:space="preserve"> issu d'un projet, normalement présent dans le groupe </w:t>
      </w:r>
      <w:proofErr w:type="spellStart"/>
      <w:r w:rsidRPr="004D533D">
        <w:t>Git</w:t>
      </w:r>
      <w:r w:rsidR="00B95007">
        <w:t>L</w:t>
      </w:r>
      <w:r w:rsidRPr="004D533D">
        <w:t>ab</w:t>
      </w:r>
      <w:proofErr w:type="spellEnd"/>
      <w:r w:rsidRPr="004D533D">
        <w:t xml:space="preserve"> </w:t>
      </w:r>
      <w:r w:rsidRPr="00E31D2B">
        <w:rPr>
          <w:i/>
          <w:iCs/>
        </w:rPr>
        <w:t>ansible-</w:t>
      </w:r>
      <w:proofErr w:type="spellStart"/>
      <w:r w:rsidRPr="00E31D2B">
        <w:rPr>
          <w:i/>
          <w:iCs/>
        </w:rPr>
        <w:t>playbooks</w:t>
      </w:r>
      <w:proofErr w:type="spellEnd"/>
      <w:r w:rsidRPr="004D533D">
        <w:t>. Lorsqu'un</w:t>
      </w:r>
      <w:r w:rsidR="00B7456F">
        <w:t xml:space="preserve"> </w:t>
      </w:r>
      <w:r w:rsidRPr="004D533D">
        <w:t>développeur</w:t>
      </w:r>
      <w:r w:rsidR="00B7456F">
        <w:t xml:space="preserve"> </w:t>
      </w:r>
      <w:r w:rsidRPr="004D533D">
        <w:t xml:space="preserve">de </w:t>
      </w:r>
      <w:proofErr w:type="spellStart"/>
      <w:r w:rsidRPr="004D533D">
        <w:t>Playbook</w:t>
      </w:r>
      <w:proofErr w:type="spellEnd"/>
      <w:r w:rsidRPr="004D533D">
        <w:t xml:space="preserve"> souhaite utiliser un </w:t>
      </w:r>
      <w:proofErr w:type="spellStart"/>
      <w:r w:rsidRPr="004D533D">
        <w:t>Role</w:t>
      </w:r>
      <w:proofErr w:type="spellEnd"/>
      <w:r w:rsidRPr="004D533D">
        <w:t xml:space="preserve"> Ansible, il devra consulter le fichier README</w:t>
      </w:r>
      <w:r w:rsidR="003A7378">
        <w:t>.md</w:t>
      </w:r>
      <w:r w:rsidRPr="004D533D">
        <w:t xml:space="preserve"> de ce dernier pour connaitre le comportement de ce </w:t>
      </w:r>
      <w:proofErr w:type="spellStart"/>
      <w:r w:rsidRPr="004D533D">
        <w:t>Role</w:t>
      </w:r>
      <w:proofErr w:type="spellEnd"/>
      <w:r w:rsidRPr="004D533D">
        <w:t xml:space="preserve"> et la fonction qu'il délivre et surtout la (ou les) variable</w:t>
      </w:r>
      <w:r w:rsidR="003A7378">
        <w:t>(</w:t>
      </w:r>
      <w:r w:rsidRPr="004D533D">
        <w:t>s</w:t>
      </w:r>
      <w:r w:rsidR="003A7378">
        <w:t>)</w:t>
      </w:r>
      <w:r w:rsidRPr="004D533D">
        <w:t xml:space="preserve"> qu'il pourra (ou devra) </w:t>
      </w:r>
      <w:r w:rsidR="003A7378">
        <w:t>renseigner</w:t>
      </w:r>
      <w:r w:rsidRPr="004D533D">
        <w:t xml:space="preserve"> lors de l</w:t>
      </w:r>
      <w:r w:rsidR="003A7378">
        <w:t xml:space="preserve">’utilisation </w:t>
      </w:r>
      <w:r w:rsidRPr="004D533D">
        <w:t xml:space="preserve">de ce </w:t>
      </w:r>
      <w:r w:rsidR="00063863" w:rsidRPr="004D533D">
        <w:t>Rôle</w:t>
      </w:r>
      <w:r w:rsidRPr="004D533D">
        <w:t>.</w:t>
      </w:r>
    </w:p>
    <w:p w14:paraId="4CF80443" w14:textId="77777777" w:rsidR="00926438" w:rsidRDefault="00926438" w:rsidP="00926438"/>
    <w:p w14:paraId="0340067E" w14:textId="184E917B" w:rsidR="004D533D" w:rsidRPr="004D533D" w:rsidRDefault="004D533D" w:rsidP="00926438">
      <w:r w:rsidRPr="004D533D">
        <w:t xml:space="preserve">Le schéma ci-dessous illustre les </w:t>
      </w:r>
      <w:r w:rsidR="003A7378" w:rsidRPr="004D533D">
        <w:t>interactions</w:t>
      </w:r>
      <w:r w:rsidRPr="004D533D">
        <w:t xml:space="preserve"> entre ces deux groupes </w:t>
      </w:r>
      <w:proofErr w:type="spellStart"/>
      <w:r w:rsidR="00B95007" w:rsidRPr="004D533D">
        <w:t>Git</w:t>
      </w:r>
      <w:r w:rsidR="00B95007">
        <w:t>L</w:t>
      </w:r>
      <w:r w:rsidR="00B95007" w:rsidRPr="004D533D">
        <w:t>ab</w:t>
      </w:r>
      <w:proofErr w:type="spellEnd"/>
      <w:r w:rsidRPr="004D533D">
        <w:t xml:space="preserve">. Depuis le groupe </w:t>
      </w:r>
      <w:proofErr w:type="spellStart"/>
      <w:r w:rsidR="00B95007" w:rsidRPr="004D533D">
        <w:t>Git</w:t>
      </w:r>
      <w:r w:rsidR="00B95007">
        <w:t>L</w:t>
      </w:r>
      <w:r w:rsidR="00B95007" w:rsidRPr="004D533D">
        <w:t>ab</w:t>
      </w:r>
      <w:proofErr w:type="spellEnd"/>
      <w:r w:rsidR="00B95007" w:rsidRPr="004D533D">
        <w:t xml:space="preserve"> </w:t>
      </w:r>
      <w:r w:rsidRPr="00E31D2B">
        <w:rPr>
          <w:i/>
          <w:iCs/>
        </w:rPr>
        <w:t>ansible-</w:t>
      </w:r>
      <w:proofErr w:type="spellStart"/>
      <w:r w:rsidRPr="00E31D2B">
        <w:rPr>
          <w:i/>
          <w:iCs/>
        </w:rPr>
        <w:t>playbooks</w:t>
      </w:r>
      <w:proofErr w:type="spellEnd"/>
      <w:r w:rsidRPr="004D533D">
        <w:t>, les développeur</w:t>
      </w:r>
      <w:r w:rsidR="00504DF9">
        <w:t>s</w:t>
      </w:r>
      <w:r w:rsidRPr="004D533D">
        <w:t xml:space="preserve"> de </w:t>
      </w:r>
      <w:proofErr w:type="spellStart"/>
      <w:r w:rsidRPr="004D533D">
        <w:t>Playbooks</w:t>
      </w:r>
      <w:proofErr w:type="spellEnd"/>
      <w:r w:rsidRPr="004D533D">
        <w:t xml:space="preserve"> peuvent consommer les </w:t>
      </w:r>
      <w:r w:rsidR="00063863" w:rsidRPr="004D533D">
        <w:t>Rôles</w:t>
      </w:r>
      <w:r w:rsidRPr="004D533D">
        <w:t xml:space="preserve"> présent</w:t>
      </w:r>
      <w:r w:rsidR="003A7378">
        <w:t>s</w:t>
      </w:r>
      <w:r w:rsidRPr="004D533D">
        <w:t xml:space="preserve"> dans groupe </w:t>
      </w:r>
      <w:proofErr w:type="spellStart"/>
      <w:r w:rsidR="00B95007" w:rsidRPr="004D533D">
        <w:t>Git</w:t>
      </w:r>
      <w:r w:rsidR="00B95007">
        <w:t>L</w:t>
      </w:r>
      <w:r w:rsidR="00B95007" w:rsidRPr="004D533D">
        <w:t>ab</w:t>
      </w:r>
      <w:proofErr w:type="spellEnd"/>
      <w:r w:rsidR="00B95007" w:rsidRPr="004D533D">
        <w:t xml:space="preserve"> </w:t>
      </w:r>
      <w:r w:rsidRPr="003A7378">
        <w:rPr>
          <w:i/>
          <w:iCs/>
        </w:rPr>
        <w:t>ansible-</w:t>
      </w:r>
      <w:proofErr w:type="spellStart"/>
      <w:r w:rsidRPr="003A7378">
        <w:rPr>
          <w:i/>
          <w:iCs/>
        </w:rPr>
        <w:t>roles</w:t>
      </w:r>
      <w:proofErr w:type="spellEnd"/>
      <w:r w:rsidRPr="004D533D">
        <w:t>.</w:t>
      </w:r>
    </w:p>
    <w:p w14:paraId="4A45B8C2" w14:textId="70E32585" w:rsidR="004D533D" w:rsidRPr="004D533D" w:rsidRDefault="004D533D" w:rsidP="004D533D">
      <w:pPr>
        <w:pStyle w:val="NormalWeb"/>
        <w:rPr>
          <w:rFonts w:asciiTheme="minorHAnsi" w:eastAsiaTheme="minorHAnsi" w:hAnsiTheme="minorHAnsi" w:cstheme="minorBidi"/>
          <w:color w:val="000000" w:themeColor="text1"/>
          <w:sz w:val="22"/>
          <w:szCs w:val="22"/>
          <w:lang w:eastAsia="en-US"/>
        </w:rPr>
      </w:pPr>
      <w:r>
        <w:rPr>
          <w:rFonts w:asciiTheme="minorHAnsi" w:eastAsiaTheme="minorHAnsi" w:hAnsiTheme="minorHAnsi" w:cstheme="minorBidi"/>
          <w:noProof/>
          <w:color w:val="000000" w:themeColor="text1"/>
          <w:sz w:val="22"/>
          <w:szCs w:val="22"/>
          <w:lang w:eastAsia="en-US"/>
        </w:rPr>
        <w:lastRenderedPageBreak/>
        <w:drawing>
          <wp:inline distT="0" distB="0" distL="0" distR="0" wp14:anchorId="552349A4" wp14:editId="4852D5E7">
            <wp:extent cx="5922010" cy="3668395"/>
            <wp:effectExtent l="0" t="0" r="254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2">
                      <a:extLst>
                        <a:ext uri="{28A0092B-C50C-407E-A947-70E740481C1C}">
                          <a14:useLocalDpi xmlns:a14="http://schemas.microsoft.com/office/drawing/2010/main" val="0"/>
                        </a:ext>
                      </a:extLst>
                    </a:blip>
                    <a:stretch>
                      <a:fillRect/>
                    </a:stretch>
                  </pic:blipFill>
                  <pic:spPr>
                    <a:xfrm>
                      <a:off x="0" y="0"/>
                      <a:ext cx="5922010" cy="3668395"/>
                    </a:xfrm>
                    <a:prstGeom prst="rect">
                      <a:avLst/>
                    </a:prstGeom>
                  </pic:spPr>
                </pic:pic>
              </a:graphicData>
            </a:graphic>
          </wp:inline>
        </w:drawing>
      </w:r>
    </w:p>
    <w:p w14:paraId="53CA1E53" w14:textId="77777777" w:rsidR="004D533D" w:rsidRDefault="004D533D" w:rsidP="004D533D">
      <w:pPr>
        <w:pStyle w:val="NormalWeb"/>
        <w:rPr>
          <w:rFonts w:asciiTheme="minorHAnsi" w:eastAsiaTheme="minorHAnsi" w:hAnsiTheme="minorHAnsi" w:cstheme="minorBidi"/>
          <w:color w:val="000000" w:themeColor="text1"/>
          <w:sz w:val="22"/>
          <w:szCs w:val="22"/>
          <w:lang w:eastAsia="en-US"/>
        </w:rPr>
      </w:pPr>
    </w:p>
    <w:p w14:paraId="6D8AA7C2" w14:textId="5922F4A4" w:rsidR="004D533D" w:rsidRPr="004D533D" w:rsidRDefault="004D533D" w:rsidP="004D533D">
      <w:pPr>
        <w:pStyle w:val="NormalWeb"/>
        <w:rPr>
          <w:rFonts w:asciiTheme="minorHAnsi" w:eastAsiaTheme="minorHAnsi" w:hAnsiTheme="minorHAnsi" w:cstheme="minorBidi"/>
          <w:color w:val="000000" w:themeColor="text1"/>
          <w:sz w:val="22"/>
          <w:szCs w:val="22"/>
          <w:lang w:eastAsia="en-US"/>
        </w:rPr>
      </w:pPr>
      <w:r w:rsidRPr="004D533D">
        <w:rPr>
          <w:rFonts w:asciiTheme="minorHAnsi" w:eastAsiaTheme="minorHAnsi" w:hAnsiTheme="minorHAnsi" w:cstheme="minorBidi"/>
          <w:color w:val="000000" w:themeColor="text1"/>
          <w:sz w:val="22"/>
          <w:szCs w:val="22"/>
          <w:lang w:eastAsia="en-US"/>
        </w:rPr>
        <w:t xml:space="preserve">Pour ce faire, le projet </w:t>
      </w:r>
      <w:proofErr w:type="spellStart"/>
      <w:r w:rsidRPr="004D533D">
        <w:rPr>
          <w:rFonts w:asciiTheme="minorHAnsi" w:eastAsiaTheme="minorHAnsi" w:hAnsiTheme="minorHAnsi" w:cstheme="minorBidi"/>
          <w:color w:val="000000" w:themeColor="text1"/>
          <w:sz w:val="22"/>
          <w:szCs w:val="22"/>
          <w:lang w:eastAsia="en-US"/>
        </w:rPr>
        <w:t>Git</w:t>
      </w:r>
      <w:r w:rsidR="00CF054E">
        <w:rPr>
          <w:rFonts w:asciiTheme="minorHAnsi" w:eastAsiaTheme="minorHAnsi" w:hAnsiTheme="minorHAnsi" w:cstheme="minorBidi"/>
          <w:color w:val="000000" w:themeColor="text1"/>
          <w:sz w:val="22"/>
          <w:szCs w:val="22"/>
          <w:lang w:eastAsia="en-US"/>
        </w:rPr>
        <w:t>L</w:t>
      </w:r>
      <w:r w:rsidRPr="004D533D">
        <w:rPr>
          <w:rFonts w:asciiTheme="minorHAnsi" w:eastAsiaTheme="minorHAnsi" w:hAnsiTheme="minorHAnsi" w:cstheme="minorBidi"/>
          <w:color w:val="000000" w:themeColor="text1"/>
          <w:sz w:val="22"/>
          <w:szCs w:val="22"/>
          <w:lang w:eastAsia="en-US"/>
        </w:rPr>
        <w:t>ab</w:t>
      </w:r>
      <w:proofErr w:type="spellEnd"/>
      <w:r w:rsidRPr="004D533D">
        <w:rPr>
          <w:rFonts w:asciiTheme="minorHAnsi" w:eastAsiaTheme="minorHAnsi" w:hAnsiTheme="minorHAnsi" w:cstheme="minorBidi"/>
          <w:color w:val="000000" w:themeColor="text1"/>
          <w:sz w:val="22"/>
          <w:szCs w:val="22"/>
          <w:lang w:eastAsia="en-US"/>
        </w:rPr>
        <w:t xml:space="preserve"> doit contenir, en plus des différents fichiers </w:t>
      </w:r>
      <w:proofErr w:type="spellStart"/>
      <w:r w:rsidRPr="004D533D">
        <w:rPr>
          <w:rFonts w:asciiTheme="minorHAnsi" w:eastAsiaTheme="minorHAnsi" w:hAnsiTheme="minorHAnsi" w:cstheme="minorBidi"/>
          <w:color w:val="000000" w:themeColor="text1"/>
          <w:sz w:val="22"/>
          <w:szCs w:val="22"/>
          <w:lang w:eastAsia="en-US"/>
        </w:rPr>
        <w:t>Playbooks</w:t>
      </w:r>
      <w:proofErr w:type="spellEnd"/>
      <w:r w:rsidRPr="004D533D">
        <w:rPr>
          <w:rFonts w:asciiTheme="minorHAnsi" w:eastAsiaTheme="minorHAnsi" w:hAnsiTheme="minorHAnsi" w:cstheme="minorBidi"/>
          <w:color w:val="000000" w:themeColor="text1"/>
          <w:sz w:val="22"/>
          <w:szCs w:val="22"/>
          <w:lang w:eastAsia="en-US"/>
        </w:rPr>
        <w:t xml:space="preserve"> et répertoires divers (variables ou autres), un répertoire intitulé </w:t>
      </w:r>
      <w:proofErr w:type="spellStart"/>
      <w:r w:rsidRPr="004D533D">
        <w:rPr>
          <w:rFonts w:asciiTheme="minorHAnsi" w:eastAsiaTheme="minorHAnsi" w:hAnsiTheme="minorHAnsi" w:cstheme="minorBidi"/>
          <w:i/>
          <w:iCs/>
          <w:color w:val="000000" w:themeColor="text1"/>
          <w:sz w:val="22"/>
          <w:szCs w:val="22"/>
          <w:lang w:eastAsia="en-US"/>
        </w:rPr>
        <w:t>roles</w:t>
      </w:r>
      <w:proofErr w:type="spellEnd"/>
      <w:r w:rsidRPr="004D533D">
        <w:rPr>
          <w:rFonts w:asciiTheme="minorHAnsi" w:eastAsiaTheme="minorHAnsi" w:hAnsiTheme="minorHAnsi" w:cstheme="minorBidi"/>
          <w:color w:val="000000" w:themeColor="text1"/>
          <w:sz w:val="22"/>
          <w:szCs w:val="22"/>
          <w:lang w:eastAsia="en-US"/>
        </w:rPr>
        <w:t xml:space="preserve"> contenant lui-même un fichier </w:t>
      </w:r>
      <w:proofErr w:type="spellStart"/>
      <w:r w:rsidRPr="004D533D">
        <w:rPr>
          <w:rFonts w:asciiTheme="minorHAnsi" w:eastAsiaTheme="minorHAnsi" w:hAnsiTheme="minorHAnsi" w:cstheme="minorBidi"/>
          <w:i/>
          <w:iCs/>
          <w:color w:val="000000" w:themeColor="text1"/>
          <w:sz w:val="22"/>
          <w:szCs w:val="22"/>
          <w:lang w:eastAsia="en-US"/>
        </w:rPr>
        <w:t>requirements.yml</w:t>
      </w:r>
      <w:proofErr w:type="spellEnd"/>
      <w:r w:rsidRPr="004D533D">
        <w:rPr>
          <w:rFonts w:asciiTheme="minorHAnsi" w:eastAsiaTheme="minorHAnsi" w:hAnsiTheme="minorHAnsi" w:cstheme="minorBidi"/>
          <w:color w:val="000000" w:themeColor="text1"/>
          <w:sz w:val="22"/>
          <w:szCs w:val="22"/>
          <w:lang w:eastAsia="en-US"/>
        </w:rPr>
        <w:t xml:space="preserve">. Dans ce fichier, sont listés l'ensemble des </w:t>
      </w:r>
      <w:proofErr w:type="spellStart"/>
      <w:r w:rsidRPr="004D533D">
        <w:rPr>
          <w:rFonts w:asciiTheme="minorHAnsi" w:eastAsiaTheme="minorHAnsi" w:hAnsiTheme="minorHAnsi" w:cstheme="minorBidi"/>
          <w:color w:val="000000" w:themeColor="text1"/>
          <w:sz w:val="22"/>
          <w:szCs w:val="22"/>
          <w:lang w:eastAsia="en-US"/>
        </w:rPr>
        <w:t>Roles</w:t>
      </w:r>
      <w:proofErr w:type="spellEnd"/>
      <w:r w:rsidRPr="004D533D">
        <w:rPr>
          <w:rFonts w:asciiTheme="minorHAnsi" w:eastAsiaTheme="minorHAnsi" w:hAnsiTheme="minorHAnsi" w:cstheme="minorBidi"/>
          <w:color w:val="000000" w:themeColor="text1"/>
          <w:sz w:val="22"/>
          <w:szCs w:val="22"/>
          <w:lang w:eastAsia="en-US"/>
        </w:rPr>
        <w:t xml:space="preserve"> que le développeur souhaite consommer dans son projet. Voici ci-dessous un exemple de fichier </w:t>
      </w:r>
      <w:proofErr w:type="spellStart"/>
      <w:r w:rsidRPr="004D533D">
        <w:rPr>
          <w:rFonts w:asciiTheme="minorHAnsi" w:eastAsiaTheme="minorHAnsi" w:hAnsiTheme="minorHAnsi" w:cstheme="minorBidi"/>
          <w:i/>
          <w:iCs/>
          <w:color w:val="000000" w:themeColor="text1"/>
          <w:sz w:val="22"/>
          <w:szCs w:val="22"/>
          <w:lang w:eastAsia="en-US"/>
        </w:rPr>
        <w:t>roles</w:t>
      </w:r>
      <w:proofErr w:type="spellEnd"/>
      <w:r w:rsidRPr="004D533D">
        <w:rPr>
          <w:rFonts w:asciiTheme="minorHAnsi" w:eastAsiaTheme="minorHAnsi" w:hAnsiTheme="minorHAnsi" w:cstheme="minorBidi"/>
          <w:i/>
          <w:iCs/>
          <w:color w:val="000000" w:themeColor="text1"/>
          <w:sz w:val="22"/>
          <w:szCs w:val="22"/>
          <w:lang w:eastAsia="en-US"/>
        </w:rPr>
        <w:t>/</w:t>
      </w:r>
      <w:proofErr w:type="spellStart"/>
      <w:r w:rsidRPr="004D533D">
        <w:rPr>
          <w:rFonts w:asciiTheme="minorHAnsi" w:eastAsiaTheme="minorHAnsi" w:hAnsiTheme="minorHAnsi" w:cstheme="minorBidi"/>
          <w:i/>
          <w:iCs/>
          <w:color w:val="000000" w:themeColor="text1"/>
          <w:sz w:val="22"/>
          <w:szCs w:val="22"/>
          <w:lang w:eastAsia="en-US"/>
        </w:rPr>
        <w:t>requirements.yml</w:t>
      </w:r>
      <w:proofErr w:type="spellEnd"/>
    </w:p>
    <w:p w14:paraId="7B52AAB8" w14:textId="77777777" w:rsidR="004D533D" w:rsidRPr="004D533D" w:rsidRDefault="004D533D" w:rsidP="004D533D">
      <w:pPr>
        <w:pStyle w:val="NormalWeb"/>
        <w:rPr>
          <w:rFonts w:asciiTheme="minorHAnsi" w:eastAsiaTheme="minorHAnsi" w:hAnsiTheme="minorHAnsi" w:cstheme="minorBidi"/>
          <w:color w:val="000000" w:themeColor="text1"/>
          <w:sz w:val="22"/>
          <w:szCs w:val="22"/>
          <w:lang w:eastAsia="en-US"/>
        </w:rPr>
      </w:pPr>
    </w:p>
    <w:p w14:paraId="2D6C4EC1" w14:textId="77777777" w:rsidR="004D533D" w:rsidRPr="004D533D" w:rsidRDefault="004D533D" w:rsidP="008C63FD">
      <w:pPr>
        <w:pStyle w:val="Code"/>
      </w:pPr>
      <w:r w:rsidRPr="004D533D">
        <w:t>---</w:t>
      </w:r>
    </w:p>
    <w:p w14:paraId="2F1609F9" w14:textId="01D1E424" w:rsidR="004D533D" w:rsidRPr="004D533D" w:rsidRDefault="004D533D" w:rsidP="008C63FD">
      <w:pPr>
        <w:pStyle w:val="Code"/>
      </w:pPr>
      <w:r w:rsidRPr="004D533D">
        <w:t xml:space="preserve">- </w:t>
      </w:r>
      <w:proofErr w:type="spellStart"/>
      <w:proofErr w:type="gramStart"/>
      <w:r w:rsidRPr="004D533D">
        <w:t>name</w:t>
      </w:r>
      <w:proofErr w:type="spellEnd"/>
      <w:r w:rsidRPr="004D533D">
        <w:t>:</w:t>
      </w:r>
      <w:proofErr w:type="gramEnd"/>
      <w:r w:rsidRPr="004D533D">
        <w:t xml:space="preserve"> </w:t>
      </w:r>
      <w:proofErr w:type="spellStart"/>
      <w:r w:rsidR="00B44E93" w:rsidRPr="00B44E93">
        <w:t>role_manage_rpm</w:t>
      </w:r>
      <w:proofErr w:type="spellEnd"/>
    </w:p>
    <w:p w14:paraId="7B895059" w14:textId="1EB36DFC" w:rsidR="004D533D" w:rsidRPr="004D533D" w:rsidRDefault="004D533D" w:rsidP="008C63FD">
      <w:pPr>
        <w:pStyle w:val="Code"/>
      </w:pPr>
      <w:r w:rsidRPr="004D533D">
        <w:t xml:space="preserve">  </w:t>
      </w:r>
      <w:proofErr w:type="gramStart"/>
      <w:r w:rsidRPr="004D533D">
        <w:t>src:</w:t>
      </w:r>
      <w:proofErr w:type="gramEnd"/>
      <w:r w:rsidRPr="004D533D">
        <w:t xml:space="preserve"> </w:t>
      </w:r>
      <w:proofErr w:type="spellStart"/>
      <w:r w:rsidRPr="004D533D">
        <w:t>git+https</w:t>
      </w:r>
      <w:proofErr w:type="spellEnd"/>
      <w:r w:rsidRPr="004D533D">
        <w:t>://chef-gitlab.grdf.net/ansible-</w:t>
      </w:r>
      <w:proofErr w:type="spellStart"/>
      <w:r w:rsidRPr="004D533D">
        <w:t>roles</w:t>
      </w:r>
      <w:proofErr w:type="spellEnd"/>
      <w:r w:rsidRPr="004D533D">
        <w:t>/</w:t>
      </w:r>
      <w:proofErr w:type="spellStart"/>
      <w:r w:rsidR="00B44E93" w:rsidRPr="00B44E93">
        <w:t>role_manage_rpm</w:t>
      </w:r>
      <w:proofErr w:type="spellEnd"/>
    </w:p>
    <w:p w14:paraId="5DDC5DB1" w14:textId="77777777" w:rsidR="004D533D" w:rsidRPr="004D533D" w:rsidRDefault="004D533D" w:rsidP="008C63FD">
      <w:pPr>
        <w:pStyle w:val="Code"/>
      </w:pPr>
    </w:p>
    <w:p w14:paraId="6A0336C6" w14:textId="33E5BA07" w:rsidR="004D533D" w:rsidRPr="004D533D" w:rsidRDefault="004D533D" w:rsidP="008C63FD">
      <w:pPr>
        <w:pStyle w:val="Code"/>
      </w:pPr>
      <w:r w:rsidRPr="004D533D">
        <w:t xml:space="preserve">- </w:t>
      </w:r>
      <w:proofErr w:type="spellStart"/>
      <w:proofErr w:type="gramStart"/>
      <w:r w:rsidRPr="004D533D">
        <w:t>name</w:t>
      </w:r>
      <w:proofErr w:type="spellEnd"/>
      <w:r w:rsidRPr="004D533D">
        <w:t>:</w:t>
      </w:r>
      <w:proofErr w:type="gramEnd"/>
      <w:r w:rsidRPr="004D533D">
        <w:t xml:space="preserve"> </w:t>
      </w:r>
      <w:proofErr w:type="spellStart"/>
      <w:r w:rsidR="00207DA3" w:rsidRPr="00207DA3">
        <w:t>role_manage_svc</w:t>
      </w:r>
      <w:proofErr w:type="spellEnd"/>
    </w:p>
    <w:p w14:paraId="18594437" w14:textId="59D670EF" w:rsidR="004D533D" w:rsidRPr="004D533D" w:rsidRDefault="004D533D" w:rsidP="008C63FD">
      <w:pPr>
        <w:pStyle w:val="Code"/>
      </w:pPr>
      <w:r w:rsidRPr="004D533D">
        <w:t xml:space="preserve">  </w:t>
      </w:r>
      <w:proofErr w:type="gramStart"/>
      <w:r w:rsidRPr="004D533D">
        <w:t>src:</w:t>
      </w:r>
      <w:proofErr w:type="gramEnd"/>
      <w:r w:rsidRPr="004D533D">
        <w:t xml:space="preserve"> </w:t>
      </w:r>
      <w:proofErr w:type="spellStart"/>
      <w:r w:rsidRPr="004D533D">
        <w:t>git+https</w:t>
      </w:r>
      <w:proofErr w:type="spellEnd"/>
      <w:r w:rsidRPr="004D533D">
        <w:t>://chef-gitlab.grdf.net/ansible-</w:t>
      </w:r>
      <w:proofErr w:type="spellStart"/>
      <w:r w:rsidRPr="004D533D">
        <w:t>roles</w:t>
      </w:r>
      <w:proofErr w:type="spellEnd"/>
      <w:r w:rsidRPr="004D533D">
        <w:t>/</w:t>
      </w:r>
      <w:proofErr w:type="spellStart"/>
      <w:r w:rsidR="00FA46CB" w:rsidRPr="00FA46CB">
        <w:t>role_manage_svc</w:t>
      </w:r>
      <w:proofErr w:type="spellEnd"/>
    </w:p>
    <w:p w14:paraId="0379111A" w14:textId="226AEAB7" w:rsidR="006B7748" w:rsidRDefault="00FD139C" w:rsidP="005116B0">
      <w:pPr>
        <w:pStyle w:val="Titre3"/>
        <w:rPr>
          <w:rFonts w:hint="eastAsia"/>
        </w:rPr>
      </w:pPr>
      <w:bookmarkStart w:id="37" w:name="_Toc86170873"/>
      <w:r>
        <w:t>Modules</w:t>
      </w:r>
      <w:r w:rsidR="00FC30AF">
        <w:t xml:space="preserve"> </w:t>
      </w:r>
      <w:r>
        <w:t>interdits</w:t>
      </w:r>
      <w:r w:rsidR="00FC30AF">
        <w:t xml:space="preserve"> dans les </w:t>
      </w:r>
      <w:proofErr w:type="spellStart"/>
      <w:r w:rsidR="00FC30AF">
        <w:t>Playbook</w:t>
      </w:r>
      <w:bookmarkEnd w:id="37"/>
      <w:proofErr w:type="spellEnd"/>
    </w:p>
    <w:p w14:paraId="45B2A84F" w14:textId="08250546" w:rsidR="00331402" w:rsidRDefault="00331402" w:rsidP="00331402">
      <w:r>
        <w:t xml:space="preserve">Il n’est pas autorisé d’utiliser les modules suivants dans les </w:t>
      </w:r>
      <w:proofErr w:type="spellStart"/>
      <w:r>
        <w:t>Playbooks</w:t>
      </w:r>
      <w:proofErr w:type="spellEnd"/>
      <w:r>
        <w:t> :</w:t>
      </w:r>
    </w:p>
    <w:p w14:paraId="6992FBB7" w14:textId="7553873A" w:rsidR="00331402" w:rsidRDefault="00331402" w:rsidP="00331402">
      <w:pPr>
        <w:pStyle w:val="Paragraphedeliste"/>
        <w:numPr>
          <w:ilvl w:val="0"/>
          <w:numId w:val="30"/>
        </w:numPr>
      </w:pPr>
      <w:proofErr w:type="spellStart"/>
      <w:proofErr w:type="gramStart"/>
      <w:r>
        <w:t>yum</w:t>
      </w:r>
      <w:proofErr w:type="spellEnd"/>
      <w:proofErr w:type="gramEnd"/>
    </w:p>
    <w:p w14:paraId="171387F0" w14:textId="4C1404C2" w:rsidR="00331402" w:rsidRDefault="00331402" w:rsidP="00331402">
      <w:pPr>
        <w:pStyle w:val="Paragraphedeliste"/>
        <w:numPr>
          <w:ilvl w:val="0"/>
          <w:numId w:val="30"/>
        </w:numPr>
      </w:pPr>
      <w:proofErr w:type="gramStart"/>
      <w:r>
        <w:t>package</w:t>
      </w:r>
      <w:proofErr w:type="gramEnd"/>
    </w:p>
    <w:p w14:paraId="71C1DA63" w14:textId="7E6F39EA" w:rsidR="00331402" w:rsidRDefault="00331402" w:rsidP="00331402">
      <w:pPr>
        <w:pStyle w:val="Paragraphedeliste"/>
        <w:numPr>
          <w:ilvl w:val="0"/>
          <w:numId w:val="30"/>
        </w:numPr>
      </w:pPr>
      <w:proofErr w:type="gramStart"/>
      <w:r>
        <w:t>service</w:t>
      </w:r>
      <w:proofErr w:type="gramEnd"/>
    </w:p>
    <w:p w14:paraId="43F09CED" w14:textId="3D870A02" w:rsidR="00331402" w:rsidRDefault="00331402" w:rsidP="00331402">
      <w:pPr>
        <w:pStyle w:val="Paragraphedeliste"/>
        <w:numPr>
          <w:ilvl w:val="0"/>
          <w:numId w:val="30"/>
        </w:numPr>
      </w:pPr>
      <w:proofErr w:type="spellStart"/>
      <w:proofErr w:type="gramStart"/>
      <w:r>
        <w:t>firewalld</w:t>
      </w:r>
      <w:proofErr w:type="spellEnd"/>
      <w:proofErr w:type="gramEnd"/>
    </w:p>
    <w:p w14:paraId="6AC9951A" w14:textId="06A04E75" w:rsidR="00331402" w:rsidRDefault="00331402" w:rsidP="00331402">
      <w:pPr>
        <w:pStyle w:val="Paragraphedeliste"/>
        <w:numPr>
          <w:ilvl w:val="0"/>
          <w:numId w:val="30"/>
        </w:numPr>
      </w:pPr>
      <w:proofErr w:type="spellStart"/>
      <w:proofErr w:type="gramStart"/>
      <w:r>
        <w:t>raw</w:t>
      </w:r>
      <w:proofErr w:type="spellEnd"/>
      <w:proofErr w:type="gramEnd"/>
    </w:p>
    <w:p w14:paraId="4AE7E95A" w14:textId="21519332" w:rsidR="00331402" w:rsidRPr="00331402" w:rsidRDefault="00331402" w:rsidP="00331402">
      <w:pPr>
        <w:pStyle w:val="Paragraphedeliste"/>
        <w:numPr>
          <w:ilvl w:val="0"/>
          <w:numId w:val="30"/>
        </w:numPr>
      </w:pPr>
      <w:proofErr w:type="gramStart"/>
      <w:r>
        <w:t>command</w:t>
      </w:r>
      <w:proofErr w:type="gramEnd"/>
    </w:p>
    <w:p w14:paraId="3B0BFAF4" w14:textId="50B3E3DD" w:rsidR="00C34F92" w:rsidRPr="003049FE" w:rsidRDefault="00C34F92" w:rsidP="00AA3F55">
      <w:pPr>
        <w:rPr>
          <w:color w:val="FF0000"/>
        </w:rPr>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3049FE" w:rsidRPr="003049FE" w14:paraId="02D8195A" w14:textId="77777777" w:rsidTr="007D1B1B">
        <w:tc>
          <w:tcPr>
            <w:tcW w:w="1838" w:type="dxa"/>
          </w:tcPr>
          <w:p w14:paraId="48BD6EB8" w14:textId="77777777" w:rsidR="00C34F92" w:rsidRPr="00331402" w:rsidRDefault="00C34F92" w:rsidP="00C34F92">
            <w:pPr>
              <w:pStyle w:val="Paragraphedeliste"/>
              <w:numPr>
                <w:ilvl w:val="0"/>
                <w:numId w:val="11"/>
              </w:numPr>
              <w:rPr>
                <w:color w:val="auto"/>
              </w:rPr>
            </w:pPr>
          </w:p>
        </w:tc>
        <w:tc>
          <w:tcPr>
            <w:tcW w:w="7478" w:type="dxa"/>
          </w:tcPr>
          <w:p w14:paraId="264D6994" w14:textId="79ECD732" w:rsidR="00C34F92" w:rsidRPr="00331402" w:rsidRDefault="00C34F92" w:rsidP="007D1B1B">
            <w:pPr>
              <w:rPr>
                <w:color w:val="auto"/>
              </w:rPr>
            </w:pPr>
            <w:r w:rsidRPr="00331402">
              <w:rPr>
                <w:color w:val="auto"/>
              </w:rPr>
              <w:t xml:space="preserve">Un </w:t>
            </w:r>
            <w:r w:rsidRPr="00331402">
              <w:rPr>
                <w:i/>
                <w:iCs/>
                <w:color w:val="auto"/>
              </w:rPr>
              <w:t>pipeline</w:t>
            </w:r>
            <w:r w:rsidRPr="00331402">
              <w:rPr>
                <w:color w:val="auto"/>
              </w:rPr>
              <w:t xml:space="preserve"> </w:t>
            </w:r>
            <w:proofErr w:type="spellStart"/>
            <w:r w:rsidRPr="00331402">
              <w:rPr>
                <w:color w:val="auto"/>
              </w:rPr>
              <w:t>GitLab</w:t>
            </w:r>
            <w:proofErr w:type="spellEnd"/>
            <w:r w:rsidRPr="00331402">
              <w:rPr>
                <w:color w:val="auto"/>
              </w:rPr>
              <w:t xml:space="preserve"> CI valide que les </w:t>
            </w:r>
            <w:proofErr w:type="spellStart"/>
            <w:r w:rsidRPr="00331402">
              <w:rPr>
                <w:color w:val="auto"/>
              </w:rPr>
              <w:t>Playbooks</w:t>
            </w:r>
            <w:proofErr w:type="spellEnd"/>
            <w:r w:rsidRPr="00331402">
              <w:rPr>
                <w:color w:val="auto"/>
              </w:rPr>
              <w:t xml:space="preserve"> ne font pas appel à des modules interdits</w:t>
            </w:r>
          </w:p>
        </w:tc>
      </w:tr>
    </w:tbl>
    <w:p w14:paraId="56547E08" w14:textId="17CDFCA5" w:rsidR="00B95007" w:rsidRDefault="00334BA3" w:rsidP="005116B0">
      <w:pPr>
        <w:pStyle w:val="Titre3"/>
        <w:rPr>
          <w:rFonts w:hint="eastAsia"/>
        </w:rPr>
      </w:pPr>
      <w:bookmarkStart w:id="38" w:name="_Toc86170874"/>
      <w:r>
        <w:lastRenderedPageBreak/>
        <w:t>Description du g</w:t>
      </w:r>
      <w:r w:rsidR="00B95007">
        <w:t>it flow</w:t>
      </w:r>
      <w:bookmarkEnd w:id="38"/>
    </w:p>
    <w:p w14:paraId="4D98EF23" w14:textId="6214A9B6" w:rsidR="00123FEE" w:rsidRDefault="00123FEE" w:rsidP="00123FEE">
      <w:r>
        <w:t xml:space="preserve">Une branche main, protégée, existe par défaut dans chaque repository </w:t>
      </w:r>
      <w:proofErr w:type="spellStart"/>
      <w:r>
        <w:t>Gitlab</w:t>
      </w:r>
      <w:proofErr w:type="spellEnd"/>
      <w:r>
        <w:t>.</w:t>
      </w:r>
    </w:p>
    <w:p w14:paraId="722FCA93" w14:textId="77777777" w:rsidR="006D4BCC" w:rsidRDefault="006D4BCC" w:rsidP="00123FEE"/>
    <w:p w14:paraId="154543C1" w14:textId="100B9836" w:rsidR="00123FEE" w:rsidRDefault="00123FEE" w:rsidP="00123FEE">
      <w:r>
        <w:t>Cette branche représente les travaux qui ont été validés et mergés et celle utilisée par Tower pour déployer en Homologation ainsi qu'en Production.</w:t>
      </w:r>
    </w:p>
    <w:p w14:paraId="27DB1228" w14:textId="113F87CA" w:rsidR="006D4BCC" w:rsidRDefault="006D4BCC" w:rsidP="00123FEE"/>
    <w:p w14:paraId="5A4D283D" w14:textId="77777777" w:rsidR="006D4BCC" w:rsidRDefault="006D4BCC" w:rsidP="006D4BCC">
      <w:r>
        <w:t xml:space="preserve">Quand un développeur (membre du groupe AD GSL-APP-&lt;TRI&gt;-ANSIBLE-DEV) souhaite faire une modification du code Ansible il doit créer une nouvelle branche à partir de la branche main pour y faire ses modifications. Les modifications y sont alors testées et </w:t>
      </w:r>
      <w:proofErr w:type="spellStart"/>
      <w:r>
        <w:t>éxécutées</w:t>
      </w:r>
      <w:proofErr w:type="spellEnd"/>
      <w:r>
        <w:t xml:space="preserve"> via Tower depuis la branche d'évolution sur un inventaire de machines de tests et de conception.</w:t>
      </w:r>
    </w:p>
    <w:p w14:paraId="5D0D8301" w14:textId="77777777" w:rsidR="006D4BCC" w:rsidRDefault="006D4BCC" w:rsidP="006D4BCC"/>
    <w:p w14:paraId="6A67933B" w14:textId="77777777" w:rsidR="006D4BCC" w:rsidRDefault="006D4BCC" w:rsidP="006D4BCC">
      <w:r>
        <w:t>Les modifications peuvent ensuite être fusionnées de manière automatique vers la branche main à condition que l’exécution du pipeline de vérifications du code ne remonte aucune erreur.</w:t>
      </w:r>
    </w:p>
    <w:p w14:paraId="22881E6B" w14:textId="77777777" w:rsidR="006D4BCC" w:rsidRDefault="006D4BCC" w:rsidP="006D4BCC"/>
    <w:p w14:paraId="5B03BC7F" w14:textId="77777777" w:rsidR="006D4BCC" w:rsidRDefault="006D4BCC" w:rsidP="006D4BCC">
      <w:r>
        <w:t>Pour déployer le code sur les serveurs d’Homologation et de Production, il faudra alors tagger le commit dans la branche main et utiliser ce tag dans Tower (</w:t>
      </w:r>
      <w:proofErr w:type="spellStart"/>
      <w:r>
        <w:t>e.g</w:t>
      </w:r>
      <w:proofErr w:type="spellEnd"/>
      <w:r>
        <w:t>: '1.0.8').</w:t>
      </w:r>
    </w:p>
    <w:p w14:paraId="396334DF" w14:textId="77777777" w:rsidR="006D4BCC" w:rsidRDefault="006D4BCC" w:rsidP="006D4BCC"/>
    <w:p w14:paraId="4D48FE77" w14:textId="2DF01598" w:rsidR="006D4BCC" w:rsidRDefault="006D4BCC" w:rsidP="006D4BCC">
      <w:r>
        <w:t>Les merges et les créations de tags sont réservés aux membres du groupe AD GSL-APP-&lt;TRI&gt;-ANSIBLE-ADM.</w:t>
      </w:r>
    </w:p>
    <w:p w14:paraId="347CA93C" w14:textId="67FC2739" w:rsidR="006A307F" w:rsidRDefault="00DF651D" w:rsidP="00B95007">
      <w:r>
        <w:rPr>
          <w:noProof/>
        </w:rPr>
        <w:drawing>
          <wp:inline distT="0" distB="0" distL="0" distR="0" wp14:anchorId="65B077F4" wp14:editId="2DC7E07F">
            <wp:extent cx="5924550" cy="12763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1276350"/>
                    </a:xfrm>
                    <a:prstGeom prst="rect">
                      <a:avLst/>
                    </a:prstGeom>
                    <a:noFill/>
                    <a:ln>
                      <a:noFill/>
                    </a:ln>
                  </pic:spPr>
                </pic:pic>
              </a:graphicData>
            </a:graphic>
          </wp:inline>
        </w:drawing>
      </w:r>
    </w:p>
    <w:p w14:paraId="6C4144F5" w14:textId="77777777" w:rsidR="00FC6417" w:rsidRDefault="00FC6417" w:rsidP="00B95007"/>
    <w:p w14:paraId="50F394F7" w14:textId="3DE721A0" w:rsidR="0055575E" w:rsidRDefault="0055575E" w:rsidP="0055575E">
      <w:pPr>
        <w:pStyle w:val="Paragraphedeliste"/>
        <w:numPr>
          <w:ilvl w:val="0"/>
          <w:numId w:val="24"/>
        </w:numPr>
      </w:pPr>
      <w:r>
        <w:t>Le développeur crée une nouvelle branche à partir de la branche main et y crée des modifications. Cette nouvelle branche doit respecter la norme de nommage suivante.</w:t>
      </w:r>
    </w:p>
    <w:p w14:paraId="2BA6A4F1" w14:textId="77777777" w:rsidR="0055575E" w:rsidRDefault="0055575E" w:rsidP="00FC2C8B">
      <w:pPr>
        <w:pStyle w:val="Paragraphedeliste"/>
      </w:pPr>
      <w:r>
        <w:t>-</w:t>
      </w:r>
      <w:r>
        <w:tab/>
        <w:t>[</w:t>
      </w:r>
      <w:proofErr w:type="spellStart"/>
      <w:proofErr w:type="gramStart"/>
      <w:r>
        <w:t>patch,feature</w:t>
      </w:r>
      <w:proofErr w:type="spellEnd"/>
      <w:proofErr w:type="gramEnd"/>
      <w:r>
        <w:t>]/</w:t>
      </w:r>
      <w:proofErr w:type="spellStart"/>
      <w:r>
        <w:t>champ_libre</w:t>
      </w:r>
      <w:proofErr w:type="spellEnd"/>
      <w:r>
        <w:t xml:space="preserve"> ; avec :</w:t>
      </w:r>
    </w:p>
    <w:p w14:paraId="331289E4" w14:textId="77777777" w:rsidR="0055575E" w:rsidRDefault="0055575E" w:rsidP="00FC2C8B">
      <w:pPr>
        <w:pStyle w:val="Paragraphedeliste"/>
      </w:pPr>
      <w:r>
        <w:t>-</w:t>
      </w:r>
      <w:r>
        <w:tab/>
        <w:t>patch s’il s’agit du développement d’un correctif ; et</w:t>
      </w:r>
    </w:p>
    <w:p w14:paraId="471D2136" w14:textId="4F9E19A4" w:rsidR="00365CE3" w:rsidRDefault="0055575E" w:rsidP="00FC2C8B">
      <w:pPr>
        <w:pStyle w:val="Paragraphedeliste"/>
      </w:pPr>
      <w:r>
        <w:t>-</w:t>
      </w:r>
      <w:r>
        <w:tab/>
      </w:r>
      <w:proofErr w:type="spellStart"/>
      <w:r>
        <w:t>feature</w:t>
      </w:r>
      <w:proofErr w:type="spellEnd"/>
      <w:r>
        <w:t xml:space="preserve"> s’il s’agit de l’ajout d’une nouvelle fonctionnalité</w:t>
      </w:r>
    </w:p>
    <w:p w14:paraId="5AEC5589" w14:textId="77777777" w:rsidR="00DF7196" w:rsidRDefault="00DF7196" w:rsidP="00FC2C8B">
      <w:pPr>
        <w:pStyle w:val="Paragraphedeliste"/>
      </w:pPr>
    </w:p>
    <w:p w14:paraId="26365075" w14:textId="6D87DF2B" w:rsidR="00DF7196" w:rsidRDefault="00DF7196">
      <w:pPr>
        <w:pStyle w:val="Paragraphedeliste"/>
        <w:numPr>
          <w:ilvl w:val="0"/>
          <w:numId w:val="24"/>
        </w:numPr>
      </w:pPr>
      <w:r w:rsidRPr="00DF7196">
        <w:t>Il peut alors réaliser ses tests à partir de cette branche jusqu'à ce qu'il soit satisfait du résultat et que les pipelines de vérification soient OK.</w:t>
      </w:r>
      <w:r w:rsidRPr="00DF7196" w:rsidDel="00DF7196">
        <w:t xml:space="preserve"> </w:t>
      </w:r>
    </w:p>
    <w:p w14:paraId="4731A06C" w14:textId="77777777" w:rsidR="00365CE3" w:rsidRDefault="00365CE3" w:rsidP="00365CE3">
      <w:pPr>
        <w:pStyle w:val="Paragraphedeliste"/>
      </w:pPr>
    </w:p>
    <w:p w14:paraId="26B053E5" w14:textId="4516A47E" w:rsidR="0087471D" w:rsidRDefault="004F0D39" w:rsidP="008E3D0D">
      <w:pPr>
        <w:pStyle w:val="Paragraphedeliste"/>
        <w:numPr>
          <w:ilvl w:val="0"/>
          <w:numId w:val="24"/>
        </w:numPr>
      </w:pPr>
      <w:r w:rsidRPr="004F0D39">
        <w:t xml:space="preserve">Le </w:t>
      </w:r>
      <w:proofErr w:type="spellStart"/>
      <w:r w:rsidRPr="004F0D39">
        <w:t>dévéloppeur</w:t>
      </w:r>
      <w:proofErr w:type="spellEnd"/>
      <w:r w:rsidRPr="004F0D39">
        <w:t xml:space="preserve"> soumet ses modifications sous la forme d'une merge </w:t>
      </w:r>
      <w:proofErr w:type="spellStart"/>
      <w:r w:rsidRPr="004F0D39">
        <w:t>request</w:t>
      </w:r>
      <w:proofErr w:type="spellEnd"/>
      <w:r w:rsidRPr="004F0D39">
        <w:t xml:space="preserve"> vers la branche main. Cette dernière est passé en revue par les admins du projet et ensuite mergée.</w:t>
      </w:r>
    </w:p>
    <w:p w14:paraId="1B6544BA" w14:textId="77777777" w:rsidR="00C309CD" w:rsidRDefault="00C309CD" w:rsidP="00FC2C8B">
      <w:pPr>
        <w:pStyle w:val="Paragraphedeliste"/>
      </w:pPr>
    </w:p>
    <w:p w14:paraId="5AAECFA5" w14:textId="411362F9" w:rsidR="00C309CD" w:rsidRDefault="00C309CD" w:rsidP="008E3D0D">
      <w:pPr>
        <w:pStyle w:val="Paragraphedeliste"/>
        <w:numPr>
          <w:ilvl w:val="0"/>
          <w:numId w:val="24"/>
        </w:numPr>
      </w:pPr>
      <w:r w:rsidRPr="00C309CD">
        <w:t>Enfin, afin de réaliser la mise en PROD d'une ou plusieurs patchs/</w:t>
      </w:r>
      <w:proofErr w:type="spellStart"/>
      <w:r w:rsidRPr="00C309CD">
        <w:t>features</w:t>
      </w:r>
      <w:proofErr w:type="spellEnd"/>
      <w:r w:rsidRPr="00C309CD">
        <w:t>, il faudra alors créer un tag sur le commit voulu et utiliser ce tag dans Tower pour la récupération du code.</w:t>
      </w:r>
    </w:p>
    <w:p w14:paraId="17770E9B" w14:textId="77777777" w:rsidR="00DE17A5" w:rsidRDefault="00DE17A5" w:rsidP="00DE17A5">
      <w:pPr>
        <w:pStyle w:val="Paragraphedeliste"/>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A576EC" w:rsidRPr="00AA3F55" w14:paraId="1BD4858B" w14:textId="77777777" w:rsidTr="00FF20AF">
        <w:tc>
          <w:tcPr>
            <w:tcW w:w="1838" w:type="dxa"/>
          </w:tcPr>
          <w:p w14:paraId="0B2706EA" w14:textId="77777777" w:rsidR="00A576EC" w:rsidRDefault="00A576EC" w:rsidP="00A576EC">
            <w:pPr>
              <w:pStyle w:val="Paragraphedeliste"/>
              <w:numPr>
                <w:ilvl w:val="0"/>
                <w:numId w:val="11"/>
              </w:numPr>
            </w:pPr>
          </w:p>
        </w:tc>
        <w:tc>
          <w:tcPr>
            <w:tcW w:w="7478" w:type="dxa"/>
          </w:tcPr>
          <w:p w14:paraId="7340E66B" w14:textId="1BA08874" w:rsidR="00A576EC" w:rsidRPr="00AA3F55" w:rsidRDefault="00A576EC" w:rsidP="00A576EC">
            <w:r>
              <w:t xml:space="preserve">Chaque projet </w:t>
            </w:r>
            <w:proofErr w:type="spellStart"/>
            <w:r>
              <w:t>GitLab</w:t>
            </w:r>
            <w:proofErr w:type="spellEnd"/>
            <w:r>
              <w:t xml:space="preserve"> est composé d</w:t>
            </w:r>
            <w:r>
              <w:rPr>
                <w:i/>
                <w:iCs/>
              </w:rPr>
              <w:t>’au moins une branche main</w:t>
            </w:r>
          </w:p>
        </w:tc>
      </w:tr>
      <w:tr w:rsidR="00A576EC" w:rsidRPr="00AA3F55" w14:paraId="518CD664" w14:textId="77777777" w:rsidTr="00FF20AF">
        <w:tc>
          <w:tcPr>
            <w:tcW w:w="1838" w:type="dxa"/>
          </w:tcPr>
          <w:p w14:paraId="5B3957B7" w14:textId="77777777" w:rsidR="00A576EC" w:rsidRDefault="00A576EC" w:rsidP="00A576EC">
            <w:pPr>
              <w:pStyle w:val="Paragraphedeliste"/>
              <w:numPr>
                <w:ilvl w:val="0"/>
                <w:numId w:val="11"/>
              </w:numPr>
            </w:pPr>
          </w:p>
        </w:tc>
        <w:tc>
          <w:tcPr>
            <w:tcW w:w="7478" w:type="dxa"/>
          </w:tcPr>
          <w:p w14:paraId="41E6E285" w14:textId="1CB3A4C4" w:rsidR="00A576EC" w:rsidRPr="00C73E31" w:rsidRDefault="00A576EC" w:rsidP="00A576EC">
            <w:proofErr w:type="spellStart"/>
            <w:proofErr w:type="gramStart"/>
            <w:r>
              <w:t>Un.e</w:t>
            </w:r>
            <w:proofErr w:type="spellEnd"/>
            <w:proofErr w:type="gramEnd"/>
            <w:r>
              <w:t xml:space="preserve"> développeur.se crée une nouvelle branche à partir de la branche </w:t>
            </w:r>
            <w:r>
              <w:rPr>
                <w:i/>
                <w:iCs/>
              </w:rPr>
              <w:t>main</w:t>
            </w:r>
            <w:r>
              <w:t xml:space="preserve"> pour y faire ses modifications</w:t>
            </w:r>
          </w:p>
        </w:tc>
      </w:tr>
      <w:tr w:rsidR="00A576EC" w:rsidRPr="00AA3F55" w14:paraId="1F48F177" w14:textId="77777777" w:rsidTr="00FF20AF">
        <w:tc>
          <w:tcPr>
            <w:tcW w:w="1838" w:type="dxa"/>
          </w:tcPr>
          <w:p w14:paraId="29B108DA" w14:textId="77777777" w:rsidR="00A576EC" w:rsidRDefault="00A576EC" w:rsidP="00A576EC">
            <w:pPr>
              <w:pStyle w:val="Paragraphedeliste"/>
              <w:numPr>
                <w:ilvl w:val="0"/>
                <w:numId w:val="11"/>
              </w:numPr>
            </w:pPr>
          </w:p>
        </w:tc>
        <w:tc>
          <w:tcPr>
            <w:tcW w:w="7478" w:type="dxa"/>
          </w:tcPr>
          <w:p w14:paraId="07AD52AA" w14:textId="3F99045F" w:rsidR="00A576EC" w:rsidRDefault="00A576EC" w:rsidP="00A576EC">
            <w:r>
              <w:t>Les fusions du code modifié vers les branches protégées sont traitées via un pipeline CI</w:t>
            </w:r>
          </w:p>
        </w:tc>
      </w:tr>
      <w:tr w:rsidR="00A576EC" w:rsidRPr="00AA3F55" w14:paraId="3C1782B6" w14:textId="77777777" w:rsidTr="00FF20AF">
        <w:tc>
          <w:tcPr>
            <w:tcW w:w="1838" w:type="dxa"/>
          </w:tcPr>
          <w:p w14:paraId="3DAE0E01" w14:textId="77777777" w:rsidR="00A576EC" w:rsidRDefault="00A576EC" w:rsidP="00A576EC">
            <w:pPr>
              <w:pStyle w:val="Paragraphedeliste"/>
              <w:numPr>
                <w:ilvl w:val="0"/>
                <w:numId w:val="11"/>
              </w:numPr>
            </w:pPr>
          </w:p>
        </w:tc>
        <w:tc>
          <w:tcPr>
            <w:tcW w:w="7478" w:type="dxa"/>
          </w:tcPr>
          <w:p w14:paraId="595C117B" w14:textId="18A08452" w:rsidR="00A576EC" w:rsidRPr="00AA3F55" w:rsidRDefault="005A47E9" w:rsidP="00A576EC">
            <w:r>
              <w:t>Le projet Tower devra forcément pointer sur un tag créé sur la branche main</w:t>
            </w:r>
          </w:p>
        </w:tc>
      </w:tr>
    </w:tbl>
    <w:p w14:paraId="551E71F4" w14:textId="67934350" w:rsidR="002A31DB" w:rsidRDefault="006B7748" w:rsidP="006B7748">
      <w:pPr>
        <w:pStyle w:val="Titre2"/>
        <w:rPr>
          <w:rFonts w:eastAsiaTheme="minorHAnsi"/>
        </w:rPr>
      </w:pPr>
      <w:bookmarkStart w:id="39" w:name="_Toc86170875"/>
      <w:r>
        <w:rPr>
          <w:rFonts w:eastAsiaTheme="minorHAnsi"/>
        </w:rPr>
        <w:t xml:space="preserve">Ecriture d’un </w:t>
      </w:r>
      <w:proofErr w:type="spellStart"/>
      <w:r>
        <w:rPr>
          <w:rFonts w:eastAsiaTheme="minorHAnsi"/>
        </w:rPr>
        <w:t>Role</w:t>
      </w:r>
      <w:proofErr w:type="spellEnd"/>
      <w:r>
        <w:rPr>
          <w:rFonts w:eastAsiaTheme="minorHAnsi"/>
        </w:rPr>
        <w:t xml:space="preserve"> Ansible</w:t>
      </w:r>
      <w:bookmarkEnd w:id="39"/>
    </w:p>
    <w:p w14:paraId="2765A90D" w14:textId="401C8E57" w:rsidR="00926438" w:rsidRPr="00F951A7" w:rsidRDefault="00811BF7" w:rsidP="00926438">
      <w:pPr>
        <w:rPr>
          <w:color w:val="auto"/>
          <w:highlight w:val="yellow"/>
        </w:rPr>
      </w:pPr>
      <w:r w:rsidRPr="00F951A7">
        <w:rPr>
          <w:color w:val="auto"/>
          <w:highlight w:val="yellow"/>
        </w:rPr>
        <w:t xml:space="preserve">Il </w:t>
      </w:r>
      <w:r w:rsidR="00752F77" w:rsidRPr="00F951A7">
        <w:rPr>
          <w:color w:val="auto"/>
          <w:highlight w:val="yellow"/>
        </w:rPr>
        <w:t>arrive qu</w:t>
      </w:r>
      <w:r w:rsidR="00C432DF" w:rsidRPr="00F951A7">
        <w:rPr>
          <w:color w:val="auto"/>
          <w:highlight w:val="yellow"/>
        </w:rPr>
        <w:t xml:space="preserve">e </w:t>
      </w:r>
      <w:r w:rsidR="00B1483F" w:rsidRPr="00F951A7">
        <w:rPr>
          <w:color w:val="auto"/>
          <w:highlight w:val="yellow"/>
        </w:rPr>
        <w:t xml:space="preserve">le </w:t>
      </w:r>
      <w:r w:rsidR="00C432DF" w:rsidRPr="00F951A7">
        <w:rPr>
          <w:color w:val="auto"/>
          <w:highlight w:val="yellow"/>
        </w:rPr>
        <w:t xml:space="preserve">déploiement d’une application </w:t>
      </w:r>
      <w:r w:rsidR="00B1483F" w:rsidRPr="00F951A7">
        <w:rPr>
          <w:color w:val="auto"/>
          <w:highlight w:val="yellow"/>
        </w:rPr>
        <w:t>soit plus</w:t>
      </w:r>
      <w:r w:rsidR="00C432DF" w:rsidRPr="00F951A7">
        <w:rPr>
          <w:color w:val="auto"/>
          <w:highlight w:val="yellow"/>
        </w:rPr>
        <w:t xml:space="preserve"> complexe et que l’utilisation des </w:t>
      </w:r>
      <w:proofErr w:type="spellStart"/>
      <w:r w:rsidR="00C432DF" w:rsidRPr="00F951A7">
        <w:rPr>
          <w:color w:val="auto"/>
          <w:highlight w:val="yellow"/>
        </w:rPr>
        <w:t>Roles</w:t>
      </w:r>
      <w:proofErr w:type="spellEnd"/>
      <w:r w:rsidR="00C432DF" w:rsidRPr="00F951A7">
        <w:rPr>
          <w:color w:val="auto"/>
          <w:highlight w:val="yellow"/>
        </w:rPr>
        <w:t xml:space="preserve"> </w:t>
      </w:r>
      <w:r w:rsidR="00B1483F" w:rsidRPr="00F951A7">
        <w:rPr>
          <w:color w:val="auto"/>
          <w:highlight w:val="yellow"/>
        </w:rPr>
        <w:t>soit nécessaire. Dans ce cas,</w:t>
      </w:r>
      <w:r w:rsidR="00997818" w:rsidRPr="00F951A7">
        <w:rPr>
          <w:color w:val="auto"/>
          <w:highlight w:val="yellow"/>
        </w:rPr>
        <w:t xml:space="preserve"> il est possible d</w:t>
      </w:r>
      <w:r w:rsidR="00D12A33" w:rsidRPr="00F951A7">
        <w:rPr>
          <w:color w:val="auto"/>
          <w:highlight w:val="yellow"/>
        </w:rPr>
        <w:t xml:space="preserve">’écrire ses propres </w:t>
      </w:r>
      <w:proofErr w:type="spellStart"/>
      <w:r w:rsidR="00D12A33" w:rsidRPr="00F951A7">
        <w:rPr>
          <w:color w:val="auto"/>
          <w:highlight w:val="yellow"/>
        </w:rPr>
        <w:t>Role</w:t>
      </w:r>
      <w:r w:rsidR="00047DC7" w:rsidRPr="00F951A7">
        <w:rPr>
          <w:color w:val="auto"/>
          <w:highlight w:val="yellow"/>
        </w:rPr>
        <w:t>s</w:t>
      </w:r>
      <w:proofErr w:type="spellEnd"/>
      <w:r w:rsidR="0077110B" w:rsidRPr="00F951A7">
        <w:rPr>
          <w:color w:val="auto"/>
          <w:highlight w:val="yellow"/>
        </w:rPr>
        <w:t xml:space="preserve"> en </w:t>
      </w:r>
      <w:r w:rsidR="00047DC7" w:rsidRPr="00F951A7">
        <w:rPr>
          <w:color w:val="auto"/>
          <w:highlight w:val="yellow"/>
        </w:rPr>
        <w:t>respectant</w:t>
      </w:r>
      <w:r w:rsidR="0077110B" w:rsidRPr="00F951A7">
        <w:rPr>
          <w:color w:val="auto"/>
          <w:highlight w:val="yellow"/>
        </w:rPr>
        <w:t xml:space="preserve"> les règles énoncées </w:t>
      </w:r>
      <w:r w:rsidR="00047DC7" w:rsidRPr="00F951A7">
        <w:rPr>
          <w:color w:val="auto"/>
          <w:highlight w:val="yellow"/>
        </w:rPr>
        <w:t>ci-après</w:t>
      </w:r>
      <w:r w:rsidR="0077110B" w:rsidRPr="00F951A7">
        <w:rPr>
          <w:color w:val="auto"/>
          <w:highlight w:val="yellow"/>
        </w:rPr>
        <w:t xml:space="preserve">. Une revue de code est </w:t>
      </w:r>
      <w:r w:rsidR="007961BF" w:rsidRPr="00F951A7">
        <w:rPr>
          <w:color w:val="auto"/>
          <w:highlight w:val="yellow"/>
        </w:rPr>
        <w:t>ensuite réalisée par l'équipe Ingénierie.</w:t>
      </w:r>
    </w:p>
    <w:p w14:paraId="248B8A02" w14:textId="77777777" w:rsidR="00926438" w:rsidRPr="00F951A7" w:rsidRDefault="00926438" w:rsidP="00926438">
      <w:pPr>
        <w:rPr>
          <w:highlight w:val="yellow"/>
        </w:rPr>
      </w:pPr>
    </w:p>
    <w:p w14:paraId="1D162053" w14:textId="111CFB4F" w:rsidR="00926438" w:rsidRDefault="007961BF" w:rsidP="00926438">
      <w:pPr>
        <w:rPr>
          <w:color w:val="FF0000"/>
        </w:rPr>
      </w:pPr>
      <w:r w:rsidRPr="00F951A7">
        <w:rPr>
          <w:highlight w:val="yellow"/>
        </w:rPr>
        <w:t xml:space="preserve">Les </w:t>
      </w:r>
      <w:proofErr w:type="spellStart"/>
      <w:r w:rsidRPr="00F951A7">
        <w:rPr>
          <w:highlight w:val="yellow"/>
        </w:rPr>
        <w:t>Roles</w:t>
      </w:r>
      <w:proofErr w:type="spellEnd"/>
      <w:r w:rsidRPr="00F951A7">
        <w:rPr>
          <w:highlight w:val="yellow"/>
        </w:rPr>
        <w:t xml:space="preserve"> </w:t>
      </w:r>
      <w:r w:rsidR="002E5559" w:rsidRPr="00F951A7">
        <w:rPr>
          <w:highlight w:val="yellow"/>
        </w:rPr>
        <w:t xml:space="preserve">existants </w:t>
      </w:r>
      <w:r w:rsidRPr="00F951A7">
        <w:rPr>
          <w:highlight w:val="yellow"/>
        </w:rPr>
        <w:t xml:space="preserve">sont disponibles dans le </w:t>
      </w:r>
      <w:r w:rsidR="00926438" w:rsidRPr="00F951A7">
        <w:rPr>
          <w:highlight w:val="yellow"/>
        </w:rPr>
        <w:t>groupe</w:t>
      </w:r>
      <w:r w:rsidRPr="00F951A7">
        <w:rPr>
          <w:highlight w:val="yellow"/>
        </w:rPr>
        <w:t xml:space="preserve"> </w:t>
      </w:r>
      <w:proofErr w:type="spellStart"/>
      <w:r w:rsidRPr="00F951A7">
        <w:rPr>
          <w:highlight w:val="yellow"/>
        </w:rPr>
        <w:t>GitLab</w:t>
      </w:r>
      <w:proofErr w:type="spellEnd"/>
      <w:r w:rsidR="00926438" w:rsidRPr="00F951A7">
        <w:rPr>
          <w:highlight w:val="yellow"/>
        </w:rPr>
        <w:t xml:space="preserve"> </w:t>
      </w:r>
      <w:r w:rsidR="00926438" w:rsidRPr="00F951A7">
        <w:rPr>
          <w:i/>
          <w:iCs/>
          <w:highlight w:val="yellow"/>
        </w:rPr>
        <w:t>ansible-</w:t>
      </w:r>
      <w:proofErr w:type="spellStart"/>
      <w:r w:rsidR="00926438" w:rsidRPr="00F951A7">
        <w:rPr>
          <w:i/>
          <w:iCs/>
          <w:highlight w:val="yellow"/>
        </w:rPr>
        <w:t>roles</w:t>
      </w:r>
      <w:proofErr w:type="spellEnd"/>
      <w:r w:rsidR="00047DC7" w:rsidRPr="00F951A7">
        <w:rPr>
          <w:highlight w:val="yellow"/>
        </w:rPr>
        <w:t>. Pour</w:t>
      </w:r>
      <w:r w:rsidR="00926438" w:rsidRPr="00F951A7">
        <w:rPr>
          <w:highlight w:val="yellow"/>
        </w:rPr>
        <w:t xml:space="preserve"> </w:t>
      </w:r>
      <w:r w:rsidR="00E83FA6" w:rsidRPr="00F951A7">
        <w:rPr>
          <w:highlight w:val="yellow"/>
        </w:rPr>
        <w:t xml:space="preserve">être contributeur ou </w:t>
      </w:r>
      <w:r w:rsidR="00926438" w:rsidRPr="00F951A7">
        <w:rPr>
          <w:highlight w:val="yellow"/>
        </w:rPr>
        <w:t xml:space="preserve">développer un </w:t>
      </w:r>
      <w:r w:rsidR="00E83FA6" w:rsidRPr="00F951A7">
        <w:rPr>
          <w:highlight w:val="yellow"/>
        </w:rPr>
        <w:t xml:space="preserve">nouveau </w:t>
      </w:r>
      <w:proofErr w:type="spellStart"/>
      <w:r w:rsidR="00926438" w:rsidRPr="00F951A7">
        <w:rPr>
          <w:highlight w:val="yellow"/>
        </w:rPr>
        <w:t>Role</w:t>
      </w:r>
      <w:proofErr w:type="spellEnd"/>
      <w:r w:rsidR="00926438" w:rsidRPr="00F951A7">
        <w:rPr>
          <w:highlight w:val="yellow"/>
        </w:rPr>
        <w:t xml:space="preserve">, il est nécessaire de contacter l'équipe Ingénierie à l'adresse suivante : </w:t>
      </w:r>
      <w:hyperlink r:id="rId44" w:history="1">
        <w:r w:rsidR="00DE17A5" w:rsidRPr="00F951A7">
          <w:rPr>
            <w:rStyle w:val="Lienhypertexte"/>
            <w:i/>
            <w:iCs/>
            <w:color w:val="auto"/>
            <w:highlight w:val="yellow"/>
          </w:rPr>
          <w:t>GRDF-DSI-ING-EXPERTISE-LINUX@grdf.fr</w:t>
        </w:r>
      </w:hyperlink>
      <w:r w:rsidR="00FE66FA" w:rsidRPr="00F951A7">
        <w:rPr>
          <w:color w:val="auto"/>
          <w:highlight w:val="yellow"/>
        </w:rPr>
        <w:t xml:space="preserve"> qui se chargera de la création de ce nouveau </w:t>
      </w:r>
      <w:proofErr w:type="spellStart"/>
      <w:r w:rsidR="00FE66FA" w:rsidRPr="00F951A7">
        <w:rPr>
          <w:color w:val="auto"/>
          <w:highlight w:val="yellow"/>
        </w:rPr>
        <w:t>Role</w:t>
      </w:r>
      <w:proofErr w:type="spellEnd"/>
      <w:r w:rsidR="003C697A" w:rsidRPr="00F951A7">
        <w:rPr>
          <w:color w:val="auto"/>
          <w:highlight w:val="yellow"/>
        </w:rPr>
        <w:t>.</w:t>
      </w:r>
    </w:p>
    <w:p w14:paraId="12AA6220" w14:textId="77777777" w:rsidR="00DE17A5" w:rsidRDefault="00DE17A5" w:rsidP="00926438"/>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DE17A5" w:rsidRPr="00AA3F55" w14:paraId="6550FDFE" w14:textId="77777777" w:rsidTr="00FF20AF">
        <w:tc>
          <w:tcPr>
            <w:tcW w:w="1838" w:type="dxa"/>
          </w:tcPr>
          <w:p w14:paraId="3878FE6A" w14:textId="77777777" w:rsidR="00DE17A5" w:rsidRDefault="00DE17A5" w:rsidP="00DE17A5">
            <w:pPr>
              <w:pStyle w:val="Paragraphedeliste"/>
              <w:numPr>
                <w:ilvl w:val="0"/>
                <w:numId w:val="11"/>
              </w:numPr>
            </w:pPr>
          </w:p>
        </w:tc>
        <w:tc>
          <w:tcPr>
            <w:tcW w:w="7478" w:type="dxa"/>
          </w:tcPr>
          <w:p w14:paraId="14C504AC" w14:textId="5983BA2B" w:rsidR="00DE17A5" w:rsidRPr="00AA3F55" w:rsidRDefault="00E6202F" w:rsidP="00FF20AF">
            <w:r>
              <w:t xml:space="preserve">La création de nouveaux </w:t>
            </w:r>
            <w:proofErr w:type="spellStart"/>
            <w:r>
              <w:t>Roles</w:t>
            </w:r>
            <w:proofErr w:type="spellEnd"/>
            <w:r>
              <w:t xml:space="preserve"> Ansible </w:t>
            </w:r>
            <w:r w:rsidR="008B2296">
              <w:t xml:space="preserve">et </w:t>
            </w:r>
            <w:r w:rsidR="00BD1332">
              <w:t>l’affectation de</w:t>
            </w:r>
            <w:r w:rsidR="00326A99">
              <w:t>s</w:t>
            </w:r>
            <w:r w:rsidR="00BD1332">
              <w:t xml:space="preserve"> permissions sur ceux-ci </w:t>
            </w:r>
            <w:r w:rsidR="00326A99">
              <w:t xml:space="preserve">et </w:t>
            </w:r>
            <w:r w:rsidR="00CA6E7F">
              <w:t xml:space="preserve">les </w:t>
            </w:r>
            <w:proofErr w:type="spellStart"/>
            <w:r w:rsidR="00CA6E7F">
              <w:t>Roles</w:t>
            </w:r>
            <w:proofErr w:type="spellEnd"/>
            <w:r w:rsidR="00CA6E7F">
              <w:t xml:space="preserve"> existants </w:t>
            </w:r>
            <w:r w:rsidR="00BD1332">
              <w:t xml:space="preserve">est </w:t>
            </w:r>
            <w:r w:rsidR="00CA6E7F">
              <w:t xml:space="preserve">sous la responsabilité de </w:t>
            </w:r>
            <w:r w:rsidR="00CA6E7F" w:rsidRPr="007961BF">
              <w:rPr>
                <w:color w:val="auto"/>
              </w:rPr>
              <w:t>l'équipe Ingénierie</w:t>
            </w:r>
            <w:r w:rsidR="00CA6E7F">
              <w:rPr>
                <w:color w:val="auto"/>
              </w:rPr>
              <w:t xml:space="preserve"> uniquement</w:t>
            </w:r>
            <w:r w:rsidR="00BD1332">
              <w:t xml:space="preserve"> </w:t>
            </w:r>
          </w:p>
        </w:tc>
      </w:tr>
    </w:tbl>
    <w:p w14:paraId="35673694" w14:textId="77777777" w:rsidR="006B7748" w:rsidRDefault="006B7748" w:rsidP="00BE0F94">
      <w:pPr>
        <w:pStyle w:val="Titre3"/>
        <w:rPr>
          <w:rFonts w:hint="eastAsia"/>
        </w:rPr>
      </w:pPr>
      <w:bookmarkStart w:id="40" w:name="_Toc86170876"/>
      <w:r>
        <w:t xml:space="preserve">Standardisation et réutilisation des </w:t>
      </w:r>
      <w:proofErr w:type="spellStart"/>
      <w:r w:rsidRPr="00CF054E">
        <w:t>Roles</w:t>
      </w:r>
      <w:bookmarkEnd w:id="40"/>
      <w:proofErr w:type="spellEnd"/>
    </w:p>
    <w:p w14:paraId="1165244C" w14:textId="5DBBEEA0" w:rsidR="006B7748" w:rsidRDefault="006B7748" w:rsidP="006B7748">
      <w:r>
        <w:t xml:space="preserve">Il est important de garder à l'esprit, que lorsque l'on développe un </w:t>
      </w:r>
      <w:proofErr w:type="spellStart"/>
      <w:r w:rsidRPr="00CF054E">
        <w:t>Role</w:t>
      </w:r>
      <w:proofErr w:type="spellEnd"/>
      <w:r>
        <w:t xml:space="preserve"> Ansible, il doit pouvoir être réutilisable. Bien que parfois, cela ne soit pas nécessaire car le </w:t>
      </w:r>
      <w:proofErr w:type="spellStart"/>
      <w:r w:rsidRPr="00CF054E">
        <w:t>Role</w:t>
      </w:r>
      <w:proofErr w:type="spellEnd"/>
      <w:r>
        <w:t xml:space="preserve"> sera exécuté uniquement dans un environnement déterminé ayant certains standards (comme les noms ou adresses IP des serveurs DNS ou NTP) qui ne changeront pas, il reste néanmoins </w:t>
      </w:r>
      <w:r w:rsidR="008524BD">
        <w:t>indispensable</w:t>
      </w:r>
      <w:r>
        <w:t xml:space="preserve"> de respecter cette règle pour des raisons de confidentialité et d'organisation des données.</w:t>
      </w:r>
    </w:p>
    <w:p w14:paraId="5270F56D" w14:textId="77777777" w:rsidR="006B7748" w:rsidRDefault="006B7748" w:rsidP="006B7748"/>
    <w:p w14:paraId="52843F7F" w14:textId="4998F55B" w:rsidR="006B7748" w:rsidRDefault="008524BD" w:rsidP="006B7748">
      <w:r>
        <w:rPr>
          <w:noProof/>
        </w:rPr>
        <w:drawing>
          <wp:inline distT="0" distB="0" distL="0" distR="0" wp14:anchorId="1404E5A3" wp14:editId="606832A6">
            <wp:extent cx="373711" cy="373711"/>
            <wp:effectExtent l="0" t="0" r="7620" b="7620"/>
            <wp:docPr id="14" name="Graphique 14"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que 46" descr="Avertissement"/>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74605" cy="374605"/>
                    </a:xfrm>
                    <a:prstGeom prst="rect">
                      <a:avLst/>
                    </a:prstGeom>
                  </pic:spPr>
                </pic:pic>
              </a:graphicData>
            </a:graphic>
          </wp:inline>
        </w:drawing>
      </w:r>
      <w:r>
        <w:t xml:space="preserve"> </w:t>
      </w:r>
      <w:r w:rsidR="006B7748">
        <w:t xml:space="preserve">Un </w:t>
      </w:r>
      <w:proofErr w:type="spellStart"/>
      <w:r w:rsidR="006B7748" w:rsidRPr="00CF054E">
        <w:t>Role</w:t>
      </w:r>
      <w:proofErr w:type="spellEnd"/>
      <w:r w:rsidR="006B7748">
        <w:t xml:space="preserve"> Ansible est développé pour déployer une fonction précise (exemples : déployer Apache, déployer un </w:t>
      </w:r>
      <w:proofErr w:type="spellStart"/>
      <w:r w:rsidR="006B7748" w:rsidRPr="00CF054E">
        <w:rPr>
          <w:i/>
          <w:iCs/>
        </w:rPr>
        <w:t>vhost</w:t>
      </w:r>
      <w:proofErr w:type="spellEnd"/>
      <w:r w:rsidR="006B7748">
        <w:t xml:space="preserve">, configurer le </w:t>
      </w:r>
      <w:r w:rsidR="006B7748" w:rsidRPr="00CF054E">
        <w:rPr>
          <w:i/>
          <w:iCs/>
        </w:rPr>
        <w:t>firewall</w:t>
      </w:r>
      <w:r w:rsidR="006B7748">
        <w:t>…)</w:t>
      </w:r>
    </w:p>
    <w:p w14:paraId="3684D05E" w14:textId="77777777" w:rsidR="006B7748" w:rsidRDefault="006B7748" w:rsidP="006B7748">
      <w:r>
        <w:t xml:space="preserve">Il est d’usage de faire appel à plusieurs </w:t>
      </w:r>
      <w:proofErr w:type="spellStart"/>
      <w:r w:rsidRPr="00CF054E">
        <w:t>Roles</w:t>
      </w:r>
      <w:proofErr w:type="spellEnd"/>
      <w:r>
        <w:t xml:space="preserve"> pour déployer une application, chaque </w:t>
      </w:r>
      <w:proofErr w:type="spellStart"/>
      <w:r w:rsidRPr="00CF054E">
        <w:t>Role</w:t>
      </w:r>
      <w:proofErr w:type="spellEnd"/>
      <w:r>
        <w:t xml:space="preserve"> réalisant une partie du déploiement</w:t>
      </w:r>
    </w:p>
    <w:p w14:paraId="203A68D6" w14:textId="77777777" w:rsidR="006B7748" w:rsidRDefault="006B7748" w:rsidP="006B7748"/>
    <w:p w14:paraId="09B994E4" w14:textId="77777777" w:rsidR="006B7748" w:rsidRDefault="006B7748" w:rsidP="006B7748">
      <w:r>
        <w:t xml:space="preserve">C'est également une bonne pratique que tous les développeurs de </w:t>
      </w:r>
      <w:proofErr w:type="spellStart"/>
      <w:r w:rsidRPr="00CF054E">
        <w:t>Roles</w:t>
      </w:r>
      <w:proofErr w:type="spellEnd"/>
      <w:r>
        <w:t xml:space="preserve"> Ansible suivent les mêmes règles d'écriture. Les liens ci-dessus renvoient vers ces bonnes pratiques.</w:t>
      </w:r>
    </w:p>
    <w:p w14:paraId="2F91A23B" w14:textId="77777777" w:rsidR="006B7748" w:rsidRDefault="006B7748" w:rsidP="006B7748"/>
    <w:p w14:paraId="01097C24" w14:textId="227D764F" w:rsidR="006B7748" w:rsidRDefault="006B7748" w:rsidP="006B7748">
      <w:pPr>
        <w:rPr>
          <w:u w:val="single"/>
        </w:rPr>
      </w:pPr>
      <w:r>
        <w:t xml:space="preserve">Source : </w:t>
      </w:r>
      <w:hyperlink r:id="rId45" w:history="1">
        <w:r w:rsidR="00DE17A5" w:rsidRPr="00176EAE">
          <w:rPr>
            <w:rStyle w:val="Lienhypertexte"/>
            <w:i/>
            <w:iCs/>
          </w:rPr>
          <w:t>https://docs.ansible.com/ansible/latest/user_guide/playbooks_reuse_roles.html</w:t>
        </w:r>
      </w:hyperlink>
    </w:p>
    <w:p w14:paraId="4A3001B8" w14:textId="77777777" w:rsidR="00DE17A5" w:rsidRDefault="00DE17A5" w:rsidP="006B7748">
      <w:pPr>
        <w:rPr>
          <w:u w:val="single"/>
        </w:rPr>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DE17A5" w:rsidRPr="00AA3F55" w14:paraId="4B07C9F0" w14:textId="77777777" w:rsidTr="00FF20AF">
        <w:tc>
          <w:tcPr>
            <w:tcW w:w="1838" w:type="dxa"/>
          </w:tcPr>
          <w:p w14:paraId="33228131" w14:textId="77777777" w:rsidR="00DE17A5" w:rsidRDefault="00DE17A5" w:rsidP="00DE17A5">
            <w:pPr>
              <w:pStyle w:val="Paragraphedeliste"/>
              <w:numPr>
                <w:ilvl w:val="0"/>
                <w:numId w:val="11"/>
              </w:numPr>
            </w:pPr>
          </w:p>
        </w:tc>
        <w:tc>
          <w:tcPr>
            <w:tcW w:w="7478" w:type="dxa"/>
          </w:tcPr>
          <w:p w14:paraId="4DC2F397" w14:textId="15B39C95" w:rsidR="00DE17A5" w:rsidRPr="00AA3F55" w:rsidRDefault="0054401D" w:rsidP="00FF20AF">
            <w:r>
              <w:t xml:space="preserve">Chaque nouveau </w:t>
            </w:r>
            <w:proofErr w:type="spellStart"/>
            <w:r>
              <w:t>Role</w:t>
            </w:r>
            <w:proofErr w:type="spellEnd"/>
            <w:r>
              <w:t xml:space="preserve"> doit être développé de manière à </w:t>
            </w:r>
            <w:r w:rsidR="00EC3834">
              <w:t>être réutilisable</w:t>
            </w:r>
            <w:r w:rsidR="00A352AA">
              <w:t xml:space="preserve"> facilement</w:t>
            </w:r>
          </w:p>
        </w:tc>
      </w:tr>
    </w:tbl>
    <w:p w14:paraId="7D429A90" w14:textId="77777777" w:rsidR="006B7748" w:rsidRDefault="006B7748" w:rsidP="00BE0F94">
      <w:pPr>
        <w:pStyle w:val="Titre3"/>
        <w:rPr>
          <w:rFonts w:hint="eastAsia"/>
        </w:rPr>
      </w:pPr>
      <w:bookmarkStart w:id="41" w:name="_Toc86170877"/>
      <w:r>
        <w:t>Variables internes VS externes</w:t>
      </w:r>
      <w:bookmarkEnd w:id="41"/>
    </w:p>
    <w:p w14:paraId="043AC0FB" w14:textId="5CE3AC51" w:rsidR="006B7748" w:rsidRDefault="006B7748" w:rsidP="006B7748">
      <w:r>
        <w:t xml:space="preserve">Une variable interne d'un </w:t>
      </w:r>
      <w:proofErr w:type="spellStart"/>
      <w:r w:rsidRPr="00CF054E">
        <w:t>Role</w:t>
      </w:r>
      <w:proofErr w:type="spellEnd"/>
      <w:r>
        <w:t xml:space="preserve">, définie dans le fichier </w:t>
      </w:r>
      <w:r w:rsidRPr="00CF054E">
        <w:rPr>
          <w:i/>
          <w:iCs/>
        </w:rPr>
        <w:t>vars/</w:t>
      </w:r>
      <w:proofErr w:type="spellStart"/>
      <w:r w:rsidRPr="00CF054E">
        <w:rPr>
          <w:i/>
          <w:iCs/>
        </w:rPr>
        <w:t>main.yml</w:t>
      </w:r>
      <w:proofErr w:type="spellEnd"/>
      <w:r>
        <w:t xml:space="preserve"> n'est pas </w:t>
      </w:r>
      <w:r w:rsidR="008D429D">
        <w:t>censé</w:t>
      </w:r>
      <w:r>
        <w:t xml:space="preserve"> être surchargée/modifiée. La changer pourrait altérer l'exécution du </w:t>
      </w:r>
      <w:proofErr w:type="spellStart"/>
      <w:r>
        <w:t>Role</w:t>
      </w:r>
      <w:proofErr w:type="spellEnd"/>
      <w:r>
        <w:t xml:space="preserve">. </w:t>
      </w:r>
    </w:p>
    <w:p w14:paraId="5D0A00C6" w14:textId="77777777" w:rsidR="006B7748" w:rsidRDefault="006B7748" w:rsidP="006B7748">
      <w:r>
        <w:t xml:space="preserve">Une variable externe d'un </w:t>
      </w:r>
      <w:proofErr w:type="spellStart"/>
      <w:r w:rsidRPr="00CF054E">
        <w:t>Role</w:t>
      </w:r>
      <w:proofErr w:type="spellEnd"/>
      <w:r>
        <w:t xml:space="preserve">, définie dans le fichier </w:t>
      </w:r>
      <w:r w:rsidRPr="00CF054E">
        <w:rPr>
          <w:i/>
          <w:iCs/>
        </w:rPr>
        <w:t>defaults/</w:t>
      </w:r>
      <w:proofErr w:type="spellStart"/>
      <w:r w:rsidRPr="00CF054E">
        <w:rPr>
          <w:i/>
          <w:iCs/>
        </w:rPr>
        <w:t>main.yml</w:t>
      </w:r>
      <w:proofErr w:type="spellEnd"/>
      <w:r>
        <w:t xml:space="preserve">, peut (ou doit) être surchargée lorsque le </w:t>
      </w:r>
      <w:proofErr w:type="spellStart"/>
      <w:r w:rsidRPr="00CF054E">
        <w:t>Role</w:t>
      </w:r>
      <w:proofErr w:type="spellEnd"/>
      <w:r>
        <w:t xml:space="preserve"> est utilisée dans un </w:t>
      </w:r>
      <w:proofErr w:type="spellStart"/>
      <w:r w:rsidRPr="00CF054E">
        <w:t>Playbook</w:t>
      </w:r>
      <w:proofErr w:type="spellEnd"/>
      <w:r>
        <w:t>.</w:t>
      </w:r>
    </w:p>
    <w:p w14:paraId="63CC907B" w14:textId="77777777" w:rsidR="006B7748" w:rsidRDefault="006B7748" w:rsidP="006B7748"/>
    <w:p w14:paraId="39CFB5BF" w14:textId="77777777" w:rsidR="006B7748" w:rsidRDefault="006B7748" w:rsidP="006B7748">
      <w:r>
        <w:t>D'après le second lien de référence, concernant la précédence des variables avec Ansible, on remarque que :</w:t>
      </w:r>
    </w:p>
    <w:p w14:paraId="66AD8D71" w14:textId="77777777" w:rsidR="006B7748" w:rsidRDefault="006B7748" w:rsidP="006B7748"/>
    <w:p w14:paraId="2B18155F" w14:textId="10CA90D4" w:rsidR="006B7748" w:rsidRDefault="006B7748" w:rsidP="008524BD">
      <w:pPr>
        <w:pStyle w:val="Paragraphedeliste"/>
        <w:numPr>
          <w:ilvl w:val="0"/>
          <w:numId w:val="16"/>
        </w:numPr>
      </w:pPr>
      <w:r>
        <w:t xml:space="preserve">Une variable externe d'un </w:t>
      </w:r>
      <w:proofErr w:type="spellStart"/>
      <w:r w:rsidRPr="00CF054E">
        <w:t>Role</w:t>
      </w:r>
      <w:proofErr w:type="spellEnd"/>
      <w:r>
        <w:t xml:space="preserve"> a une précédence de bas niveau (peut être surchargée par une variable d'inventaire) tandis qu'une variable interne a une précédence de haut niveau (peut surcharger une variable d'inventaire)</w:t>
      </w:r>
    </w:p>
    <w:p w14:paraId="55F8B7E0" w14:textId="197A24BC" w:rsidR="006B7748" w:rsidRDefault="006B7748" w:rsidP="008524BD">
      <w:pPr>
        <w:pStyle w:val="Paragraphedeliste"/>
        <w:numPr>
          <w:ilvl w:val="0"/>
          <w:numId w:val="16"/>
        </w:numPr>
      </w:pPr>
      <w:r>
        <w:t xml:space="preserve">Il existe 20 possibilités de surcharger une variable externe d'un </w:t>
      </w:r>
      <w:proofErr w:type="spellStart"/>
      <w:r w:rsidRPr="00CF054E">
        <w:t>Role</w:t>
      </w:r>
      <w:proofErr w:type="spellEnd"/>
      <w:r>
        <w:t xml:space="preserve">. Le mieux est de le faire dans un fichier de variable situé dans le répertoire </w:t>
      </w:r>
      <w:proofErr w:type="spellStart"/>
      <w:r w:rsidRPr="00CF054E">
        <w:rPr>
          <w:i/>
          <w:iCs/>
        </w:rPr>
        <w:t>groups_vars</w:t>
      </w:r>
      <w:proofErr w:type="spellEnd"/>
      <w:r>
        <w:t xml:space="preserve"> du projet ou lors de l'appel du </w:t>
      </w:r>
      <w:proofErr w:type="spellStart"/>
      <w:r w:rsidRPr="00CF054E">
        <w:t>Role</w:t>
      </w:r>
      <w:proofErr w:type="spellEnd"/>
      <w:r>
        <w:t xml:space="preserve"> dans le </w:t>
      </w:r>
      <w:proofErr w:type="spellStart"/>
      <w:r w:rsidRPr="00CF054E">
        <w:t>Playbook</w:t>
      </w:r>
      <w:proofErr w:type="spellEnd"/>
      <w:r>
        <w:t>. La première manière suppose que notre inventaire est organisé en groupes correspondant par exemple à des environnements, des fonctions, des datacenters, des applications... Plus il y a de groupe, plus il est pratique de définir les valeurs de ces variables</w:t>
      </w:r>
    </w:p>
    <w:p w14:paraId="078CD9C7" w14:textId="77777777" w:rsidR="006B7748" w:rsidRDefault="006B7748" w:rsidP="006B7748"/>
    <w:p w14:paraId="418B51C7" w14:textId="268C8D5C" w:rsidR="006B7748" w:rsidRDefault="006B7748" w:rsidP="006B7748">
      <w:pPr>
        <w:rPr>
          <w:i/>
          <w:iCs/>
          <w:u w:val="single"/>
        </w:rPr>
      </w:pPr>
      <w:r>
        <w:t xml:space="preserve">Source : </w:t>
      </w:r>
      <w:hyperlink r:id="rId46" w:anchor="variable-precedence-where-should-i-put-a-variable" w:history="1">
        <w:r w:rsidR="00762025" w:rsidRPr="009E56CA">
          <w:rPr>
            <w:rStyle w:val="Lienhypertexte"/>
            <w:i/>
            <w:iCs/>
          </w:rPr>
          <w:t>https://docs.ansible.com/ansible/latest/user_guide/playbooks_variables.html#variable-precedence-where-should-i-put-a-variable</w:t>
        </w:r>
      </w:hyperlink>
    </w:p>
    <w:p w14:paraId="7917C8DA" w14:textId="77777777" w:rsidR="00762025" w:rsidRDefault="00762025" w:rsidP="006B7748">
      <w:pPr>
        <w:rPr>
          <w:i/>
          <w:iCs/>
          <w:u w:val="single"/>
        </w:rPr>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762025" w:rsidRPr="00AA3F55" w14:paraId="112185A2" w14:textId="77777777" w:rsidTr="005112BF">
        <w:tc>
          <w:tcPr>
            <w:tcW w:w="1838" w:type="dxa"/>
          </w:tcPr>
          <w:p w14:paraId="62058278" w14:textId="77777777" w:rsidR="00762025" w:rsidRDefault="00762025" w:rsidP="00762025">
            <w:pPr>
              <w:pStyle w:val="Paragraphedeliste"/>
              <w:numPr>
                <w:ilvl w:val="0"/>
                <w:numId w:val="11"/>
              </w:numPr>
            </w:pPr>
          </w:p>
        </w:tc>
        <w:tc>
          <w:tcPr>
            <w:tcW w:w="7478" w:type="dxa"/>
          </w:tcPr>
          <w:p w14:paraId="086B22C5" w14:textId="422A5ADE" w:rsidR="00762025" w:rsidRPr="00AA3F55" w:rsidRDefault="0073314E" w:rsidP="005112BF">
            <w:r>
              <w:t xml:space="preserve">Les variables </w:t>
            </w:r>
            <w:r w:rsidR="002A2914">
              <w:t xml:space="preserve">d’un </w:t>
            </w:r>
            <w:proofErr w:type="spellStart"/>
            <w:r w:rsidR="002A2914">
              <w:t>Role</w:t>
            </w:r>
            <w:proofErr w:type="spellEnd"/>
            <w:r w:rsidR="002A2914">
              <w:t xml:space="preserve"> Ansible doivent être placées dans le </w:t>
            </w:r>
            <w:r w:rsidR="0088271E">
              <w:t>répertoire</w:t>
            </w:r>
            <w:r w:rsidR="00A87986">
              <w:t xml:space="preserve"> approprié.</w:t>
            </w:r>
          </w:p>
        </w:tc>
      </w:tr>
    </w:tbl>
    <w:p w14:paraId="7180130D" w14:textId="77777777" w:rsidR="003F305B" w:rsidRDefault="003F305B" w:rsidP="003F305B">
      <w:pPr>
        <w:pStyle w:val="Titre3"/>
        <w:rPr>
          <w:rFonts w:hint="eastAsia"/>
        </w:rPr>
      </w:pPr>
      <w:bookmarkStart w:id="42" w:name="_Toc86170878"/>
      <w:r>
        <w:t xml:space="preserve">Proscrire tout type de </w:t>
      </w:r>
      <w:proofErr w:type="spellStart"/>
      <w:r w:rsidRPr="00CF054E">
        <w:rPr>
          <w:i/>
          <w:iCs/>
        </w:rPr>
        <w:t>Hardcoding</w:t>
      </w:r>
      <w:bookmarkEnd w:id="42"/>
      <w:proofErr w:type="spellEnd"/>
    </w:p>
    <w:p w14:paraId="5967C3E5" w14:textId="77777777" w:rsidR="003F305B" w:rsidRDefault="003F305B" w:rsidP="003F305B">
      <w:r>
        <w:t xml:space="preserve">Un </w:t>
      </w:r>
      <w:proofErr w:type="spellStart"/>
      <w:r w:rsidRPr="00CF054E">
        <w:t>Role</w:t>
      </w:r>
      <w:proofErr w:type="spellEnd"/>
      <w:r>
        <w:t xml:space="preserve"> ne doit pas contenir d'informations en dur, </w:t>
      </w:r>
      <w:r w:rsidRPr="00E41CE5">
        <w:t xml:space="preserve">notamment des </w:t>
      </w:r>
      <w:proofErr w:type="spellStart"/>
      <w:r w:rsidRPr="00E41CE5">
        <w:rPr>
          <w:i/>
          <w:iCs/>
        </w:rPr>
        <w:t>credentials</w:t>
      </w:r>
      <w:proofErr w:type="spellEnd"/>
      <w:r w:rsidRPr="00E41CE5">
        <w:t xml:space="preserve"> ou le nom d'un serveur tiers.</w:t>
      </w:r>
    </w:p>
    <w:p w14:paraId="7CD310DD" w14:textId="77777777" w:rsidR="003F305B" w:rsidRDefault="003F305B" w:rsidP="003F305B">
      <w:r>
        <w:t xml:space="preserve">Ces informations doivent être variabilisées et leurs valeurs définies dans les fichiers appropriées (répertoires </w:t>
      </w:r>
      <w:r w:rsidRPr="00E86255">
        <w:rPr>
          <w:i/>
          <w:iCs/>
        </w:rPr>
        <w:t>defaults</w:t>
      </w:r>
      <w:r>
        <w:t xml:space="preserve"> ou </w:t>
      </w:r>
      <w:r w:rsidRPr="00E86255">
        <w:rPr>
          <w:i/>
          <w:iCs/>
        </w:rPr>
        <w:t>vars</w:t>
      </w:r>
      <w:r>
        <w:t xml:space="preserve"> du </w:t>
      </w:r>
      <w:proofErr w:type="spellStart"/>
      <w:r w:rsidRPr="00CF054E">
        <w:t>Role</w:t>
      </w:r>
      <w:proofErr w:type="spellEnd"/>
      <w:r>
        <w:t xml:space="preserve">). </w:t>
      </w:r>
    </w:p>
    <w:p w14:paraId="483AE4F9" w14:textId="77777777" w:rsidR="003F305B" w:rsidRDefault="003F305B" w:rsidP="003F305B"/>
    <w:p w14:paraId="166EF382" w14:textId="77777777" w:rsidR="003F305B" w:rsidRDefault="003F305B" w:rsidP="003F305B">
      <w:r>
        <w:t xml:space="preserve">Si, parmi les variables externes d’un </w:t>
      </w:r>
      <w:proofErr w:type="spellStart"/>
      <w:r>
        <w:t>Role</w:t>
      </w:r>
      <w:proofErr w:type="spellEnd"/>
      <w:r>
        <w:t xml:space="preserve">, certaines d’entre elles peuvent être considérées comme sensibles, elles doivent être chiffrées dans un </w:t>
      </w:r>
      <w:proofErr w:type="spellStart"/>
      <w:r>
        <w:t>vault</w:t>
      </w:r>
      <w:proofErr w:type="spellEnd"/>
      <w:r>
        <w:t xml:space="preserve"> Ansible et appelées à l’extérieur du </w:t>
      </w:r>
      <w:proofErr w:type="spellStart"/>
      <w:r>
        <w:t>Role</w:t>
      </w:r>
      <w:proofErr w:type="spellEnd"/>
      <w:r>
        <w:t xml:space="preserve"> uniquement.</w:t>
      </w:r>
    </w:p>
    <w:p w14:paraId="39808DE8" w14:textId="77777777" w:rsidR="003F305B" w:rsidRDefault="003F305B" w:rsidP="003F305B"/>
    <w:p w14:paraId="13D0C24B" w14:textId="77777777" w:rsidR="003F305B" w:rsidRDefault="003F305B" w:rsidP="003F305B">
      <w:r>
        <w:t xml:space="preserve">Garder en tête que moins il y a de </w:t>
      </w:r>
      <w:proofErr w:type="spellStart"/>
      <w:r>
        <w:rPr>
          <w:i/>
          <w:iCs/>
        </w:rPr>
        <w:t>h</w:t>
      </w:r>
      <w:r w:rsidRPr="00CF054E">
        <w:rPr>
          <w:i/>
          <w:iCs/>
        </w:rPr>
        <w:t>ardcoding</w:t>
      </w:r>
      <w:proofErr w:type="spellEnd"/>
      <w:r>
        <w:t xml:space="preserve"> dans un </w:t>
      </w:r>
      <w:proofErr w:type="spellStart"/>
      <w:r w:rsidRPr="00CF054E">
        <w:t>Role</w:t>
      </w:r>
      <w:proofErr w:type="spellEnd"/>
      <w:r>
        <w:t>, plus il sera réutilisable.</w:t>
      </w:r>
    </w:p>
    <w:p w14:paraId="4ABA75E3" w14:textId="77777777" w:rsidR="003F305B" w:rsidRDefault="003F305B" w:rsidP="003F305B"/>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3F305B" w:rsidRPr="00AA3F55" w14:paraId="7D178792" w14:textId="77777777" w:rsidTr="00FF20AF">
        <w:tc>
          <w:tcPr>
            <w:tcW w:w="1838" w:type="dxa"/>
          </w:tcPr>
          <w:p w14:paraId="6E49599B" w14:textId="77777777" w:rsidR="003F305B" w:rsidRDefault="003F305B" w:rsidP="003F305B">
            <w:pPr>
              <w:pStyle w:val="Paragraphedeliste"/>
              <w:numPr>
                <w:ilvl w:val="0"/>
                <w:numId w:val="11"/>
              </w:numPr>
            </w:pPr>
          </w:p>
        </w:tc>
        <w:tc>
          <w:tcPr>
            <w:tcW w:w="7478" w:type="dxa"/>
          </w:tcPr>
          <w:p w14:paraId="0EFF8ED7" w14:textId="5697A37D" w:rsidR="003F305B" w:rsidRPr="00AA3F55" w:rsidRDefault="003F305B" w:rsidP="00FF20AF">
            <w:r>
              <w:t xml:space="preserve">Un </w:t>
            </w:r>
            <w:proofErr w:type="spellStart"/>
            <w:r w:rsidRPr="00CF054E">
              <w:t>Role</w:t>
            </w:r>
            <w:proofErr w:type="spellEnd"/>
            <w:r>
              <w:t xml:space="preserve"> ne doit contenir aucune information en dur</w:t>
            </w:r>
            <w:r w:rsidR="00A87986">
              <w:t>.</w:t>
            </w:r>
          </w:p>
        </w:tc>
      </w:tr>
    </w:tbl>
    <w:p w14:paraId="7D69511D" w14:textId="77777777" w:rsidR="006B7748" w:rsidRDefault="006B7748" w:rsidP="00BE0F94">
      <w:pPr>
        <w:pStyle w:val="Titre3"/>
        <w:rPr>
          <w:rFonts w:hint="eastAsia"/>
        </w:rPr>
      </w:pPr>
      <w:bookmarkStart w:id="43" w:name="_Toc86170879"/>
      <w:r>
        <w:t xml:space="preserve">Nommage du </w:t>
      </w:r>
      <w:proofErr w:type="spellStart"/>
      <w:r w:rsidRPr="00CF054E">
        <w:t>Role</w:t>
      </w:r>
      <w:proofErr w:type="spellEnd"/>
      <w:r>
        <w:t xml:space="preserve"> et de ces variables</w:t>
      </w:r>
      <w:bookmarkEnd w:id="43"/>
    </w:p>
    <w:p w14:paraId="28FE4CB0" w14:textId="4C59170D" w:rsidR="006B7748" w:rsidRDefault="006B7748" w:rsidP="006B7748">
      <w:r>
        <w:t xml:space="preserve">Le </w:t>
      </w:r>
      <w:proofErr w:type="spellStart"/>
      <w:r w:rsidRPr="00CF054E">
        <w:t>Role</w:t>
      </w:r>
      <w:proofErr w:type="spellEnd"/>
      <w:r>
        <w:t xml:space="preserve"> doit porter le nom </w:t>
      </w:r>
      <w:proofErr w:type="spellStart"/>
      <w:r w:rsidRPr="00CF054E">
        <w:rPr>
          <w:i/>
          <w:iCs/>
        </w:rPr>
        <w:t>role</w:t>
      </w:r>
      <w:proofErr w:type="spellEnd"/>
      <w:r w:rsidRPr="00CF054E">
        <w:rPr>
          <w:i/>
          <w:iCs/>
        </w:rPr>
        <w:t>_&lt;</w:t>
      </w:r>
      <w:proofErr w:type="spellStart"/>
      <w:r w:rsidRPr="00CF054E">
        <w:rPr>
          <w:i/>
          <w:iCs/>
        </w:rPr>
        <w:t>fonction_du_role</w:t>
      </w:r>
      <w:proofErr w:type="spellEnd"/>
      <w:r w:rsidRPr="00CF054E">
        <w:rPr>
          <w:i/>
          <w:iCs/>
        </w:rPr>
        <w:t>&gt;</w:t>
      </w:r>
      <w:r>
        <w:t xml:space="preserve"> (exemple : </w:t>
      </w:r>
      <w:proofErr w:type="spellStart"/>
      <w:r w:rsidRPr="00CF054E">
        <w:rPr>
          <w:i/>
          <w:iCs/>
        </w:rPr>
        <w:t>role_apache</w:t>
      </w:r>
      <w:proofErr w:type="spellEnd"/>
      <w:r>
        <w:t>). Le champ doit être court et parlant (que l'on sache rapidement son utilité).</w:t>
      </w:r>
      <w:r w:rsidR="008215ED">
        <w:t xml:space="preserve"> Ce nommage est réalisé à la création du </w:t>
      </w:r>
      <w:proofErr w:type="spellStart"/>
      <w:r w:rsidR="008215ED">
        <w:t>Role</w:t>
      </w:r>
      <w:proofErr w:type="spellEnd"/>
      <w:r w:rsidR="00651533">
        <w:t xml:space="preserve"> par l’équipe Ingénierie.</w:t>
      </w:r>
    </w:p>
    <w:p w14:paraId="3ED0C2D2" w14:textId="77777777" w:rsidR="006B7748" w:rsidRDefault="006B7748" w:rsidP="006B7748"/>
    <w:p w14:paraId="3C82AAC8" w14:textId="774342F7" w:rsidR="006B7748" w:rsidRDefault="006B7748" w:rsidP="006B7748">
      <w:r>
        <w:t xml:space="preserve">Pour fonctionner avec un nombre de </w:t>
      </w:r>
      <w:proofErr w:type="spellStart"/>
      <w:r w:rsidRPr="00CF054E">
        <w:t>Role</w:t>
      </w:r>
      <w:r w:rsidR="00E426AE">
        <w:t>s</w:t>
      </w:r>
      <w:proofErr w:type="spellEnd"/>
      <w:r>
        <w:t xml:space="preserve"> important, les variables de chacun d'entre eux doivent être préfixées par le nom du </w:t>
      </w:r>
      <w:proofErr w:type="spellStart"/>
      <w:r w:rsidRPr="00CF054E">
        <w:t>Role</w:t>
      </w:r>
      <w:proofErr w:type="spellEnd"/>
      <w:r>
        <w:t xml:space="preserve">. En faisant </w:t>
      </w:r>
      <w:r w:rsidR="00CF054E">
        <w:t>ça</w:t>
      </w:r>
      <w:r>
        <w:t xml:space="preserve">, il est facile de déterminer dans quel </w:t>
      </w:r>
      <w:proofErr w:type="spellStart"/>
      <w:r w:rsidRPr="00CF054E">
        <w:t>Role</w:t>
      </w:r>
      <w:proofErr w:type="spellEnd"/>
      <w:r>
        <w:t xml:space="preserve"> </w:t>
      </w:r>
      <w:r w:rsidR="00E426AE">
        <w:t>une</w:t>
      </w:r>
      <w:r>
        <w:t xml:space="preserve"> variable est utilisée</w:t>
      </w:r>
      <w:r w:rsidR="00E426AE">
        <w:t>. L</w:t>
      </w:r>
      <w:r>
        <w:t>a surcharge des variables</w:t>
      </w:r>
      <w:r w:rsidR="00E426AE">
        <w:t xml:space="preserve"> est donc mieux</w:t>
      </w:r>
      <w:r>
        <w:t xml:space="preserve"> maîtrisée.</w:t>
      </w:r>
    </w:p>
    <w:p w14:paraId="7BDE9D2F" w14:textId="77777777" w:rsidR="006B7748" w:rsidRDefault="006B7748" w:rsidP="006B7748"/>
    <w:p w14:paraId="26410ECF" w14:textId="15254FE9" w:rsidR="006B7748" w:rsidRDefault="006B7748" w:rsidP="006B7748">
      <w:r>
        <w:t xml:space="preserve">Il n'est pas nécessaire que les noms des variables soient </w:t>
      </w:r>
      <w:r w:rsidR="00CF054E">
        <w:t>préfixés</w:t>
      </w:r>
      <w:r>
        <w:t xml:space="preserve"> de </w:t>
      </w:r>
      <w:proofErr w:type="spellStart"/>
      <w:r w:rsidRPr="00CF054E">
        <w:rPr>
          <w:i/>
          <w:iCs/>
        </w:rPr>
        <w:t>role</w:t>
      </w:r>
      <w:proofErr w:type="spellEnd"/>
      <w:r w:rsidRPr="00CF054E">
        <w:rPr>
          <w:i/>
          <w:iCs/>
        </w:rPr>
        <w:t>_</w:t>
      </w:r>
      <w:r>
        <w:t>. Il</w:t>
      </w:r>
      <w:r w:rsidR="00CF054E">
        <w:t>s</w:t>
      </w:r>
      <w:r>
        <w:t xml:space="preserve"> doivent porter un nom de type </w:t>
      </w:r>
      <w:r w:rsidRPr="00CF054E">
        <w:rPr>
          <w:i/>
          <w:iCs/>
        </w:rPr>
        <w:t>&lt;</w:t>
      </w:r>
      <w:proofErr w:type="spellStart"/>
      <w:r w:rsidRPr="00CF054E">
        <w:rPr>
          <w:i/>
          <w:iCs/>
        </w:rPr>
        <w:t>fonction_du_role</w:t>
      </w:r>
      <w:proofErr w:type="spellEnd"/>
      <w:r w:rsidRPr="00CF054E">
        <w:rPr>
          <w:i/>
          <w:iCs/>
        </w:rPr>
        <w:t>&gt;_&lt;</w:t>
      </w:r>
      <w:proofErr w:type="spellStart"/>
      <w:r w:rsidRPr="00CF054E">
        <w:rPr>
          <w:i/>
          <w:iCs/>
        </w:rPr>
        <w:t>nature_de_la_variable</w:t>
      </w:r>
      <w:proofErr w:type="spellEnd"/>
      <w:r w:rsidRPr="00CF054E">
        <w:rPr>
          <w:i/>
          <w:iCs/>
        </w:rPr>
        <w:t>&gt;</w:t>
      </w:r>
      <w:r>
        <w:t xml:space="preserve"> (exemple : </w:t>
      </w:r>
      <w:proofErr w:type="spellStart"/>
      <w:r w:rsidRPr="00CF054E">
        <w:rPr>
          <w:i/>
          <w:iCs/>
        </w:rPr>
        <w:t>apache_package_name</w:t>
      </w:r>
      <w:proofErr w:type="spellEnd"/>
      <w:r>
        <w:t>)</w:t>
      </w:r>
    </w:p>
    <w:p w14:paraId="6F3A0B9B" w14:textId="77777777" w:rsidR="00DA7BDF" w:rsidRDefault="00DA7BDF" w:rsidP="006B7748"/>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DA7BDF" w:rsidRPr="00AA3F55" w14:paraId="4958158A" w14:textId="77777777" w:rsidTr="00FF20AF">
        <w:tc>
          <w:tcPr>
            <w:tcW w:w="1838" w:type="dxa"/>
          </w:tcPr>
          <w:p w14:paraId="62EC2072" w14:textId="77777777" w:rsidR="00DA7BDF" w:rsidRDefault="00DA7BDF" w:rsidP="00DA7BDF">
            <w:pPr>
              <w:pStyle w:val="Paragraphedeliste"/>
              <w:numPr>
                <w:ilvl w:val="0"/>
                <w:numId w:val="11"/>
              </w:numPr>
            </w:pPr>
          </w:p>
        </w:tc>
        <w:tc>
          <w:tcPr>
            <w:tcW w:w="7478" w:type="dxa"/>
          </w:tcPr>
          <w:p w14:paraId="17A5A92E" w14:textId="6F9FB3B3" w:rsidR="00DA7BDF" w:rsidRPr="00AA3F55" w:rsidRDefault="00E97C25" w:rsidP="00FF20AF">
            <w:r>
              <w:t xml:space="preserve">Les variables internes et externes des </w:t>
            </w:r>
            <w:proofErr w:type="spellStart"/>
            <w:r>
              <w:t>Roles</w:t>
            </w:r>
            <w:proofErr w:type="spellEnd"/>
            <w:r>
              <w:t xml:space="preserve"> doivent être correctement nommées</w:t>
            </w:r>
          </w:p>
        </w:tc>
      </w:tr>
    </w:tbl>
    <w:p w14:paraId="5F58D787" w14:textId="77777777" w:rsidR="006B7748" w:rsidRDefault="006B7748" w:rsidP="00BE0F94">
      <w:pPr>
        <w:pStyle w:val="Titre3"/>
        <w:rPr>
          <w:rFonts w:hint="eastAsia"/>
        </w:rPr>
      </w:pPr>
      <w:bookmarkStart w:id="44" w:name="_Toc86170880"/>
      <w:r>
        <w:lastRenderedPageBreak/>
        <w:t>Règles d'écriture</w:t>
      </w:r>
      <w:bookmarkEnd w:id="44"/>
    </w:p>
    <w:p w14:paraId="3D4D4FC3" w14:textId="77777777" w:rsidR="006B7748" w:rsidRDefault="006B7748" w:rsidP="006B7748">
      <w:r>
        <w:t xml:space="preserve">Un certain nombre de recommandations est donné ici. Pour faciliter la relecture, le troubleshooting et la modification des </w:t>
      </w:r>
      <w:proofErr w:type="spellStart"/>
      <w:r w:rsidRPr="00CF054E">
        <w:t>Roles</w:t>
      </w:r>
      <w:proofErr w:type="spellEnd"/>
      <w:r>
        <w:t xml:space="preserve"> Ansible, il est important de les respecter.</w:t>
      </w:r>
    </w:p>
    <w:p w14:paraId="5F46A8B1" w14:textId="77777777" w:rsidR="006B7748" w:rsidRDefault="006B7748" w:rsidP="006B7748"/>
    <w:p w14:paraId="178A47E8" w14:textId="7F7A1503" w:rsidR="006B7748" w:rsidRDefault="006B7748" w:rsidP="00A8116A">
      <w:pPr>
        <w:pStyle w:val="Paragraphedeliste"/>
        <w:numPr>
          <w:ilvl w:val="0"/>
          <w:numId w:val="28"/>
        </w:numPr>
      </w:pPr>
      <w:r>
        <w:t xml:space="preserve">Le fichier </w:t>
      </w:r>
      <w:r w:rsidRPr="00CF054E">
        <w:rPr>
          <w:i/>
          <w:iCs/>
        </w:rPr>
        <w:t>README</w:t>
      </w:r>
      <w:r>
        <w:t xml:space="preserve"> doit obligatoirement être renseigné. Il doit contenir une description des </w:t>
      </w:r>
      <w:proofErr w:type="spellStart"/>
      <w:r w:rsidRPr="00CF054E">
        <w:t>Roles</w:t>
      </w:r>
      <w:proofErr w:type="spellEnd"/>
      <w:r>
        <w:t xml:space="preserve">, ses prérequis éventuels et la liste des variables </w:t>
      </w:r>
      <w:r w:rsidR="005D4ABF">
        <w:t>externes</w:t>
      </w:r>
      <w:r>
        <w:t xml:space="preserve"> et internes manipulées à l'intérieur de celui-ci</w:t>
      </w:r>
    </w:p>
    <w:p w14:paraId="7B5C39C8" w14:textId="516330D4" w:rsidR="00B62EE2" w:rsidRDefault="00B62EE2" w:rsidP="00B62EE2">
      <w:pPr>
        <w:pStyle w:val="Paragraphedeliste"/>
      </w:pPr>
      <w:r>
        <w:rPr>
          <w:noProof/>
        </w:rPr>
        <w:drawing>
          <wp:inline distT="0" distB="0" distL="0" distR="0" wp14:anchorId="65551572" wp14:editId="186BFE39">
            <wp:extent cx="5212719" cy="5287618"/>
            <wp:effectExtent l="152400" t="152400" r="368935" b="37084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216668" cy="52916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679E2D" w14:textId="519B08F2" w:rsidR="00C37B6A" w:rsidRDefault="00C37B6A" w:rsidP="00A8116A">
      <w:pPr>
        <w:pStyle w:val="Paragraphedeliste"/>
        <w:numPr>
          <w:ilvl w:val="0"/>
          <w:numId w:val="28"/>
        </w:numPr>
      </w:pPr>
      <w:r>
        <w:t xml:space="preserve">L'extension des fichiers </w:t>
      </w:r>
      <w:proofErr w:type="gramStart"/>
      <w:r>
        <w:t xml:space="preserve">est </w:t>
      </w:r>
      <w:r w:rsidRPr="00C37B6A">
        <w:rPr>
          <w:i/>
          <w:iCs/>
        </w:rPr>
        <w:t>.</w:t>
      </w:r>
      <w:proofErr w:type="spellStart"/>
      <w:r w:rsidRPr="00C37B6A">
        <w:rPr>
          <w:i/>
          <w:iCs/>
        </w:rPr>
        <w:t>yml</w:t>
      </w:r>
      <w:proofErr w:type="spellEnd"/>
      <w:proofErr w:type="gramEnd"/>
      <w:r>
        <w:t xml:space="preserve">, et non </w:t>
      </w:r>
      <w:r w:rsidRPr="00C37B6A">
        <w:rPr>
          <w:i/>
          <w:iCs/>
        </w:rPr>
        <w:t>.</w:t>
      </w:r>
      <w:proofErr w:type="spellStart"/>
      <w:r w:rsidRPr="00C37B6A">
        <w:rPr>
          <w:i/>
          <w:iCs/>
        </w:rPr>
        <w:t>yaml</w:t>
      </w:r>
      <w:proofErr w:type="spellEnd"/>
    </w:p>
    <w:p w14:paraId="6023A1C3" w14:textId="77777777" w:rsidR="00C37B6A" w:rsidRDefault="00C37B6A" w:rsidP="00C37B6A">
      <w:pPr>
        <w:pStyle w:val="Paragraphedeliste"/>
      </w:pPr>
    </w:p>
    <w:p w14:paraId="52019D64" w14:textId="77777777" w:rsidR="00C37B6A" w:rsidRDefault="00C37B6A" w:rsidP="00273A08">
      <w:pPr>
        <w:pStyle w:val="Code"/>
      </w:pPr>
      <w:r>
        <w:t xml:space="preserve">$ </w:t>
      </w:r>
      <w:proofErr w:type="spellStart"/>
      <w:r>
        <w:t>tree</w:t>
      </w:r>
      <w:proofErr w:type="spellEnd"/>
      <w:r>
        <w:t xml:space="preserve"> </w:t>
      </w:r>
      <w:proofErr w:type="spellStart"/>
      <w:r>
        <w:t>roles</w:t>
      </w:r>
      <w:proofErr w:type="spellEnd"/>
      <w:r>
        <w:t>/</w:t>
      </w:r>
      <w:proofErr w:type="spellStart"/>
      <w:r>
        <w:t>role_certificates</w:t>
      </w:r>
      <w:proofErr w:type="spellEnd"/>
      <w:r>
        <w:t>/</w:t>
      </w:r>
    </w:p>
    <w:p w14:paraId="22FFE038" w14:textId="77777777" w:rsidR="00C37B6A" w:rsidRDefault="00C37B6A" w:rsidP="00273A08">
      <w:pPr>
        <w:pStyle w:val="Code"/>
      </w:pPr>
      <w:proofErr w:type="spellStart"/>
      <w:proofErr w:type="gramStart"/>
      <w:r>
        <w:t>roles</w:t>
      </w:r>
      <w:proofErr w:type="spellEnd"/>
      <w:proofErr w:type="gramEnd"/>
      <w:r>
        <w:t>/</w:t>
      </w:r>
      <w:proofErr w:type="spellStart"/>
      <w:r>
        <w:t>role_certificates</w:t>
      </w:r>
      <w:proofErr w:type="spellEnd"/>
      <w:r>
        <w:t>/</w:t>
      </w:r>
    </w:p>
    <w:p w14:paraId="4D49847B" w14:textId="77777777" w:rsidR="00C37B6A" w:rsidRDefault="00C37B6A" w:rsidP="00273A08">
      <w:pPr>
        <w:pStyle w:val="Code"/>
      </w:pPr>
      <w:r>
        <w:t>|-- README.md</w:t>
      </w:r>
    </w:p>
    <w:p w14:paraId="186C4F1C" w14:textId="77777777" w:rsidR="00C37B6A" w:rsidRDefault="00C37B6A" w:rsidP="00273A08">
      <w:pPr>
        <w:pStyle w:val="Code"/>
      </w:pPr>
      <w:r>
        <w:t>|-- defaults</w:t>
      </w:r>
    </w:p>
    <w:p w14:paraId="0E239248" w14:textId="77777777" w:rsidR="00C37B6A" w:rsidRDefault="00C37B6A" w:rsidP="00273A08">
      <w:pPr>
        <w:pStyle w:val="Code"/>
      </w:pPr>
      <w:r>
        <w:t xml:space="preserve">|   `-- </w:t>
      </w:r>
      <w:proofErr w:type="spellStart"/>
      <w:r>
        <w:t>main.yml</w:t>
      </w:r>
      <w:proofErr w:type="spellEnd"/>
    </w:p>
    <w:p w14:paraId="05AF94F9" w14:textId="77777777" w:rsidR="00C37B6A" w:rsidRDefault="00C37B6A" w:rsidP="00273A08">
      <w:pPr>
        <w:pStyle w:val="Code"/>
      </w:pPr>
      <w:r>
        <w:t>|-- handlers</w:t>
      </w:r>
    </w:p>
    <w:p w14:paraId="3BF2CC81" w14:textId="77777777" w:rsidR="00C37B6A" w:rsidRDefault="00C37B6A" w:rsidP="00273A08">
      <w:pPr>
        <w:pStyle w:val="Code"/>
      </w:pPr>
      <w:r>
        <w:lastRenderedPageBreak/>
        <w:t xml:space="preserve">|   `-- </w:t>
      </w:r>
      <w:proofErr w:type="spellStart"/>
      <w:r>
        <w:t>main.yml</w:t>
      </w:r>
      <w:proofErr w:type="spellEnd"/>
    </w:p>
    <w:p w14:paraId="6C9C459B" w14:textId="77777777" w:rsidR="00C37B6A" w:rsidRDefault="00C37B6A" w:rsidP="00273A08">
      <w:pPr>
        <w:pStyle w:val="Code"/>
      </w:pPr>
      <w:r>
        <w:t xml:space="preserve">|-- </w:t>
      </w:r>
      <w:proofErr w:type="spellStart"/>
      <w:r>
        <w:t>meta</w:t>
      </w:r>
      <w:proofErr w:type="spellEnd"/>
    </w:p>
    <w:p w14:paraId="422735DB" w14:textId="77777777" w:rsidR="00C37B6A" w:rsidRDefault="00C37B6A" w:rsidP="00273A08">
      <w:pPr>
        <w:pStyle w:val="Code"/>
      </w:pPr>
      <w:r>
        <w:t xml:space="preserve">|   `-- </w:t>
      </w:r>
      <w:proofErr w:type="spellStart"/>
      <w:r>
        <w:t>main.yml</w:t>
      </w:r>
      <w:proofErr w:type="spellEnd"/>
    </w:p>
    <w:p w14:paraId="7549F7C9" w14:textId="77777777" w:rsidR="00C37B6A" w:rsidRDefault="00C37B6A" w:rsidP="00273A08">
      <w:pPr>
        <w:pStyle w:val="Code"/>
      </w:pPr>
      <w:r>
        <w:t xml:space="preserve">|-- </w:t>
      </w:r>
      <w:proofErr w:type="spellStart"/>
      <w:r>
        <w:t>tasks</w:t>
      </w:r>
      <w:proofErr w:type="spellEnd"/>
    </w:p>
    <w:p w14:paraId="31B3C312" w14:textId="77777777" w:rsidR="00C37B6A" w:rsidRDefault="00C37B6A" w:rsidP="00273A08">
      <w:pPr>
        <w:pStyle w:val="Code"/>
      </w:pPr>
      <w:r>
        <w:t xml:space="preserve">|   |-- </w:t>
      </w:r>
      <w:proofErr w:type="spellStart"/>
      <w:r>
        <w:t>RedHat.yml</w:t>
      </w:r>
      <w:proofErr w:type="spellEnd"/>
    </w:p>
    <w:p w14:paraId="584F567D" w14:textId="77777777" w:rsidR="00C37B6A" w:rsidRDefault="00C37B6A" w:rsidP="00273A08">
      <w:pPr>
        <w:pStyle w:val="Code"/>
      </w:pPr>
      <w:r>
        <w:t xml:space="preserve">|   `-- </w:t>
      </w:r>
      <w:proofErr w:type="spellStart"/>
      <w:r>
        <w:t>main.yml</w:t>
      </w:r>
      <w:proofErr w:type="spellEnd"/>
    </w:p>
    <w:p w14:paraId="76B5E827" w14:textId="77777777" w:rsidR="00C37B6A" w:rsidRDefault="00C37B6A" w:rsidP="00273A08">
      <w:pPr>
        <w:pStyle w:val="Code"/>
      </w:pPr>
      <w:r>
        <w:t>`-- vars</w:t>
      </w:r>
    </w:p>
    <w:p w14:paraId="3B980BD7" w14:textId="77777777" w:rsidR="00C37B6A" w:rsidRDefault="00C37B6A" w:rsidP="00273A08">
      <w:pPr>
        <w:pStyle w:val="Code"/>
      </w:pPr>
      <w:r>
        <w:t xml:space="preserve">    `-- </w:t>
      </w:r>
      <w:proofErr w:type="spellStart"/>
      <w:r>
        <w:t>main.yml</w:t>
      </w:r>
      <w:proofErr w:type="spellEnd"/>
    </w:p>
    <w:p w14:paraId="530B11B1" w14:textId="77777777" w:rsidR="00C37B6A" w:rsidRDefault="00C37B6A" w:rsidP="00273A08">
      <w:pPr>
        <w:pStyle w:val="Code"/>
      </w:pPr>
    </w:p>
    <w:p w14:paraId="6AB2A44A" w14:textId="77777777" w:rsidR="00C37B6A" w:rsidRDefault="00C37B6A" w:rsidP="00273A08">
      <w:pPr>
        <w:pStyle w:val="Code"/>
      </w:pPr>
      <w:r>
        <w:t>5 directories, 7 files</w:t>
      </w:r>
    </w:p>
    <w:p w14:paraId="69B6EBF5" w14:textId="77777777" w:rsidR="00C37B6A" w:rsidRDefault="00C37B6A" w:rsidP="00C37B6A">
      <w:pPr>
        <w:pStyle w:val="Paragraphedeliste"/>
      </w:pPr>
    </w:p>
    <w:p w14:paraId="2986FA1C" w14:textId="370BEA9F" w:rsidR="00C37B6A" w:rsidRDefault="00C37B6A" w:rsidP="00A8116A">
      <w:pPr>
        <w:pStyle w:val="Paragraphedeliste"/>
        <w:numPr>
          <w:ilvl w:val="0"/>
          <w:numId w:val="28"/>
        </w:numPr>
      </w:pPr>
      <w:r>
        <w:t xml:space="preserve">Tous les fichiers </w:t>
      </w:r>
      <w:r w:rsidRPr="00CF054E">
        <w:rPr>
          <w:i/>
          <w:iCs/>
        </w:rPr>
        <w:t>YAML</w:t>
      </w:r>
      <w:r>
        <w:t xml:space="preserve"> doivent avoir en première ligne ---. La convention qui impliquerait que la dernière ligne soit ... n'est pas nécessairement à appliquer</w:t>
      </w:r>
    </w:p>
    <w:p w14:paraId="3A35D16C" w14:textId="77777777" w:rsidR="00C37B6A" w:rsidRDefault="00C37B6A" w:rsidP="00C37B6A">
      <w:pPr>
        <w:pStyle w:val="Paragraphedeliste"/>
      </w:pPr>
    </w:p>
    <w:p w14:paraId="02F46E29" w14:textId="77777777" w:rsidR="00C37B6A" w:rsidRDefault="00C37B6A" w:rsidP="00273A08">
      <w:pPr>
        <w:pStyle w:val="Code"/>
      </w:pPr>
      <w:r>
        <w:t xml:space="preserve">$ </w:t>
      </w:r>
      <w:proofErr w:type="spellStart"/>
      <w:r>
        <w:t>head</w:t>
      </w:r>
      <w:proofErr w:type="spellEnd"/>
      <w:r>
        <w:t xml:space="preserve"> -n 5 </w:t>
      </w:r>
      <w:proofErr w:type="spellStart"/>
      <w:r>
        <w:t>roles</w:t>
      </w:r>
      <w:proofErr w:type="spellEnd"/>
      <w:r>
        <w:t>/</w:t>
      </w:r>
      <w:proofErr w:type="spellStart"/>
      <w:r>
        <w:t>role_certificates</w:t>
      </w:r>
      <w:proofErr w:type="spellEnd"/>
      <w:r>
        <w:t>/defaults/</w:t>
      </w:r>
      <w:proofErr w:type="spellStart"/>
      <w:r>
        <w:t>main.yml</w:t>
      </w:r>
      <w:proofErr w:type="spellEnd"/>
    </w:p>
    <w:p w14:paraId="7632C97F" w14:textId="77777777" w:rsidR="00C37B6A" w:rsidRDefault="00C37B6A" w:rsidP="00273A08">
      <w:pPr>
        <w:pStyle w:val="Code"/>
      </w:pPr>
      <w:r>
        <w:t>---</w:t>
      </w:r>
    </w:p>
    <w:p w14:paraId="15690C98" w14:textId="77777777" w:rsidR="00C37B6A" w:rsidRDefault="00C37B6A" w:rsidP="00273A08">
      <w:pPr>
        <w:pStyle w:val="Code"/>
      </w:pPr>
      <w:proofErr w:type="spellStart"/>
      <w:proofErr w:type="gramStart"/>
      <w:r>
        <w:t>certificates</w:t>
      </w:r>
      <w:proofErr w:type="gramEnd"/>
      <w:r>
        <w:t>_certificates_list</w:t>
      </w:r>
      <w:proofErr w:type="spellEnd"/>
      <w:r>
        <w:t>: []</w:t>
      </w:r>
    </w:p>
    <w:p w14:paraId="7A14EC92" w14:textId="77777777" w:rsidR="00C37B6A" w:rsidRDefault="00C37B6A" w:rsidP="00273A08">
      <w:pPr>
        <w:pStyle w:val="Code"/>
      </w:pPr>
    </w:p>
    <w:p w14:paraId="0FC49693" w14:textId="77777777" w:rsidR="00C37B6A" w:rsidRDefault="00C37B6A" w:rsidP="00273A08">
      <w:pPr>
        <w:pStyle w:val="Code"/>
      </w:pPr>
      <w:r>
        <w:t xml:space="preserve">$ </w:t>
      </w:r>
      <w:proofErr w:type="spellStart"/>
      <w:r>
        <w:t>head</w:t>
      </w:r>
      <w:proofErr w:type="spellEnd"/>
      <w:r>
        <w:t xml:space="preserve"> -n 5 </w:t>
      </w:r>
      <w:proofErr w:type="spellStart"/>
      <w:r>
        <w:t>roles</w:t>
      </w:r>
      <w:proofErr w:type="spellEnd"/>
      <w:r>
        <w:t>/</w:t>
      </w:r>
      <w:proofErr w:type="spellStart"/>
      <w:r>
        <w:t>role_certificates</w:t>
      </w:r>
      <w:proofErr w:type="spellEnd"/>
      <w:r>
        <w:t>/</w:t>
      </w:r>
      <w:proofErr w:type="spellStart"/>
      <w:r>
        <w:t>tasks</w:t>
      </w:r>
      <w:proofErr w:type="spellEnd"/>
      <w:r>
        <w:t>/</w:t>
      </w:r>
      <w:proofErr w:type="spellStart"/>
      <w:r>
        <w:t>RedHat.yml</w:t>
      </w:r>
      <w:proofErr w:type="spellEnd"/>
    </w:p>
    <w:p w14:paraId="03D150DC" w14:textId="77777777" w:rsidR="00C37B6A" w:rsidRDefault="00C37B6A" w:rsidP="00273A08">
      <w:pPr>
        <w:pStyle w:val="Code"/>
      </w:pPr>
      <w:r>
        <w:t>---</w:t>
      </w:r>
    </w:p>
    <w:p w14:paraId="1017B807" w14:textId="77777777" w:rsidR="00C37B6A" w:rsidRDefault="00C37B6A" w:rsidP="00273A08">
      <w:pPr>
        <w:pStyle w:val="Code"/>
      </w:pPr>
      <w:r>
        <w:t xml:space="preserve">- </w:t>
      </w:r>
      <w:proofErr w:type="spellStart"/>
      <w:proofErr w:type="gramStart"/>
      <w:r>
        <w:t>name</w:t>
      </w:r>
      <w:proofErr w:type="spellEnd"/>
      <w:r>
        <w:t>:</w:t>
      </w:r>
      <w:proofErr w:type="gramEnd"/>
      <w:r>
        <w:t xml:space="preserve"> Copies Certificates</w:t>
      </w:r>
    </w:p>
    <w:p w14:paraId="78FBAF8B" w14:textId="77777777" w:rsidR="00C37B6A" w:rsidRDefault="00C37B6A" w:rsidP="00273A08">
      <w:pPr>
        <w:pStyle w:val="Code"/>
      </w:pPr>
      <w:r>
        <w:t xml:space="preserve">  </w:t>
      </w:r>
      <w:proofErr w:type="spellStart"/>
      <w:proofErr w:type="gramStart"/>
      <w:r>
        <w:t>ansible.builtin</w:t>
      </w:r>
      <w:proofErr w:type="gramEnd"/>
      <w:r>
        <w:t>.template</w:t>
      </w:r>
      <w:proofErr w:type="spellEnd"/>
      <w:r>
        <w:t>:</w:t>
      </w:r>
    </w:p>
    <w:p w14:paraId="6A8A60E1" w14:textId="77777777" w:rsidR="00C37B6A" w:rsidRDefault="00C37B6A" w:rsidP="00273A08">
      <w:pPr>
        <w:pStyle w:val="Code"/>
      </w:pPr>
      <w:r>
        <w:t xml:space="preserve">    </w:t>
      </w:r>
      <w:proofErr w:type="gramStart"/>
      <w:r>
        <w:t>src:</w:t>
      </w:r>
      <w:proofErr w:type="gramEnd"/>
      <w:r>
        <w:t xml:space="preserve"> "{{ item }}.j2"</w:t>
      </w:r>
    </w:p>
    <w:p w14:paraId="59B37B77" w14:textId="77777777" w:rsidR="00C37B6A" w:rsidRDefault="00C37B6A" w:rsidP="00273A08">
      <w:pPr>
        <w:pStyle w:val="Code"/>
      </w:pPr>
      <w:r>
        <w:t xml:space="preserve">    </w:t>
      </w:r>
      <w:proofErr w:type="spellStart"/>
      <w:proofErr w:type="gramStart"/>
      <w:r>
        <w:t>dest</w:t>
      </w:r>
      <w:proofErr w:type="spellEnd"/>
      <w:r>
        <w:t>:</w:t>
      </w:r>
      <w:proofErr w:type="gramEnd"/>
      <w:r>
        <w:t xml:space="preserve"> "{{ </w:t>
      </w:r>
      <w:proofErr w:type="spellStart"/>
      <w:r>
        <w:t>certificates_local_dir</w:t>
      </w:r>
      <w:proofErr w:type="spellEnd"/>
      <w:r>
        <w:t xml:space="preserve"> }}/{{ item }}"</w:t>
      </w:r>
    </w:p>
    <w:p w14:paraId="55947B5E" w14:textId="77777777" w:rsidR="00C37B6A" w:rsidRDefault="00C37B6A" w:rsidP="00C37B6A">
      <w:pPr>
        <w:pStyle w:val="Paragraphedeliste"/>
      </w:pPr>
    </w:p>
    <w:p w14:paraId="4B374AAC" w14:textId="3F0C9FA2" w:rsidR="00C37B6A" w:rsidRDefault="00C37B6A" w:rsidP="00A8116A">
      <w:pPr>
        <w:pStyle w:val="Paragraphedeliste"/>
        <w:numPr>
          <w:ilvl w:val="0"/>
          <w:numId w:val="28"/>
        </w:numPr>
      </w:pPr>
      <w:r>
        <w:t xml:space="preserve">Utiliser l'indentation minimale (2 espaces) uniquement. Bien que </w:t>
      </w:r>
      <w:r w:rsidRPr="00CF054E">
        <w:rPr>
          <w:i/>
          <w:iCs/>
        </w:rPr>
        <w:t>YAML</w:t>
      </w:r>
      <w:r>
        <w:t xml:space="preserve"> tolère des indentations de 4 espaces ou plus, ne pas privilégier cette option</w:t>
      </w:r>
    </w:p>
    <w:p w14:paraId="23387417" w14:textId="77777777" w:rsidR="00C37B6A" w:rsidRDefault="00C37B6A" w:rsidP="00273A08">
      <w:pPr>
        <w:pStyle w:val="Code"/>
      </w:pPr>
    </w:p>
    <w:p w14:paraId="6E664159" w14:textId="77777777" w:rsidR="00C37B6A" w:rsidRDefault="00C37B6A" w:rsidP="00273A08">
      <w:pPr>
        <w:pStyle w:val="Code"/>
      </w:pPr>
      <w:r>
        <w:t xml:space="preserve">$ cat </w:t>
      </w:r>
      <w:proofErr w:type="spellStart"/>
      <w:r>
        <w:t>roles</w:t>
      </w:r>
      <w:proofErr w:type="spellEnd"/>
      <w:r>
        <w:t>/</w:t>
      </w:r>
      <w:proofErr w:type="spellStart"/>
      <w:r>
        <w:t>role_certificates</w:t>
      </w:r>
      <w:proofErr w:type="spellEnd"/>
      <w:r>
        <w:t>/</w:t>
      </w:r>
      <w:proofErr w:type="spellStart"/>
      <w:r>
        <w:t>tasks</w:t>
      </w:r>
      <w:proofErr w:type="spellEnd"/>
      <w:r>
        <w:t>/</w:t>
      </w:r>
      <w:proofErr w:type="spellStart"/>
      <w:r>
        <w:t>RedHat.yml</w:t>
      </w:r>
      <w:proofErr w:type="spellEnd"/>
    </w:p>
    <w:p w14:paraId="63E5E79E" w14:textId="77777777" w:rsidR="00C37B6A" w:rsidRDefault="00C37B6A" w:rsidP="00273A08">
      <w:pPr>
        <w:pStyle w:val="Code"/>
      </w:pPr>
      <w:r>
        <w:t>---</w:t>
      </w:r>
    </w:p>
    <w:p w14:paraId="05F39502" w14:textId="77777777" w:rsidR="00C37B6A" w:rsidRDefault="00C37B6A" w:rsidP="00273A08">
      <w:pPr>
        <w:pStyle w:val="Code"/>
      </w:pPr>
      <w:r>
        <w:t xml:space="preserve">- </w:t>
      </w:r>
      <w:proofErr w:type="spellStart"/>
      <w:proofErr w:type="gramStart"/>
      <w:r>
        <w:t>name</w:t>
      </w:r>
      <w:proofErr w:type="spellEnd"/>
      <w:r>
        <w:t>:</w:t>
      </w:r>
      <w:proofErr w:type="gramEnd"/>
      <w:r>
        <w:t xml:space="preserve"> Copies Certificates</w:t>
      </w:r>
    </w:p>
    <w:p w14:paraId="6CA823D3" w14:textId="77777777" w:rsidR="00C37B6A" w:rsidRDefault="00C37B6A" w:rsidP="00273A08">
      <w:pPr>
        <w:pStyle w:val="Code"/>
      </w:pPr>
      <w:r>
        <w:t xml:space="preserve">  </w:t>
      </w:r>
      <w:proofErr w:type="spellStart"/>
      <w:proofErr w:type="gramStart"/>
      <w:r>
        <w:t>ansible.builtin</w:t>
      </w:r>
      <w:proofErr w:type="gramEnd"/>
      <w:r>
        <w:t>.template</w:t>
      </w:r>
      <w:proofErr w:type="spellEnd"/>
      <w:r>
        <w:t>:</w:t>
      </w:r>
    </w:p>
    <w:p w14:paraId="0973350A" w14:textId="77777777" w:rsidR="00C37B6A" w:rsidRDefault="00C37B6A" w:rsidP="00273A08">
      <w:pPr>
        <w:pStyle w:val="Code"/>
      </w:pPr>
      <w:r>
        <w:t xml:space="preserve">  </w:t>
      </w:r>
      <w:r w:rsidR="00B67159">
        <w:t xml:space="preserve">  </w:t>
      </w:r>
      <w:proofErr w:type="gramStart"/>
      <w:r>
        <w:t>src:</w:t>
      </w:r>
      <w:proofErr w:type="gramEnd"/>
      <w:r>
        <w:t xml:space="preserve"> "{{ item }}.j2"</w:t>
      </w:r>
    </w:p>
    <w:p w14:paraId="23C67CF4" w14:textId="77777777" w:rsidR="00C37B6A" w:rsidRDefault="00C37B6A" w:rsidP="00273A08">
      <w:pPr>
        <w:pStyle w:val="Code"/>
      </w:pPr>
      <w:r>
        <w:t xml:space="preserve">    </w:t>
      </w:r>
      <w:proofErr w:type="spellStart"/>
      <w:proofErr w:type="gramStart"/>
      <w:r>
        <w:t>dest</w:t>
      </w:r>
      <w:proofErr w:type="spellEnd"/>
      <w:r>
        <w:t>:</w:t>
      </w:r>
      <w:proofErr w:type="gramEnd"/>
      <w:r>
        <w:t xml:space="preserve"> "{{ </w:t>
      </w:r>
      <w:proofErr w:type="spellStart"/>
      <w:r>
        <w:t>certificates_local_dir</w:t>
      </w:r>
      <w:proofErr w:type="spellEnd"/>
      <w:r>
        <w:t xml:space="preserve"> }}/{{ item }}"</w:t>
      </w:r>
    </w:p>
    <w:p w14:paraId="10B45896" w14:textId="77777777" w:rsidR="00C37B6A" w:rsidRDefault="00C37B6A" w:rsidP="00273A08">
      <w:pPr>
        <w:pStyle w:val="Code"/>
      </w:pPr>
      <w:r>
        <w:t xml:space="preserve">    </w:t>
      </w:r>
      <w:proofErr w:type="spellStart"/>
      <w:proofErr w:type="gramStart"/>
      <w:r>
        <w:t>owner</w:t>
      </w:r>
      <w:proofErr w:type="spellEnd"/>
      <w:r>
        <w:t>:</w:t>
      </w:r>
      <w:proofErr w:type="gramEnd"/>
      <w:r>
        <w:t xml:space="preserve"> root</w:t>
      </w:r>
    </w:p>
    <w:p w14:paraId="71B731F4" w14:textId="77777777" w:rsidR="00C37B6A" w:rsidRDefault="00C37B6A" w:rsidP="00273A08">
      <w:pPr>
        <w:pStyle w:val="Code"/>
      </w:pPr>
      <w:r>
        <w:t xml:space="preserve">    </w:t>
      </w:r>
      <w:proofErr w:type="gramStart"/>
      <w:r>
        <w:t>group:</w:t>
      </w:r>
      <w:proofErr w:type="gramEnd"/>
      <w:r>
        <w:t xml:space="preserve"> root</w:t>
      </w:r>
    </w:p>
    <w:p w14:paraId="1C045813" w14:textId="77777777" w:rsidR="00C37B6A" w:rsidRDefault="00C37B6A" w:rsidP="00273A08">
      <w:pPr>
        <w:pStyle w:val="Code"/>
      </w:pPr>
      <w:r>
        <w:t xml:space="preserve">    </w:t>
      </w:r>
      <w:proofErr w:type="gramStart"/>
      <w:r>
        <w:t>mode:</w:t>
      </w:r>
      <w:proofErr w:type="gramEnd"/>
      <w:r>
        <w:t xml:space="preserve"> 0644</w:t>
      </w:r>
    </w:p>
    <w:p w14:paraId="67BF87CA" w14:textId="02C798BE" w:rsidR="00263441" w:rsidRDefault="00263441" w:rsidP="00273A08">
      <w:pPr>
        <w:pStyle w:val="Code"/>
      </w:pPr>
      <w:r>
        <w:t xml:space="preserve">  </w:t>
      </w:r>
      <w:proofErr w:type="spellStart"/>
      <w:proofErr w:type="gramStart"/>
      <w:r>
        <w:t>loop</w:t>
      </w:r>
      <w:proofErr w:type="spellEnd"/>
      <w:r>
        <w:t>:</w:t>
      </w:r>
      <w:proofErr w:type="gramEnd"/>
      <w:r>
        <w:t xml:space="preserve"> "{{ </w:t>
      </w:r>
      <w:proofErr w:type="spellStart"/>
      <w:r>
        <w:t>certificates_certificates_list</w:t>
      </w:r>
      <w:proofErr w:type="spellEnd"/>
      <w:r>
        <w:t xml:space="preserve"> }}"</w:t>
      </w:r>
    </w:p>
    <w:p w14:paraId="6DB3A33F" w14:textId="77777777" w:rsidR="00C37B6A" w:rsidRDefault="00C37B6A" w:rsidP="00273A08">
      <w:pPr>
        <w:pStyle w:val="Code"/>
      </w:pPr>
      <w:r>
        <w:t xml:space="preserve">  </w:t>
      </w:r>
      <w:proofErr w:type="spellStart"/>
      <w:proofErr w:type="gramStart"/>
      <w:r>
        <w:t>become</w:t>
      </w:r>
      <w:proofErr w:type="spellEnd"/>
      <w:r>
        <w:t>:</w:t>
      </w:r>
      <w:proofErr w:type="gramEnd"/>
      <w:r>
        <w:t xml:space="preserve"> yes</w:t>
      </w:r>
    </w:p>
    <w:p w14:paraId="23348524" w14:textId="24B42124" w:rsidR="00C37B6A" w:rsidRDefault="00C37B6A" w:rsidP="00273A08">
      <w:pPr>
        <w:pStyle w:val="Code"/>
      </w:pPr>
      <w:r>
        <w:t xml:space="preserve">  </w:t>
      </w:r>
      <w:proofErr w:type="spellStart"/>
      <w:proofErr w:type="gramStart"/>
      <w:r>
        <w:t>notify</w:t>
      </w:r>
      <w:proofErr w:type="spellEnd"/>
      <w:r>
        <w:t>:</w:t>
      </w:r>
      <w:proofErr w:type="gramEnd"/>
      <w:r>
        <w:t xml:space="preserve"> </w:t>
      </w:r>
      <w:proofErr w:type="spellStart"/>
      <w:r>
        <w:t>Extracts</w:t>
      </w:r>
      <w:proofErr w:type="spellEnd"/>
      <w:r>
        <w:t xml:space="preserve"> </w:t>
      </w:r>
      <w:proofErr w:type="spellStart"/>
      <w:r>
        <w:t>certificates</w:t>
      </w:r>
      <w:proofErr w:type="spellEnd"/>
      <w:r>
        <w:t xml:space="preserve"> on Linux host</w:t>
      </w:r>
    </w:p>
    <w:p w14:paraId="30E46CC7" w14:textId="77777777" w:rsidR="00C37B6A" w:rsidRDefault="00C37B6A" w:rsidP="00273A08">
      <w:pPr>
        <w:pStyle w:val="Code"/>
      </w:pPr>
      <w:r>
        <w:t xml:space="preserve">  </w:t>
      </w:r>
      <w:proofErr w:type="spellStart"/>
      <w:proofErr w:type="gramStart"/>
      <w:r>
        <w:t>when</w:t>
      </w:r>
      <w:proofErr w:type="spellEnd"/>
      <w:r>
        <w:t>:</w:t>
      </w:r>
      <w:proofErr w:type="gramEnd"/>
    </w:p>
    <w:p w14:paraId="462DD8B2" w14:textId="77777777" w:rsidR="00C37B6A" w:rsidRDefault="00C37B6A" w:rsidP="00273A08">
      <w:pPr>
        <w:pStyle w:val="Code"/>
      </w:pPr>
      <w:r>
        <w:t xml:space="preserve">  - </w:t>
      </w:r>
      <w:proofErr w:type="spellStart"/>
      <w:r>
        <w:t>certificates_certificates_list</w:t>
      </w:r>
      <w:proofErr w:type="spellEnd"/>
      <w:r>
        <w:t xml:space="preserve"> </w:t>
      </w:r>
      <w:proofErr w:type="spellStart"/>
      <w:r>
        <w:t>is</w:t>
      </w:r>
      <w:proofErr w:type="spellEnd"/>
      <w:r>
        <w:t xml:space="preserve"> </w:t>
      </w:r>
      <w:proofErr w:type="spellStart"/>
      <w:r>
        <w:t>defined</w:t>
      </w:r>
      <w:proofErr w:type="spellEnd"/>
    </w:p>
    <w:p w14:paraId="67DF0CAA" w14:textId="77777777" w:rsidR="00C37B6A" w:rsidRDefault="00C37B6A" w:rsidP="00273A08">
      <w:pPr>
        <w:pStyle w:val="Code"/>
      </w:pPr>
      <w:r>
        <w:t xml:space="preserve">  - </w:t>
      </w:r>
      <w:proofErr w:type="spellStart"/>
      <w:r>
        <w:t>certificates_certificates_list</w:t>
      </w:r>
      <w:proofErr w:type="spellEnd"/>
      <w:r>
        <w:t xml:space="preserve"> | </w:t>
      </w:r>
      <w:proofErr w:type="spellStart"/>
      <w:r>
        <w:t>length</w:t>
      </w:r>
      <w:proofErr w:type="spellEnd"/>
      <w:r>
        <w:t xml:space="preserve"> &gt; 0</w:t>
      </w:r>
    </w:p>
    <w:p w14:paraId="72F5B417" w14:textId="77777777" w:rsidR="00C37B6A" w:rsidRDefault="00C37B6A" w:rsidP="00C37B6A">
      <w:pPr>
        <w:pStyle w:val="Paragraphedeliste"/>
      </w:pPr>
    </w:p>
    <w:p w14:paraId="332CBD7F" w14:textId="21FDCFA4" w:rsidR="00C37B6A" w:rsidRDefault="00C37B6A" w:rsidP="00A8116A">
      <w:pPr>
        <w:pStyle w:val="Paragraphedeliste"/>
        <w:numPr>
          <w:ilvl w:val="0"/>
          <w:numId w:val="28"/>
        </w:numPr>
      </w:pPr>
      <w:r>
        <w:t>Espacer les tâches ou les définitions de variables pour améliorer la lisibilité</w:t>
      </w:r>
    </w:p>
    <w:p w14:paraId="566E8787" w14:textId="77777777" w:rsidR="00C37B6A" w:rsidRDefault="00C37B6A" w:rsidP="00C37B6A">
      <w:pPr>
        <w:pStyle w:val="Paragraphedeliste"/>
      </w:pPr>
    </w:p>
    <w:p w14:paraId="45D7A7D3" w14:textId="77777777" w:rsidR="00C37B6A" w:rsidRDefault="00C37B6A" w:rsidP="00273A08">
      <w:pPr>
        <w:pStyle w:val="Code"/>
      </w:pPr>
      <w:r>
        <w:t xml:space="preserve">- </w:t>
      </w:r>
      <w:proofErr w:type="spellStart"/>
      <w:r>
        <w:t>task</w:t>
      </w:r>
      <w:proofErr w:type="spellEnd"/>
      <w:r>
        <w:t xml:space="preserve"> 1</w:t>
      </w:r>
    </w:p>
    <w:p w14:paraId="7D4E30C0" w14:textId="77777777" w:rsidR="00C37B6A" w:rsidRDefault="00C37B6A" w:rsidP="00273A08">
      <w:pPr>
        <w:pStyle w:val="Code"/>
      </w:pPr>
      <w:r>
        <w:t xml:space="preserve">  </w:t>
      </w:r>
      <w:proofErr w:type="gramStart"/>
      <w:r>
        <w:t>module</w:t>
      </w:r>
      <w:proofErr w:type="gramEnd"/>
    </w:p>
    <w:p w14:paraId="3BB1338E" w14:textId="77777777" w:rsidR="00C37B6A" w:rsidRDefault="00C37B6A" w:rsidP="00273A08">
      <w:pPr>
        <w:pStyle w:val="Code"/>
      </w:pPr>
      <w:r>
        <w:lastRenderedPageBreak/>
        <w:t xml:space="preserve">    </w:t>
      </w:r>
      <w:proofErr w:type="gramStart"/>
      <w:r>
        <w:t>param</w:t>
      </w:r>
      <w:proofErr w:type="gramEnd"/>
      <w:r>
        <w:t>1: value</w:t>
      </w:r>
    </w:p>
    <w:p w14:paraId="450EB0D2" w14:textId="6D1F4EC7" w:rsidR="00C37B6A" w:rsidRDefault="00C37B6A" w:rsidP="00273A08">
      <w:pPr>
        <w:pStyle w:val="Code"/>
      </w:pPr>
      <w:r>
        <w:t xml:space="preserve">    </w:t>
      </w:r>
      <w:proofErr w:type="gramStart"/>
      <w:r>
        <w:t>param</w:t>
      </w:r>
      <w:proofErr w:type="gramEnd"/>
      <w:r>
        <w:t>2: value</w:t>
      </w:r>
    </w:p>
    <w:p w14:paraId="654B54F0" w14:textId="77777777" w:rsidR="00B67159" w:rsidRDefault="00B67159" w:rsidP="00273A08">
      <w:pPr>
        <w:pStyle w:val="Code"/>
      </w:pPr>
    </w:p>
    <w:p w14:paraId="7067EB4B" w14:textId="49ABF7B9" w:rsidR="00C37B6A" w:rsidRDefault="00C37B6A" w:rsidP="00273A08">
      <w:pPr>
        <w:pStyle w:val="Code"/>
      </w:pPr>
      <w:r>
        <w:t xml:space="preserve">- </w:t>
      </w:r>
      <w:proofErr w:type="spellStart"/>
      <w:r>
        <w:t>task</w:t>
      </w:r>
      <w:proofErr w:type="spellEnd"/>
      <w:r>
        <w:t xml:space="preserve"> 2</w:t>
      </w:r>
    </w:p>
    <w:p w14:paraId="3247ABB7" w14:textId="77777777" w:rsidR="00B67159" w:rsidRDefault="00B67159" w:rsidP="00273A08">
      <w:pPr>
        <w:pStyle w:val="Code"/>
      </w:pPr>
    </w:p>
    <w:p w14:paraId="5DBA9242" w14:textId="77777777" w:rsidR="00C37B6A" w:rsidRDefault="00C37B6A" w:rsidP="00273A08">
      <w:pPr>
        <w:pStyle w:val="Code"/>
      </w:pPr>
      <w:r>
        <w:t xml:space="preserve">- </w:t>
      </w:r>
      <w:proofErr w:type="spellStart"/>
      <w:r>
        <w:t>task</w:t>
      </w:r>
      <w:proofErr w:type="spellEnd"/>
      <w:r>
        <w:t xml:space="preserve"> 3</w:t>
      </w:r>
    </w:p>
    <w:p w14:paraId="1641E8E9" w14:textId="0F196727" w:rsidR="00C37B6A" w:rsidRDefault="00C37B6A" w:rsidP="00331402"/>
    <w:p w14:paraId="0BAB4AB2" w14:textId="77777777" w:rsidR="0020317D" w:rsidRDefault="00C37B6A" w:rsidP="0020317D">
      <w:pPr>
        <w:pStyle w:val="Paragraphedeliste"/>
        <w:numPr>
          <w:ilvl w:val="0"/>
          <w:numId w:val="28"/>
        </w:numPr>
      </w:pPr>
      <w:r>
        <w:t xml:space="preserve">Dans un fichier YAML de type </w:t>
      </w:r>
      <w:proofErr w:type="spellStart"/>
      <w:r w:rsidRPr="00CF054E">
        <w:rPr>
          <w:i/>
          <w:iCs/>
        </w:rPr>
        <w:t>task</w:t>
      </w:r>
      <w:proofErr w:type="spellEnd"/>
      <w:r w:rsidRPr="00CF054E">
        <w:rPr>
          <w:i/>
          <w:iCs/>
        </w:rPr>
        <w:t xml:space="preserve"> file</w:t>
      </w:r>
      <w:r>
        <w:t xml:space="preserve"> (répertoires </w:t>
      </w:r>
      <w:r w:rsidRPr="00CF054E">
        <w:rPr>
          <w:i/>
          <w:iCs/>
        </w:rPr>
        <w:t>handlers</w:t>
      </w:r>
      <w:r>
        <w:t xml:space="preserve"> et </w:t>
      </w:r>
      <w:proofErr w:type="spellStart"/>
      <w:r w:rsidRPr="00CF054E">
        <w:rPr>
          <w:i/>
          <w:iCs/>
        </w:rPr>
        <w:t>tasks</w:t>
      </w:r>
      <w:proofErr w:type="spellEnd"/>
      <w:r>
        <w:t>) :</w:t>
      </w:r>
    </w:p>
    <w:p w14:paraId="49470BC0" w14:textId="0305D69B" w:rsidR="00CF054E" w:rsidRDefault="00C37B6A" w:rsidP="0020317D">
      <w:pPr>
        <w:pStyle w:val="Paragraphedeliste"/>
        <w:numPr>
          <w:ilvl w:val="1"/>
          <w:numId w:val="28"/>
        </w:numPr>
      </w:pPr>
      <w:r>
        <w:t xml:space="preserve">Nommer les </w:t>
      </w:r>
      <w:proofErr w:type="spellStart"/>
      <w:r w:rsidR="001A605A" w:rsidRPr="00CF054E">
        <w:rPr>
          <w:i/>
          <w:iCs/>
        </w:rPr>
        <w:t>task</w:t>
      </w:r>
      <w:proofErr w:type="spellEnd"/>
      <w:r w:rsidR="001A605A" w:rsidRPr="00CF054E">
        <w:rPr>
          <w:i/>
          <w:iCs/>
        </w:rPr>
        <w:t xml:space="preserve"> </w:t>
      </w:r>
      <w:r>
        <w:t xml:space="preserve">de manière unique au sein d'un </w:t>
      </w:r>
      <w:proofErr w:type="spellStart"/>
      <w:r w:rsidRPr="00CF054E">
        <w:t>Role</w:t>
      </w:r>
      <w:proofErr w:type="spellEnd"/>
    </w:p>
    <w:p w14:paraId="1210BB3E" w14:textId="77777777" w:rsidR="001A605A" w:rsidRDefault="001A605A" w:rsidP="001A605A">
      <w:pPr>
        <w:pStyle w:val="Paragraphedeliste"/>
        <w:ind w:left="1440"/>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762025" w:rsidRPr="00AA3F55" w14:paraId="1FCAC7FB" w14:textId="77777777" w:rsidTr="005112BF">
        <w:tc>
          <w:tcPr>
            <w:tcW w:w="1838" w:type="dxa"/>
          </w:tcPr>
          <w:p w14:paraId="22E3BEC9" w14:textId="77777777" w:rsidR="00762025" w:rsidRDefault="00762025" w:rsidP="00762025">
            <w:pPr>
              <w:pStyle w:val="Paragraphedeliste"/>
              <w:numPr>
                <w:ilvl w:val="0"/>
                <w:numId w:val="11"/>
              </w:numPr>
            </w:pPr>
          </w:p>
        </w:tc>
        <w:tc>
          <w:tcPr>
            <w:tcW w:w="7478" w:type="dxa"/>
          </w:tcPr>
          <w:p w14:paraId="161ADE31" w14:textId="719CE89A" w:rsidR="00762025" w:rsidRPr="001A605A" w:rsidRDefault="001A605A" w:rsidP="005112BF">
            <w:r>
              <w:t xml:space="preserve">Chaque </w:t>
            </w:r>
            <w:proofErr w:type="spellStart"/>
            <w:r w:rsidRPr="00CF054E">
              <w:rPr>
                <w:i/>
                <w:iCs/>
              </w:rPr>
              <w:t>task</w:t>
            </w:r>
            <w:proofErr w:type="spellEnd"/>
            <w:r>
              <w:t xml:space="preserve"> d’un </w:t>
            </w:r>
            <w:proofErr w:type="spellStart"/>
            <w:r>
              <w:rPr>
                <w:i/>
                <w:iCs/>
              </w:rPr>
              <w:t>play</w:t>
            </w:r>
            <w:proofErr w:type="spellEnd"/>
            <w:r>
              <w:rPr>
                <w:i/>
                <w:iCs/>
              </w:rPr>
              <w:t xml:space="preserve"> </w:t>
            </w:r>
            <w:r w:rsidRPr="001A605A">
              <w:t>doit</w:t>
            </w:r>
            <w:r>
              <w:t xml:space="preserve"> avoir un nom unique</w:t>
            </w:r>
          </w:p>
        </w:tc>
      </w:tr>
    </w:tbl>
    <w:p w14:paraId="2EA5D3CF" w14:textId="77777777" w:rsidR="00762025" w:rsidRDefault="00762025" w:rsidP="001B7F4C">
      <w:pPr>
        <w:pStyle w:val="Paragraphedeliste"/>
        <w:ind w:left="1440"/>
      </w:pPr>
    </w:p>
    <w:p w14:paraId="75EB9C7B" w14:textId="0E228308" w:rsidR="00CF054E" w:rsidRDefault="00C37B6A" w:rsidP="00A8116A">
      <w:pPr>
        <w:pStyle w:val="Paragraphedeliste"/>
        <w:numPr>
          <w:ilvl w:val="1"/>
          <w:numId w:val="28"/>
        </w:numPr>
      </w:pPr>
      <w:r>
        <w:t xml:space="preserve">La première ligne d'une tâche doit utiliser la directive </w:t>
      </w:r>
      <w:proofErr w:type="spellStart"/>
      <w:r w:rsidRPr="00CF054E">
        <w:rPr>
          <w:i/>
          <w:iCs/>
        </w:rPr>
        <w:t>name</w:t>
      </w:r>
      <w:proofErr w:type="spellEnd"/>
      <w:r>
        <w:t xml:space="preserve"> puis le nom </w:t>
      </w:r>
      <w:r w:rsidR="00273A08">
        <w:t xml:space="preserve">long </w:t>
      </w:r>
      <w:r>
        <w:t xml:space="preserve">du module et ses attributs puis viennent dans cet ordre les directives </w:t>
      </w:r>
      <w:proofErr w:type="spellStart"/>
      <w:r w:rsidRPr="00CF054E">
        <w:rPr>
          <w:i/>
          <w:iCs/>
        </w:rPr>
        <w:t>loop</w:t>
      </w:r>
      <w:proofErr w:type="spellEnd"/>
      <w:r>
        <w:t xml:space="preserve">, </w:t>
      </w:r>
      <w:proofErr w:type="spellStart"/>
      <w:r w:rsidRPr="00CF054E">
        <w:rPr>
          <w:i/>
          <w:iCs/>
        </w:rPr>
        <w:t>become</w:t>
      </w:r>
      <w:proofErr w:type="spellEnd"/>
      <w:r>
        <w:t xml:space="preserve">, </w:t>
      </w:r>
      <w:proofErr w:type="spellStart"/>
      <w:r w:rsidRPr="00CF054E">
        <w:rPr>
          <w:i/>
          <w:iCs/>
        </w:rPr>
        <w:t>when</w:t>
      </w:r>
      <w:proofErr w:type="spellEnd"/>
      <w:r>
        <w:t xml:space="preserve">, </w:t>
      </w:r>
      <w:proofErr w:type="spellStart"/>
      <w:r w:rsidRPr="00CF054E">
        <w:rPr>
          <w:i/>
          <w:iCs/>
        </w:rPr>
        <w:t>changed_when</w:t>
      </w:r>
      <w:proofErr w:type="spellEnd"/>
      <w:r>
        <w:t xml:space="preserve">, </w:t>
      </w:r>
      <w:proofErr w:type="spellStart"/>
      <w:r w:rsidRPr="00CF054E">
        <w:rPr>
          <w:i/>
          <w:iCs/>
        </w:rPr>
        <w:t>failed_when</w:t>
      </w:r>
      <w:proofErr w:type="spellEnd"/>
      <w:r>
        <w:t xml:space="preserve"> ...</w:t>
      </w:r>
    </w:p>
    <w:p w14:paraId="1FB34BDA" w14:textId="77777777" w:rsidR="00273A08" w:rsidRDefault="00273A08" w:rsidP="00273A08"/>
    <w:p w14:paraId="06EE3B55" w14:textId="76A5D97D" w:rsidR="00273A08" w:rsidRDefault="00273A08" w:rsidP="00273A08">
      <w:r>
        <w:t xml:space="preserve">Exemple : </w:t>
      </w:r>
    </w:p>
    <w:p w14:paraId="1BFF8333" w14:textId="77777777" w:rsidR="00273A08" w:rsidRDefault="00273A08" w:rsidP="00273A08"/>
    <w:p w14:paraId="10720E49" w14:textId="35FFB2F8" w:rsidR="00273A08" w:rsidRPr="005549F6" w:rsidRDefault="00273A08" w:rsidP="00273A08">
      <w:pPr>
        <w:pStyle w:val="Code"/>
        <w:rPr>
          <w:b/>
          <w:bCs/>
        </w:rPr>
      </w:pPr>
      <w:r>
        <w:t xml:space="preserve">- </w:t>
      </w:r>
      <w:proofErr w:type="spellStart"/>
      <w:proofErr w:type="gramStart"/>
      <w:r w:rsidRPr="005549F6">
        <w:rPr>
          <w:b/>
          <w:bCs/>
        </w:rPr>
        <w:t>name</w:t>
      </w:r>
      <w:proofErr w:type="spellEnd"/>
      <w:r w:rsidRPr="005549F6">
        <w:rPr>
          <w:b/>
          <w:bCs/>
        </w:rPr>
        <w:t>:</w:t>
      </w:r>
      <w:proofErr w:type="gramEnd"/>
      <w:r w:rsidRPr="005549F6">
        <w:rPr>
          <w:b/>
          <w:bCs/>
        </w:rPr>
        <w:t xml:space="preserve"> </w:t>
      </w:r>
      <w:r w:rsidR="00A151C5" w:rsidRPr="005549F6">
        <w:rPr>
          <w:b/>
          <w:bCs/>
        </w:rPr>
        <w:t>…</w:t>
      </w:r>
    </w:p>
    <w:p w14:paraId="029AC04B" w14:textId="3028E5FE" w:rsidR="00273A08" w:rsidRPr="005549F6" w:rsidRDefault="00273A08" w:rsidP="00273A08">
      <w:pPr>
        <w:pStyle w:val="Code"/>
        <w:rPr>
          <w:b/>
          <w:bCs/>
        </w:rPr>
      </w:pPr>
      <w:r w:rsidRPr="005549F6">
        <w:rPr>
          <w:b/>
          <w:bCs/>
        </w:rPr>
        <w:t xml:space="preserve">  </w:t>
      </w:r>
      <w:proofErr w:type="spellStart"/>
      <w:proofErr w:type="gramStart"/>
      <w:r w:rsidR="00CD648D" w:rsidRPr="005549F6">
        <w:rPr>
          <w:b/>
          <w:bCs/>
        </w:rPr>
        <w:t>n</w:t>
      </w:r>
      <w:r w:rsidR="00A151C5" w:rsidRPr="005549F6">
        <w:rPr>
          <w:b/>
          <w:bCs/>
        </w:rPr>
        <w:t>om</w:t>
      </w:r>
      <w:proofErr w:type="gramEnd"/>
      <w:r w:rsidR="00A151C5" w:rsidRPr="005549F6">
        <w:rPr>
          <w:b/>
          <w:bCs/>
        </w:rPr>
        <w:t>_</w:t>
      </w:r>
      <w:r w:rsidR="00CD648D" w:rsidRPr="005549F6">
        <w:rPr>
          <w:b/>
          <w:bCs/>
        </w:rPr>
        <w:t>du_module</w:t>
      </w:r>
      <w:proofErr w:type="spellEnd"/>
      <w:r w:rsidRPr="005549F6">
        <w:rPr>
          <w:b/>
          <w:bCs/>
        </w:rPr>
        <w:t>:</w:t>
      </w:r>
    </w:p>
    <w:p w14:paraId="03B98D6E" w14:textId="651AFB2A" w:rsidR="00273A08" w:rsidRDefault="00273A08" w:rsidP="00CD648D">
      <w:pPr>
        <w:pStyle w:val="Code"/>
      </w:pPr>
      <w:r>
        <w:t xml:space="preserve">    </w:t>
      </w:r>
      <w:proofErr w:type="gramStart"/>
      <w:r w:rsidR="00CD648D">
        <w:t>param</w:t>
      </w:r>
      <w:proofErr w:type="gramEnd"/>
      <w:r w:rsidR="00CD648D">
        <w:t>1: value</w:t>
      </w:r>
    </w:p>
    <w:p w14:paraId="5C65CD6C" w14:textId="2ADB33E6" w:rsidR="00CD648D" w:rsidRDefault="00CD648D" w:rsidP="00CD648D">
      <w:pPr>
        <w:pStyle w:val="Code"/>
      </w:pPr>
      <w:r>
        <w:t xml:space="preserve">    </w:t>
      </w:r>
      <w:proofErr w:type="gramStart"/>
      <w:r>
        <w:t>param</w:t>
      </w:r>
      <w:proofErr w:type="gramEnd"/>
      <w:r>
        <w:t>2: value</w:t>
      </w:r>
    </w:p>
    <w:p w14:paraId="601C516A" w14:textId="21058076" w:rsidR="00095090" w:rsidRDefault="00095090" w:rsidP="00CD648D">
      <w:pPr>
        <w:pStyle w:val="Code"/>
      </w:pPr>
      <w:r>
        <w:t xml:space="preserve">    …</w:t>
      </w:r>
    </w:p>
    <w:p w14:paraId="6782D676" w14:textId="2C27892C" w:rsidR="00273A08" w:rsidRDefault="00273A08" w:rsidP="00273A08">
      <w:pPr>
        <w:pStyle w:val="Code"/>
      </w:pPr>
      <w:r>
        <w:t xml:space="preserve">  </w:t>
      </w:r>
      <w:proofErr w:type="spellStart"/>
      <w:proofErr w:type="gramStart"/>
      <w:r>
        <w:t>loop</w:t>
      </w:r>
      <w:proofErr w:type="spellEnd"/>
      <w:r>
        <w:t>:</w:t>
      </w:r>
      <w:proofErr w:type="gramEnd"/>
      <w:r>
        <w:t xml:space="preserve"> </w:t>
      </w:r>
      <w:r w:rsidR="00156681">
        <w:t>…</w:t>
      </w:r>
    </w:p>
    <w:p w14:paraId="60C27A9E" w14:textId="77777777" w:rsidR="00263441" w:rsidRDefault="00263441" w:rsidP="00263441">
      <w:pPr>
        <w:pStyle w:val="Code"/>
      </w:pPr>
      <w:r>
        <w:t xml:space="preserve">  </w:t>
      </w:r>
      <w:proofErr w:type="spellStart"/>
      <w:proofErr w:type="gramStart"/>
      <w:r>
        <w:t>become</w:t>
      </w:r>
      <w:proofErr w:type="spellEnd"/>
      <w:r>
        <w:t>:</w:t>
      </w:r>
      <w:proofErr w:type="gramEnd"/>
      <w:r>
        <w:t xml:space="preserve"> …</w:t>
      </w:r>
    </w:p>
    <w:p w14:paraId="216A4AC1" w14:textId="6C6F5B5C" w:rsidR="00273A08" w:rsidRDefault="00273A08" w:rsidP="00273A08">
      <w:pPr>
        <w:pStyle w:val="Code"/>
      </w:pPr>
      <w:r>
        <w:t xml:space="preserve">  </w:t>
      </w:r>
      <w:proofErr w:type="spellStart"/>
      <w:proofErr w:type="gramStart"/>
      <w:r>
        <w:t>notify</w:t>
      </w:r>
      <w:proofErr w:type="spellEnd"/>
      <w:r>
        <w:t>:</w:t>
      </w:r>
      <w:proofErr w:type="gramEnd"/>
      <w:r>
        <w:t xml:space="preserve"> </w:t>
      </w:r>
      <w:r w:rsidR="00156681">
        <w:t>…</w:t>
      </w:r>
    </w:p>
    <w:p w14:paraId="61DB395B" w14:textId="4068DB37" w:rsidR="00273A08" w:rsidRDefault="00273A08" w:rsidP="00156681">
      <w:pPr>
        <w:pStyle w:val="Code"/>
      </w:pPr>
      <w:r>
        <w:t xml:space="preserve">  </w:t>
      </w:r>
      <w:proofErr w:type="spellStart"/>
      <w:proofErr w:type="gramStart"/>
      <w:r>
        <w:t>when</w:t>
      </w:r>
      <w:proofErr w:type="spellEnd"/>
      <w:r>
        <w:t>:</w:t>
      </w:r>
      <w:proofErr w:type="gramEnd"/>
      <w:r w:rsidR="00156681">
        <w:t xml:space="preserve"> …</w:t>
      </w:r>
    </w:p>
    <w:p w14:paraId="50B18BD9" w14:textId="65396207" w:rsidR="00095090" w:rsidRDefault="00095090" w:rsidP="00156681">
      <w:pPr>
        <w:pStyle w:val="Code"/>
      </w:pPr>
      <w:r>
        <w:t xml:space="preserve">  </w:t>
      </w:r>
      <w:proofErr w:type="spellStart"/>
      <w:proofErr w:type="gramStart"/>
      <w:r>
        <w:t>register</w:t>
      </w:r>
      <w:proofErr w:type="spellEnd"/>
      <w:r>
        <w:t>:</w:t>
      </w:r>
      <w:proofErr w:type="gramEnd"/>
      <w:r>
        <w:t xml:space="preserve"> …</w:t>
      </w:r>
    </w:p>
    <w:p w14:paraId="69BFB428" w14:textId="5068899F" w:rsidR="00156681" w:rsidRDefault="00263441" w:rsidP="00263441">
      <w:pPr>
        <w:pStyle w:val="Code"/>
      </w:pPr>
      <w:r>
        <w:t xml:space="preserve">  </w:t>
      </w:r>
      <w:proofErr w:type="spellStart"/>
      <w:proofErr w:type="gramStart"/>
      <w:r>
        <w:t>failed</w:t>
      </w:r>
      <w:proofErr w:type="gramEnd"/>
      <w:r>
        <w:t>_when</w:t>
      </w:r>
      <w:proofErr w:type="spellEnd"/>
      <w:r>
        <w:t>: …</w:t>
      </w:r>
    </w:p>
    <w:p w14:paraId="200C8244" w14:textId="4B33CA50" w:rsidR="00263441" w:rsidRDefault="00263441" w:rsidP="00263441">
      <w:pPr>
        <w:pStyle w:val="Code"/>
      </w:pPr>
      <w:r>
        <w:t xml:space="preserve">  </w:t>
      </w:r>
      <w:proofErr w:type="spellStart"/>
      <w:proofErr w:type="gramStart"/>
      <w:r>
        <w:t>ignore</w:t>
      </w:r>
      <w:proofErr w:type="gramEnd"/>
      <w:r>
        <w:t>_errors</w:t>
      </w:r>
      <w:proofErr w:type="spellEnd"/>
      <w:r w:rsidR="00095090">
        <w:t>: …</w:t>
      </w:r>
    </w:p>
    <w:p w14:paraId="5B343047" w14:textId="261895F1" w:rsidR="00095090" w:rsidRDefault="00095090" w:rsidP="00263441">
      <w:pPr>
        <w:pStyle w:val="Code"/>
      </w:pPr>
      <w:r>
        <w:t xml:space="preserve">  …</w:t>
      </w:r>
    </w:p>
    <w:p w14:paraId="02D16AD1" w14:textId="77777777" w:rsidR="001A605A" w:rsidRDefault="001A605A" w:rsidP="001A605A">
      <w:pPr>
        <w:pStyle w:val="Paragraphedeliste"/>
        <w:ind w:left="1440"/>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762025" w:rsidRPr="00AA3F55" w14:paraId="18555984" w14:textId="77777777" w:rsidTr="005112BF">
        <w:tc>
          <w:tcPr>
            <w:tcW w:w="1838" w:type="dxa"/>
          </w:tcPr>
          <w:p w14:paraId="21FEE266" w14:textId="77777777" w:rsidR="00762025" w:rsidRDefault="00762025" w:rsidP="00762025">
            <w:pPr>
              <w:pStyle w:val="Paragraphedeliste"/>
              <w:numPr>
                <w:ilvl w:val="0"/>
                <w:numId w:val="11"/>
              </w:numPr>
            </w:pPr>
          </w:p>
        </w:tc>
        <w:tc>
          <w:tcPr>
            <w:tcW w:w="7478" w:type="dxa"/>
          </w:tcPr>
          <w:p w14:paraId="4A401AEA" w14:textId="45907377" w:rsidR="00762025" w:rsidRPr="00456030" w:rsidRDefault="00D37844" w:rsidP="005112BF">
            <w:r>
              <w:t>L</w:t>
            </w:r>
            <w:r w:rsidR="00B4660F">
              <w:t xml:space="preserve">a première </w:t>
            </w:r>
            <w:r w:rsidR="00B4660F">
              <w:rPr>
                <w:i/>
                <w:iCs/>
              </w:rPr>
              <w:t xml:space="preserve">key </w:t>
            </w:r>
            <w:r w:rsidR="00B4660F">
              <w:t xml:space="preserve">d’une </w:t>
            </w:r>
            <w:proofErr w:type="spellStart"/>
            <w:r w:rsidR="00B4660F">
              <w:rPr>
                <w:i/>
                <w:iCs/>
              </w:rPr>
              <w:t>task</w:t>
            </w:r>
            <w:proofErr w:type="spellEnd"/>
            <w:r w:rsidR="00B4660F">
              <w:rPr>
                <w:i/>
                <w:iCs/>
              </w:rPr>
              <w:t xml:space="preserve"> </w:t>
            </w:r>
            <w:r w:rsidR="00B4660F">
              <w:t xml:space="preserve">est </w:t>
            </w:r>
            <w:r w:rsidR="005549F6">
              <w:t xml:space="preserve">systématiquement </w:t>
            </w:r>
            <w:r w:rsidR="00456030">
              <w:t xml:space="preserve">la directive </w:t>
            </w:r>
            <w:proofErr w:type="spellStart"/>
            <w:r w:rsidR="00456030">
              <w:rPr>
                <w:i/>
                <w:iCs/>
              </w:rPr>
              <w:t>name</w:t>
            </w:r>
            <w:proofErr w:type="spellEnd"/>
            <w:r w:rsidR="00456030">
              <w:t>. La seconde est le nom du module</w:t>
            </w:r>
          </w:p>
        </w:tc>
      </w:tr>
    </w:tbl>
    <w:p w14:paraId="58EEC16F" w14:textId="77777777" w:rsidR="00762025" w:rsidRDefault="00762025" w:rsidP="00762025">
      <w:pPr>
        <w:pStyle w:val="Paragraphedeliste"/>
        <w:ind w:left="1440"/>
      </w:pPr>
    </w:p>
    <w:p w14:paraId="74EA45F8" w14:textId="1123B99E" w:rsidR="00C37B6A" w:rsidRPr="00331402" w:rsidRDefault="00C37B6A" w:rsidP="00A8116A">
      <w:pPr>
        <w:pStyle w:val="Paragraphedeliste"/>
        <w:numPr>
          <w:ilvl w:val="1"/>
          <w:numId w:val="28"/>
        </w:numPr>
      </w:pPr>
      <w:r w:rsidRPr="00331402">
        <w:t xml:space="preserve">Chaque tâche nécessitant une élévation de privilège doit contenir la direction </w:t>
      </w:r>
      <w:proofErr w:type="spellStart"/>
      <w:proofErr w:type="gramStart"/>
      <w:r w:rsidRPr="00331402">
        <w:rPr>
          <w:i/>
          <w:iCs/>
        </w:rPr>
        <w:t>become</w:t>
      </w:r>
      <w:proofErr w:type="spellEnd"/>
      <w:r w:rsidRPr="00331402">
        <w:rPr>
          <w:i/>
          <w:iCs/>
        </w:rPr>
        <w:t>:</w:t>
      </w:r>
      <w:proofErr w:type="gramEnd"/>
      <w:r w:rsidRPr="00331402">
        <w:rPr>
          <w:i/>
          <w:iCs/>
        </w:rPr>
        <w:t xml:space="preserve"> yes</w:t>
      </w:r>
      <w:r w:rsidRPr="00331402">
        <w:t xml:space="preserve">. RAPPEL : Pour Red Hat, une élévation de privilèges consiste à exécuter la tâche en tant que l'utilisateur </w:t>
      </w:r>
      <w:r w:rsidRPr="00331402">
        <w:rPr>
          <w:i/>
          <w:iCs/>
        </w:rPr>
        <w:t>root</w:t>
      </w:r>
    </w:p>
    <w:p w14:paraId="229498E0" w14:textId="77777777" w:rsidR="00762025" w:rsidRPr="00762025" w:rsidRDefault="00762025" w:rsidP="00762025">
      <w:pPr>
        <w:pStyle w:val="Paragraphedeliste"/>
        <w:ind w:left="1440"/>
        <w:rPr>
          <w:highlight w:val="yellow"/>
        </w:rPr>
      </w:pP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762025" w:rsidRPr="00AA3F55" w14:paraId="3E15A29A" w14:textId="77777777" w:rsidTr="005112BF">
        <w:tc>
          <w:tcPr>
            <w:tcW w:w="1838" w:type="dxa"/>
          </w:tcPr>
          <w:p w14:paraId="441FE2D4" w14:textId="77777777" w:rsidR="00762025" w:rsidRDefault="00762025" w:rsidP="00762025">
            <w:pPr>
              <w:pStyle w:val="Paragraphedeliste"/>
              <w:numPr>
                <w:ilvl w:val="0"/>
                <w:numId w:val="11"/>
              </w:numPr>
            </w:pPr>
          </w:p>
        </w:tc>
        <w:tc>
          <w:tcPr>
            <w:tcW w:w="7478" w:type="dxa"/>
          </w:tcPr>
          <w:p w14:paraId="164DB496" w14:textId="6480366F" w:rsidR="00762025" w:rsidRPr="00AA3F55" w:rsidRDefault="004879C9" w:rsidP="005112BF">
            <w:r>
              <w:t>L’</w:t>
            </w:r>
            <w:r w:rsidR="001B25E4">
              <w:t xml:space="preserve">utilisation de </w:t>
            </w:r>
            <w:r w:rsidR="001906C4">
              <w:t>l</w:t>
            </w:r>
            <w:r w:rsidR="001906C4" w:rsidRPr="00266471">
              <w:t>’élévation de</w:t>
            </w:r>
            <w:r w:rsidR="00A049A3">
              <w:t>s</w:t>
            </w:r>
            <w:r w:rsidR="001906C4" w:rsidRPr="00266471">
              <w:t xml:space="preserve"> privilèges</w:t>
            </w:r>
            <w:r w:rsidR="00A049A3">
              <w:t xml:space="preserve"> en tant que « root »</w:t>
            </w:r>
            <w:r w:rsidR="001906C4" w:rsidRPr="00266471">
              <w:t xml:space="preserve"> sera particulièrement contrôlée lors de la relecture</w:t>
            </w:r>
            <w:r w:rsidR="001906C4">
              <w:t xml:space="preserve"> </w:t>
            </w:r>
            <w:r w:rsidR="008F5C18">
              <w:t xml:space="preserve">du </w:t>
            </w:r>
            <w:proofErr w:type="spellStart"/>
            <w:r w:rsidR="008F5C18">
              <w:t>Role</w:t>
            </w:r>
            <w:proofErr w:type="spellEnd"/>
          </w:p>
        </w:tc>
      </w:tr>
    </w:tbl>
    <w:p w14:paraId="0BE6B10E" w14:textId="50BCCE87" w:rsidR="00CB1894" w:rsidRPr="00CB1894" w:rsidRDefault="002D0906" w:rsidP="00CB1894">
      <w:pPr>
        <w:pStyle w:val="Titre3"/>
        <w:rPr>
          <w:rFonts w:eastAsiaTheme="minorHAnsi"/>
        </w:rPr>
      </w:pPr>
      <w:bookmarkStart w:id="45" w:name="_Toc86170881"/>
      <w:r>
        <w:rPr>
          <w:rFonts w:eastAsiaTheme="minorHAnsi"/>
        </w:rPr>
        <w:t>Prise en main</w:t>
      </w:r>
      <w:r w:rsidR="00CB1894" w:rsidRPr="00CB1894">
        <w:rPr>
          <w:rFonts w:eastAsiaTheme="minorHAnsi"/>
        </w:rPr>
        <w:t xml:space="preserve"> d'un </w:t>
      </w:r>
      <w:r>
        <w:rPr>
          <w:rFonts w:eastAsiaTheme="minorHAnsi"/>
        </w:rPr>
        <w:t xml:space="preserve">nouveau </w:t>
      </w:r>
      <w:proofErr w:type="spellStart"/>
      <w:r w:rsidR="00CB1894" w:rsidRPr="00CB1894">
        <w:rPr>
          <w:rFonts w:eastAsiaTheme="minorHAnsi"/>
        </w:rPr>
        <w:t>Role</w:t>
      </w:r>
      <w:proofErr w:type="spellEnd"/>
      <w:r w:rsidR="00CB1894" w:rsidRPr="00CB1894">
        <w:rPr>
          <w:rFonts w:eastAsiaTheme="minorHAnsi"/>
        </w:rPr>
        <w:t xml:space="preserve"> Ansible</w:t>
      </w:r>
      <w:bookmarkEnd w:id="45"/>
    </w:p>
    <w:p w14:paraId="5D937E28" w14:textId="434EA7A5" w:rsidR="008E2E95" w:rsidRDefault="009443D4" w:rsidP="008E2E95">
      <w:r>
        <w:t>Depuis</w:t>
      </w:r>
      <w:r w:rsidR="00CB1894" w:rsidRPr="00CB1894">
        <w:t xml:space="preserve"> un serveur </w:t>
      </w:r>
      <w:r>
        <w:t xml:space="preserve">Linux </w:t>
      </w:r>
      <w:r w:rsidR="00CB1894" w:rsidRPr="00CB1894">
        <w:t xml:space="preserve">disposant de l'utilitaire </w:t>
      </w:r>
      <w:r w:rsidR="00CB1894" w:rsidRPr="008E2E95">
        <w:rPr>
          <w:i/>
          <w:iCs/>
        </w:rPr>
        <w:t>git</w:t>
      </w:r>
      <w:r w:rsidR="00CB1894" w:rsidRPr="00CB1894">
        <w:t xml:space="preserve"> et ayant les droits de se connecter en SSH au serveur </w:t>
      </w:r>
      <w:proofErr w:type="spellStart"/>
      <w:r w:rsidR="00CB1894" w:rsidRPr="00CB1894">
        <w:t>Git</w:t>
      </w:r>
      <w:r w:rsidR="008E2E95">
        <w:t>L</w:t>
      </w:r>
      <w:r w:rsidR="00CB1894" w:rsidRPr="00CB1894">
        <w:t>ab</w:t>
      </w:r>
      <w:proofErr w:type="spellEnd"/>
      <w:r w:rsidR="00CB1894" w:rsidRPr="00CB1894">
        <w:t xml:space="preserve">. Par ailleurs, votre environnement utilisateur doit disposer de la clé SSH privée configurée votre compte </w:t>
      </w:r>
      <w:proofErr w:type="spellStart"/>
      <w:r w:rsidR="00CB1894" w:rsidRPr="00CB1894">
        <w:t>Git</w:t>
      </w:r>
      <w:r w:rsidR="008E2E95">
        <w:t>L</w:t>
      </w:r>
      <w:r w:rsidR="00CB1894" w:rsidRPr="00CB1894">
        <w:t>ab</w:t>
      </w:r>
      <w:proofErr w:type="spellEnd"/>
      <w:r w:rsidR="00CB1894" w:rsidRPr="00CB1894">
        <w:t>.</w:t>
      </w:r>
    </w:p>
    <w:p w14:paraId="64CC7CAB" w14:textId="77777777" w:rsidR="008E2E95" w:rsidRDefault="008E2E95" w:rsidP="008E2E95"/>
    <w:p w14:paraId="3C8EEA2C" w14:textId="3F05D39A" w:rsidR="00CB1894" w:rsidRPr="00CB1894" w:rsidRDefault="00CB1894" w:rsidP="008E2E95">
      <w:r w:rsidRPr="00CB1894">
        <w:t xml:space="preserve">Depuis son répertoire d'accueil, se placer dans le répertoire </w:t>
      </w:r>
      <w:proofErr w:type="spellStart"/>
      <w:r w:rsidRPr="00CB1894">
        <w:t>roles</w:t>
      </w:r>
      <w:proofErr w:type="spellEnd"/>
    </w:p>
    <w:p w14:paraId="51BA79E4" w14:textId="77777777" w:rsidR="00CB1894" w:rsidRPr="00CB1894" w:rsidRDefault="00CB1894" w:rsidP="00273A08">
      <w:pPr>
        <w:pStyle w:val="Code"/>
      </w:pPr>
      <w:r w:rsidRPr="00CB1894">
        <w:lastRenderedPageBreak/>
        <w:t>$ cd ~/</w:t>
      </w:r>
      <w:proofErr w:type="spellStart"/>
      <w:r w:rsidRPr="00CB1894">
        <w:t>roles</w:t>
      </w:r>
      <w:proofErr w:type="spellEnd"/>
    </w:p>
    <w:p w14:paraId="2232128E" w14:textId="77777777" w:rsidR="008E2E95" w:rsidRDefault="008E2E95" w:rsidP="008E2E95"/>
    <w:p w14:paraId="1670C5B0" w14:textId="72F6F577" w:rsidR="00CB1894" w:rsidRPr="00CB1894" w:rsidRDefault="00CB1894" w:rsidP="008E2E95">
      <w:r w:rsidRPr="00CB1894">
        <w:t>Cloner le projet git en utilisant l'URL SSH copiée précédemment</w:t>
      </w:r>
    </w:p>
    <w:p w14:paraId="7F5CB74B" w14:textId="77777777" w:rsidR="00CB1894" w:rsidRPr="00CB1894" w:rsidRDefault="00CB1894" w:rsidP="00273A08">
      <w:pPr>
        <w:pStyle w:val="Code"/>
      </w:pPr>
      <w:r w:rsidRPr="00CB1894">
        <w:t xml:space="preserve">$ git clone </w:t>
      </w:r>
      <w:proofErr w:type="spellStart"/>
      <w:proofErr w:type="gramStart"/>
      <w:r w:rsidRPr="00CB1894">
        <w:t>git@chef-gitlab.grdf.net:ansible-roles</w:t>
      </w:r>
      <w:proofErr w:type="spellEnd"/>
      <w:r w:rsidRPr="00CB1894">
        <w:t>/</w:t>
      </w:r>
      <w:proofErr w:type="spellStart"/>
      <w:r w:rsidRPr="00CB1894">
        <w:t>role_selinux.git</w:t>
      </w:r>
      <w:proofErr w:type="spellEnd"/>
      <w:proofErr w:type="gramEnd"/>
    </w:p>
    <w:p w14:paraId="22F0A797" w14:textId="77777777" w:rsidR="00CB1894" w:rsidRPr="00CB1894" w:rsidRDefault="00CB1894" w:rsidP="00273A08">
      <w:pPr>
        <w:pStyle w:val="Code"/>
      </w:pPr>
      <w:proofErr w:type="spellStart"/>
      <w:r w:rsidRPr="00CB1894">
        <w:t>Cloning</w:t>
      </w:r>
      <w:proofErr w:type="spellEnd"/>
      <w:r w:rsidRPr="00CB1894">
        <w:t xml:space="preserve"> </w:t>
      </w:r>
      <w:proofErr w:type="spellStart"/>
      <w:r w:rsidRPr="00CB1894">
        <w:t>into</w:t>
      </w:r>
      <w:proofErr w:type="spellEnd"/>
      <w:r w:rsidRPr="00CB1894">
        <w:t xml:space="preserve"> '</w:t>
      </w:r>
      <w:proofErr w:type="spellStart"/>
      <w:r w:rsidRPr="00CB1894">
        <w:t>role_selinux</w:t>
      </w:r>
      <w:proofErr w:type="spellEnd"/>
      <w:r w:rsidRPr="00CB1894">
        <w:t>'...</w:t>
      </w:r>
    </w:p>
    <w:p w14:paraId="055A22B4" w14:textId="77777777" w:rsidR="00CB1894" w:rsidRPr="00CB1894" w:rsidRDefault="00CB1894" w:rsidP="00273A08">
      <w:pPr>
        <w:pStyle w:val="Code"/>
      </w:pPr>
      <w:proofErr w:type="gramStart"/>
      <w:r w:rsidRPr="00CB1894">
        <w:t>warning:</w:t>
      </w:r>
      <w:proofErr w:type="gramEnd"/>
      <w:r w:rsidRPr="00CB1894">
        <w:t xml:space="preserve"> You </w:t>
      </w:r>
      <w:proofErr w:type="spellStart"/>
      <w:r w:rsidRPr="00CB1894">
        <w:t>appear</w:t>
      </w:r>
      <w:proofErr w:type="spellEnd"/>
      <w:r w:rsidRPr="00CB1894">
        <w:t xml:space="preserve"> to have </w:t>
      </w:r>
      <w:proofErr w:type="spellStart"/>
      <w:r w:rsidRPr="00CB1894">
        <w:t>cloned</w:t>
      </w:r>
      <w:proofErr w:type="spellEnd"/>
      <w:r w:rsidRPr="00CB1894">
        <w:t xml:space="preserve"> an </w:t>
      </w:r>
      <w:proofErr w:type="spellStart"/>
      <w:r w:rsidRPr="00CB1894">
        <w:t>empty</w:t>
      </w:r>
      <w:proofErr w:type="spellEnd"/>
      <w:r w:rsidRPr="00CB1894">
        <w:t xml:space="preserve"> repository.</w:t>
      </w:r>
    </w:p>
    <w:p w14:paraId="763E0401" w14:textId="013B8562" w:rsidR="00CB1894" w:rsidRPr="00CB1894" w:rsidRDefault="00CB1894" w:rsidP="00CB1894">
      <w:pPr>
        <w:pStyle w:val="NormalWeb"/>
        <w:rPr>
          <w:rFonts w:asciiTheme="minorHAnsi" w:eastAsiaTheme="minorHAnsi" w:hAnsiTheme="minorHAnsi" w:cstheme="minorBidi"/>
          <w:color w:val="000000" w:themeColor="text1"/>
          <w:sz w:val="22"/>
          <w:szCs w:val="22"/>
          <w:lang w:eastAsia="en-US"/>
        </w:rPr>
      </w:pPr>
      <w:r w:rsidRPr="00CB1894">
        <w:rPr>
          <w:rFonts w:asciiTheme="minorHAnsi" w:eastAsiaTheme="minorHAnsi" w:hAnsiTheme="minorHAnsi" w:cstheme="minorBidi"/>
          <w:color w:val="000000" w:themeColor="text1"/>
          <w:sz w:val="22"/>
          <w:szCs w:val="22"/>
          <w:lang w:eastAsia="en-US"/>
        </w:rPr>
        <w:t>Avec la commande ansible-</w:t>
      </w:r>
      <w:proofErr w:type="spellStart"/>
      <w:r w:rsidRPr="00CB1894">
        <w:rPr>
          <w:rFonts w:asciiTheme="minorHAnsi" w:eastAsiaTheme="minorHAnsi" w:hAnsiTheme="minorHAnsi" w:cstheme="minorBidi"/>
          <w:color w:val="000000" w:themeColor="text1"/>
          <w:sz w:val="22"/>
          <w:szCs w:val="22"/>
          <w:lang w:eastAsia="en-US"/>
        </w:rPr>
        <w:t>galaxy</w:t>
      </w:r>
      <w:proofErr w:type="spellEnd"/>
      <w:r w:rsidRPr="00CB1894">
        <w:rPr>
          <w:rFonts w:asciiTheme="minorHAnsi" w:eastAsiaTheme="minorHAnsi" w:hAnsiTheme="minorHAnsi" w:cstheme="minorBidi"/>
          <w:color w:val="000000" w:themeColor="text1"/>
          <w:sz w:val="22"/>
          <w:szCs w:val="22"/>
          <w:lang w:eastAsia="en-US"/>
        </w:rPr>
        <w:t xml:space="preserve">, créer une arborescence vide pour le nouveau </w:t>
      </w:r>
      <w:proofErr w:type="spellStart"/>
      <w:r w:rsidRPr="00CB1894">
        <w:rPr>
          <w:rFonts w:asciiTheme="minorHAnsi" w:eastAsiaTheme="minorHAnsi" w:hAnsiTheme="minorHAnsi" w:cstheme="minorBidi"/>
          <w:color w:val="000000" w:themeColor="text1"/>
          <w:sz w:val="22"/>
          <w:szCs w:val="22"/>
          <w:lang w:eastAsia="en-US"/>
        </w:rPr>
        <w:t>Role</w:t>
      </w:r>
      <w:proofErr w:type="spellEnd"/>
    </w:p>
    <w:p w14:paraId="442C800B" w14:textId="77777777" w:rsidR="00CB1894" w:rsidRPr="00CB1894" w:rsidRDefault="00CB1894" w:rsidP="00273A08">
      <w:pPr>
        <w:pStyle w:val="Code"/>
      </w:pPr>
      <w:r w:rsidRPr="00CB1894">
        <w:t>$ ansible-</w:t>
      </w:r>
      <w:proofErr w:type="spellStart"/>
      <w:r w:rsidRPr="00CB1894">
        <w:t>galaxy</w:t>
      </w:r>
      <w:proofErr w:type="spellEnd"/>
      <w:r w:rsidRPr="00CB1894">
        <w:t xml:space="preserve"> init </w:t>
      </w:r>
      <w:proofErr w:type="spellStart"/>
      <w:r w:rsidRPr="00CB1894">
        <w:t>role_selinux</w:t>
      </w:r>
      <w:proofErr w:type="spellEnd"/>
      <w:r w:rsidRPr="00CB1894">
        <w:t>/ --force</w:t>
      </w:r>
    </w:p>
    <w:p w14:paraId="7A38EC33" w14:textId="77777777" w:rsidR="00CB1894" w:rsidRPr="00CB1894" w:rsidRDefault="00CB1894" w:rsidP="00273A08">
      <w:pPr>
        <w:pStyle w:val="Code"/>
      </w:pPr>
      <w:r w:rsidRPr="00CB1894">
        <w:t xml:space="preserve">- </w:t>
      </w:r>
      <w:proofErr w:type="spellStart"/>
      <w:r w:rsidRPr="00CB1894">
        <w:t>role_selinux</w:t>
      </w:r>
      <w:proofErr w:type="spellEnd"/>
      <w:r w:rsidRPr="00CB1894">
        <w:t xml:space="preserve">/ </w:t>
      </w:r>
      <w:proofErr w:type="spellStart"/>
      <w:r w:rsidRPr="00CB1894">
        <w:t>was</w:t>
      </w:r>
      <w:proofErr w:type="spellEnd"/>
      <w:r w:rsidRPr="00CB1894">
        <w:t xml:space="preserve"> </w:t>
      </w:r>
      <w:proofErr w:type="spellStart"/>
      <w:r w:rsidRPr="00CB1894">
        <w:t>created</w:t>
      </w:r>
      <w:proofErr w:type="spellEnd"/>
      <w:r w:rsidRPr="00CB1894">
        <w:t xml:space="preserve"> </w:t>
      </w:r>
      <w:proofErr w:type="spellStart"/>
      <w:r w:rsidRPr="00CB1894">
        <w:t>successfully</w:t>
      </w:r>
      <w:proofErr w:type="spellEnd"/>
    </w:p>
    <w:p w14:paraId="74CA684B" w14:textId="77777777" w:rsidR="00CB1894" w:rsidRPr="00CB1894" w:rsidRDefault="00CB1894" w:rsidP="00273A08">
      <w:pPr>
        <w:pStyle w:val="Code"/>
      </w:pPr>
      <w:r w:rsidRPr="00CB1894">
        <w:t>Voici le résultat attendu</w:t>
      </w:r>
    </w:p>
    <w:p w14:paraId="14100A8C" w14:textId="77777777" w:rsidR="00CB1894" w:rsidRPr="00CB1894" w:rsidRDefault="00CB1894" w:rsidP="00273A08">
      <w:pPr>
        <w:pStyle w:val="Code"/>
      </w:pPr>
    </w:p>
    <w:p w14:paraId="467155BB" w14:textId="773AFD5A" w:rsidR="00CB1894" w:rsidRPr="00CB1894" w:rsidRDefault="00CB1894" w:rsidP="00273A08">
      <w:pPr>
        <w:pStyle w:val="Code"/>
      </w:pPr>
      <w:r w:rsidRPr="00CB1894">
        <w:t xml:space="preserve">$ </w:t>
      </w:r>
      <w:proofErr w:type="spellStart"/>
      <w:r w:rsidRPr="00CB1894">
        <w:t>tree</w:t>
      </w:r>
      <w:proofErr w:type="spellEnd"/>
      <w:r w:rsidRPr="00CB1894">
        <w:t xml:space="preserve"> </w:t>
      </w:r>
      <w:proofErr w:type="spellStart"/>
      <w:r w:rsidRPr="00CB1894">
        <w:t>role_selinux</w:t>
      </w:r>
      <w:proofErr w:type="spellEnd"/>
      <w:r w:rsidRPr="00CB1894">
        <w:t>/</w:t>
      </w:r>
    </w:p>
    <w:p w14:paraId="04F2BB9B" w14:textId="77777777" w:rsidR="00CB1894" w:rsidRPr="00CB1894" w:rsidRDefault="00CB1894" w:rsidP="00273A08">
      <w:pPr>
        <w:pStyle w:val="Code"/>
      </w:pPr>
      <w:proofErr w:type="spellStart"/>
      <w:proofErr w:type="gramStart"/>
      <w:r w:rsidRPr="00CB1894">
        <w:t>role</w:t>
      </w:r>
      <w:proofErr w:type="gramEnd"/>
      <w:r w:rsidRPr="00CB1894">
        <w:t>_selinux</w:t>
      </w:r>
      <w:proofErr w:type="spellEnd"/>
      <w:r w:rsidRPr="00CB1894">
        <w:t>/</w:t>
      </w:r>
    </w:p>
    <w:p w14:paraId="6F13E686" w14:textId="77777777" w:rsidR="00CB1894" w:rsidRPr="00CB1894" w:rsidRDefault="00CB1894" w:rsidP="00273A08">
      <w:pPr>
        <w:pStyle w:val="Code"/>
      </w:pPr>
      <w:r w:rsidRPr="00CB1894">
        <w:t>|-- README.md</w:t>
      </w:r>
    </w:p>
    <w:p w14:paraId="697F8BE0" w14:textId="77777777" w:rsidR="00CB1894" w:rsidRPr="00CB1894" w:rsidRDefault="00CB1894" w:rsidP="00273A08">
      <w:pPr>
        <w:pStyle w:val="Code"/>
      </w:pPr>
      <w:r w:rsidRPr="00CB1894">
        <w:t>|-- defaults</w:t>
      </w:r>
    </w:p>
    <w:p w14:paraId="5D26117A" w14:textId="77777777" w:rsidR="00CB1894" w:rsidRPr="00CB1894" w:rsidRDefault="00CB1894" w:rsidP="00273A08">
      <w:pPr>
        <w:pStyle w:val="Code"/>
      </w:pPr>
      <w:r w:rsidRPr="00CB1894">
        <w:t xml:space="preserve">|   `-- </w:t>
      </w:r>
      <w:proofErr w:type="spellStart"/>
      <w:r w:rsidRPr="00CB1894">
        <w:t>main.yml</w:t>
      </w:r>
      <w:proofErr w:type="spellEnd"/>
    </w:p>
    <w:p w14:paraId="18794DE3" w14:textId="40039F31" w:rsidR="00CB1894" w:rsidRPr="00CB1894" w:rsidRDefault="00CB1894" w:rsidP="00273A08">
      <w:pPr>
        <w:pStyle w:val="Code"/>
      </w:pPr>
      <w:r w:rsidRPr="00CB1894">
        <w:t>|-- files</w:t>
      </w:r>
    </w:p>
    <w:p w14:paraId="00ADCBC5" w14:textId="77777777" w:rsidR="00CB1894" w:rsidRPr="00CB1894" w:rsidRDefault="00CB1894" w:rsidP="00273A08">
      <w:pPr>
        <w:pStyle w:val="Code"/>
      </w:pPr>
      <w:r w:rsidRPr="00CB1894">
        <w:t>|-- handlers</w:t>
      </w:r>
    </w:p>
    <w:p w14:paraId="266EF0ED" w14:textId="77777777" w:rsidR="00CB1894" w:rsidRPr="00CB1894" w:rsidRDefault="00CB1894" w:rsidP="00273A08">
      <w:pPr>
        <w:pStyle w:val="Code"/>
      </w:pPr>
      <w:r w:rsidRPr="00CB1894">
        <w:t xml:space="preserve">|   `-- </w:t>
      </w:r>
      <w:proofErr w:type="spellStart"/>
      <w:r w:rsidRPr="00CB1894">
        <w:t>main.yml</w:t>
      </w:r>
      <w:proofErr w:type="spellEnd"/>
    </w:p>
    <w:p w14:paraId="091D7BF5" w14:textId="5A624F35" w:rsidR="00CB1894" w:rsidRPr="00CB1894" w:rsidRDefault="00CB1894" w:rsidP="00273A08">
      <w:pPr>
        <w:pStyle w:val="Code"/>
      </w:pPr>
      <w:r w:rsidRPr="00CB1894">
        <w:t xml:space="preserve">|-- </w:t>
      </w:r>
      <w:proofErr w:type="spellStart"/>
      <w:r w:rsidRPr="00CB1894">
        <w:t>meta</w:t>
      </w:r>
      <w:proofErr w:type="spellEnd"/>
    </w:p>
    <w:p w14:paraId="4B292C66" w14:textId="619A7BA1" w:rsidR="00CB1894" w:rsidRPr="00CB1894" w:rsidRDefault="00CB1894" w:rsidP="00273A08">
      <w:pPr>
        <w:pStyle w:val="Code"/>
      </w:pPr>
      <w:r w:rsidRPr="00CB1894">
        <w:t xml:space="preserve">|   `-- </w:t>
      </w:r>
      <w:proofErr w:type="spellStart"/>
      <w:r w:rsidRPr="00CB1894">
        <w:t>main.yml</w:t>
      </w:r>
      <w:proofErr w:type="spellEnd"/>
    </w:p>
    <w:p w14:paraId="059924B4" w14:textId="77777777" w:rsidR="00CB1894" w:rsidRPr="00CB1894" w:rsidRDefault="00CB1894" w:rsidP="00273A08">
      <w:pPr>
        <w:pStyle w:val="Code"/>
      </w:pPr>
      <w:r w:rsidRPr="00CB1894">
        <w:t xml:space="preserve">|-- </w:t>
      </w:r>
      <w:proofErr w:type="spellStart"/>
      <w:r w:rsidRPr="00CB1894">
        <w:t>tasks</w:t>
      </w:r>
      <w:proofErr w:type="spellEnd"/>
    </w:p>
    <w:p w14:paraId="5F21CEE0" w14:textId="06416FBD" w:rsidR="00CB1894" w:rsidRPr="00CB1894" w:rsidRDefault="00CB1894" w:rsidP="00273A08">
      <w:pPr>
        <w:pStyle w:val="Code"/>
      </w:pPr>
      <w:r w:rsidRPr="00CB1894">
        <w:t xml:space="preserve">|   `-- </w:t>
      </w:r>
      <w:proofErr w:type="spellStart"/>
      <w:r w:rsidRPr="00CB1894">
        <w:t>main.yml</w:t>
      </w:r>
      <w:proofErr w:type="spellEnd"/>
    </w:p>
    <w:p w14:paraId="2F0A5E23" w14:textId="77777777" w:rsidR="00CB1894" w:rsidRPr="00CB1894" w:rsidRDefault="00CB1894" w:rsidP="00273A08">
      <w:pPr>
        <w:pStyle w:val="Code"/>
      </w:pPr>
      <w:r w:rsidRPr="00CB1894">
        <w:t xml:space="preserve">|-- </w:t>
      </w:r>
      <w:proofErr w:type="spellStart"/>
      <w:r w:rsidRPr="00CB1894">
        <w:t>templates</w:t>
      </w:r>
      <w:proofErr w:type="spellEnd"/>
    </w:p>
    <w:p w14:paraId="3BCA3ABC" w14:textId="77777777" w:rsidR="00CB1894" w:rsidRPr="00CB1894" w:rsidRDefault="00CB1894" w:rsidP="00273A08">
      <w:pPr>
        <w:pStyle w:val="Code"/>
      </w:pPr>
      <w:r w:rsidRPr="00CB1894">
        <w:t>|-- tests</w:t>
      </w:r>
    </w:p>
    <w:p w14:paraId="583C05DA" w14:textId="77777777" w:rsidR="00CB1894" w:rsidRPr="00CB1894" w:rsidRDefault="00CB1894" w:rsidP="00273A08">
      <w:pPr>
        <w:pStyle w:val="Code"/>
      </w:pPr>
      <w:r w:rsidRPr="00CB1894">
        <w:t xml:space="preserve">|   |-- </w:t>
      </w:r>
      <w:proofErr w:type="spellStart"/>
      <w:r w:rsidRPr="00CB1894">
        <w:t>inventory</w:t>
      </w:r>
      <w:proofErr w:type="spellEnd"/>
    </w:p>
    <w:p w14:paraId="11B967F2" w14:textId="77777777" w:rsidR="00CB1894" w:rsidRPr="00CB1894" w:rsidRDefault="00CB1894" w:rsidP="00273A08">
      <w:pPr>
        <w:pStyle w:val="Code"/>
      </w:pPr>
      <w:r w:rsidRPr="00CB1894">
        <w:t xml:space="preserve">|   `-- </w:t>
      </w:r>
      <w:proofErr w:type="spellStart"/>
      <w:r w:rsidRPr="00CB1894">
        <w:t>test.yml</w:t>
      </w:r>
      <w:proofErr w:type="spellEnd"/>
    </w:p>
    <w:p w14:paraId="10D56A09" w14:textId="77777777" w:rsidR="00CB1894" w:rsidRPr="00CB1894" w:rsidRDefault="00CB1894" w:rsidP="00273A08">
      <w:pPr>
        <w:pStyle w:val="Code"/>
      </w:pPr>
      <w:r w:rsidRPr="00CB1894">
        <w:t>`-- vars</w:t>
      </w:r>
    </w:p>
    <w:p w14:paraId="66519ACF" w14:textId="6ABA7C70" w:rsidR="00CB1894" w:rsidRPr="00CB1894" w:rsidRDefault="00CB1894" w:rsidP="00273A08">
      <w:pPr>
        <w:pStyle w:val="Code"/>
      </w:pPr>
      <w:r w:rsidRPr="00CB1894">
        <w:t xml:space="preserve">    `-- </w:t>
      </w:r>
      <w:proofErr w:type="spellStart"/>
      <w:r w:rsidRPr="00CB1894">
        <w:t>main.yml</w:t>
      </w:r>
      <w:proofErr w:type="spellEnd"/>
    </w:p>
    <w:p w14:paraId="63ACD23C" w14:textId="77777777" w:rsidR="00CB1894" w:rsidRPr="00CB1894" w:rsidRDefault="00CB1894" w:rsidP="00273A08">
      <w:pPr>
        <w:pStyle w:val="Code"/>
      </w:pPr>
    </w:p>
    <w:p w14:paraId="780A3C3B" w14:textId="77777777" w:rsidR="00CB1894" w:rsidRPr="00CB1894" w:rsidRDefault="00CB1894" w:rsidP="00273A08">
      <w:pPr>
        <w:pStyle w:val="Code"/>
      </w:pPr>
      <w:r w:rsidRPr="00CB1894">
        <w:t>8 directories, 8 files</w:t>
      </w:r>
    </w:p>
    <w:p w14:paraId="43E0241D" w14:textId="1400F893" w:rsidR="00CB1894" w:rsidRPr="00CB1894" w:rsidRDefault="00CB1894" w:rsidP="00CB1894">
      <w:pPr>
        <w:pStyle w:val="NormalWeb"/>
        <w:rPr>
          <w:rFonts w:asciiTheme="minorHAnsi" w:eastAsiaTheme="minorHAnsi" w:hAnsiTheme="minorHAnsi" w:cstheme="minorBidi"/>
          <w:color w:val="000000" w:themeColor="text1"/>
          <w:sz w:val="22"/>
          <w:szCs w:val="22"/>
          <w:lang w:eastAsia="en-US"/>
        </w:rPr>
      </w:pPr>
      <w:r w:rsidRPr="00CB1894">
        <w:rPr>
          <w:rFonts w:asciiTheme="minorHAnsi" w:eastAsiaTheme="minorHAnsi" w:hAnsiTheme="minorHAnsi" w:cstheme="minorBidi"/>
          <w:color w:val="000000" w:themeColor="text1"/>
          <w:sz w:val="22"/>
          <w:szCs w:val="22"/>
          <w:lang w:eastAsia="en-US"/>
        </w:rPr>
        <w:t xml:space="preserve">Pour faciliter la lecture d'un </w:t>
      </w:r>
      <w:proofErr w:type="spellStart"/>
      <w:r w:rsidRPr="00CB1894">
        <w:rPr>
          <w:rFonts w:asciiTheme="minorHAnsi" w:eastAsiaTheme="minorHAnsi" w:hAnsiTheme="minorHAnsi" w:cstheme="minorBidi"/>
          <w:color w:val="000000" w:themeColor="text1"/>
          <w:sz w:val="22"/>
          <w:szCs w:val="22"/>
          <w:lang w:eastAsia="en-US"/>
        </w:rPr>
        <w:t>Role</w:t>
      </w:r>
      <w:proofErr w:type="spellEnd"/>
      <w:r w:rsidRPr="00CB1894">
        <w:rPr>
          <w:rFonts w:asciiTheme="minorHAnsi" w:eastAsiaTheme="minorHAnsi" w:hAnsiTheme="minorHAnsi" w:cstheme="minorBidi"/>
          <w:color w:val="000000" w:themeColor="text1"/>
          <w:sz w:val="22"/>
          <w:szCs w:val="22"/>
          <w:lang w:eastAsia="en-US"/>
        </w:rPr>
        <w:t xml:space="preserve">, il est très fortement recommandé de supprimer les répertoires non utiles (notamment le répertoire tests). L'arborescence minimale d'un </w:t>
      </w:r>
      <w:proofErr w:type="spellStart"/>
      <w:r w:rsidRPr="00CB1894">
        <w:rPr>
          <w:rFonts w:asciiTheme="minorHAnsi" w:eastAsiaTheme="minorHAnsi" w:hAnsiTheme="minorHAnsi" w:cstheme="minorBidi"/>
          <w:color w:val="000000" w:themeColor="text1"/>
          <w:sz w:val="22"/>
          <w:szCs w:val="22"/>
          <w:lang w:eastAsia="en-US"/>
        </w:rPr>
        <w:t>Role</w:t>
      </w:r>
      <w:proofErr w:type="spellEnd"/>
      <w:r w:rsidRPr="00CB1894">
        <w:rPr>
          <w:rFonts w:asciiTheme="minorHAnsi" w:eastAsiaTheme="minorHAnsi" w:hAnsiTheme="minorHAnsi" w:cstheme="minorBidi"/>
          <w:color w:val="000000" w:themeColor="text1"/>
          <w:sz w:val="22"/>
          <w:szCs w:val="22"/>
          <w:lang w:eastAsia="en-US"/>
        </w:rPr>
        <w:t xml:space="preserve"> Ansible doit être composée au minimum des fichiers et répertoires suivants :</w:t>
      </w:r>
    </w:p>
    <w:p w14:paraId="08D653A4" w14:textId="77777777" w:rsidR="00CB1894" w:rsidRPr="00CB1894" w:rsidRDefault="00CB1894" w:rsidP="00273A08">
      <w:pPr>
        <w:pStyle w:val="Code"/>
      </w:pPr>
      <w:proofErr w:type="spellStart"/>
      <w:proofErr w:type="gramStart"/>
      <w:r w:rsidRPr="00CB1894">
        <w:t>role</w:t>
      </w:r>
      <w:proofErr w:type="gramEnd"/>
      <w:r w:rsidRPr="00CB1894">
        <w:t>_selinux</w:t>
      </w:r>
      <w:proofErr w:type="spellEnd"/>
      <w:r w:rsidRPr="00CB1894">
        <w:t>/</w:t>
      </w:r>
    </w:p>
    <w:p w14:paraId="21536BA9" w14:textId="77777777" w:rsidR="00CB1894" w:rsidRPr="00CB1894" w:rsidRDefault="00CB1894" w:rsidP="00273A08">
      <w:pPr>
        <w:pStyle w:val="Code"/>
      </w:pPr>
      <w:r w:rsidRPr="00CB1894">
        <w:t>|-- README.md</w:t>
      </w:r>
    </w:p>
    <w:p w14:paraId="1855E4E6" w14:textId="77777777" w:rsidR="00CB1894" w:rsidRPr="00CB1894" w:rsidRDefault="00CB1894" w:rsidP="00273A08">
      <w:pPr>
        <w:pStyle w:val="Code"/>
      </w:pPr>
      <w:r w:rsidRPr="00CB1894">
        <w:t xml:space="preserve">|-- </w:t>
      </w:r>
      <w:proofErr w:type="spellStart"/>
      <w:r w:rsidRPr="00CB1894">
        <w:t>meta</w:t>
      </w:r>
      <w:proofErr w:type="spellEnd"/>
    </w:p>
    <w:p w14:paraId="323B0F5E" w14:textId="77777777" w:rsidR="00CB1894" w:rsidRPr="00CB1894" w:rsidRDefault="00CB1894" w:rsidP="00273A08">
      <w:pPr>
        <w:pStyle w:val="Code"/>
      </w:pPr>
      <w:r w:rsidRPr="00CB1894">
        <w:t xml:space="preserve">|   `-- </w:t>
      </w:r>
      <w:proofErr w:type="spellStart"/>
      <w:r w:rsidRPr="00CB1894">
        <w:t>main.yml</w:t>
      </w:r>
      <w:proofErr w:type="spellEnd"/>
    </w:p>
    <w:p w14:paraId="1EC94B63" w14:textId="77777777" w:rsidR="00CB1894" w:rsidRPr="00CB1894" w:rsidRDefault="00CB1894" w:rsidP="00273A08">
      <w:pPr>
        <w:pStyle w:val="Code"/>
      </w:pPr>
      <w:r w:rsidRPr="00CB1894">
        <w:t xml:space="preserve">|-- </w:t>
      </w:r>
      <w:proofErr w:type="spellStart"/>
      <w:r w:rsidRPr="00CB1894">
        <w:t>tasks</w:t>
      </w:r>
      <w:proofErr w:type="spellEnd"/>
    </w:p>
    <w:p w14:paraId="2B5DDE52" w14:textId="5D78B4C2" w:rsidR="00CB1894" w:rsidRPr="00CB1894" w:rsidRDefault="00CB1894" w:rsidP="00273A08">
      <w:pPr>
        <w:pStyle w:val="Code"/>
      </w:pPr>
      <w:r w:rsidRPr="00CB1894">
        <w:t xml:space="preserve">|   `-- </w:t>
      </w:r>
      <w:proofErr w:type="spellStart"/>
      <w:r w:rsidRPr="00CB1894">
        <w:t>main.yml</w:t>
      </w:r>
      <w:proofErr w:type="spellEnd"/>
    </w:p>
    <w:p w14:paraId="292E3248" w14:textId="146B6696" w:rsidR="00C559E0" w:rsidRDefault="00CB1894" w:rsidP="00CB1894">
      <w:pPr>
        <w:pStyle w:val="NormalWeb"/>
        <w:rPr>
          <w:rFonts w:asciiTheme="minorHAnsi" w:eastAsiaTheme="minorHAnsi" w:hAnsiTheme="minorHAnsi" w:cstheme="minorBidi"/>
          <w:color w:val="000000" w:themeColor="text1"/>
          <w:sz w:val="22"/>
          <w:szCs w:val="22"/>
          <w:lang w:eastAsia="en-US"/>
        </w:rPr>
      </w:pPr>
      <w:r w:rsidRPr="00CB1894">
        <w:rPr>
          <w:rFonts w:asciiTheme="minorHAnsi" w:eastAsiaTheme="minorHAnsi" w:hAnsiTheme="minorHAnsi" w:cstheme="minorBidi"/>
          <w:color w:val="000000" w:themeColor="text1"/>
          <w:sz w:val="22"/>
          <w:szCs w:val="22"/>
          <w:lang w:eastAsia="en-US"/>
        </w:rPr>
        <w:t xml:space="preserve">Bien que laissé inchangé lors de la création de l'arborescence du </w:t>
      </w:r>
      <w:proofErr w:type="spellStart"/>
      <w:r w:rsidRPr="00CB1894">
        <w:rPr>
          <w:rFonts w:asciiTheme="minorHAnsi" w:eastAsiaTheme="minorHAnsi" w:hAnsiTheme="minorHAnsi" w:cstheme="minorBidi"/>
          <w:color w:val="000000" w:themeColor="text1"/>
          <w:sz w:val="22"/>
          <w:szCs w:val="22"/>
          <w:lang w:eastAsia="en-US"/>
        </w:rPr>
        <w:t>Role</w:t>
      </w:r>
      <w:proofErr w:type="spellEnd"/>
      <w:r w:rsidRPr="00CB1894">
        <w:rPr>
          <w:rFonts w:asciiTheme="minorHAnsi" w:eastAsiaTheme="minorHAnsi" w:hAnsiTheme="minorHAnsi" w:cstheme="minorBidi"/>
          <w:color w:val="000000" w:themeColor="text1"/>
          <w:sz w:val="22"/>
          <w:szCs w:val="22"/>
          <w:lang w:eastAsia="en-US"/>
        </w:rPr>
        <w:t xml:space="preserve">, le répertoire </w:t>
      </w:r>
      <w:proofErr w:type="spellStart"/>
      <w:r w:rsidRPr="008E2E95">
        <w:rPr>
          <w:rFonts w:asciiTheme="minorHAnsi" w:eastAsiaTheme="minorHAnsi" w:hAnsiTheme="minorHAnsi" w:cstheme="minorBidi"/>
          <w:i/>
          <w:iCs/>
          <w:color w:val="000000" w:themeColor="text1"/>
          <w:sz w:val="22"/>
          <w:szCs w:val="22"/>
          <w:lang w:eastAsia="en-US"/>
        </w:rPr>
        <w:t>meta</w:t>
      </w:r>
      <w:proofErr w:type="spellEnd"/>
      <w:r w:rsidRPr="00CB1894">
        <w:rPr>
          <w:rFonts w:asciiTheme="minorHAnsi" w:eastAsiaTheme="minorHAnsi" w:hAnsiTheme="minorHAnsi" w:cstheme="minorBidi"/>
          <w:color w:val="000000" w:themeColor="text1"/>
          <w:sz w:val="22"/>
          <w:szCs w:val="22"/>
          <w:lang w:eastAsia="en-US"/>
        </w:rPr>
        <w:t xml:space="preserve"> ne doit pas être supprimé, au risque de ne plus pouvoir synchroniser le </w:t>
      </w:r>
      <w:proofErr w:type="spellStart"/>
      <w:r w:rsidRPr="00CB1894">
        <w:rPr>
          <w:rFonts w:asciiTheme="minorHAnsi" w:eastAsiaTheme="minorHAnsi" w:hAnsiTheme="minorHAnsi" w:cstheme="minorBidi"/>
          <w:color w:val="000000" w:themeColor="text1"/>
          <w:sz w:val="22"/>
          <w:szCs w:val="22"/>
          <w:lang w:eastAsia="en-US"/>
        </w:rPr>
        <w:t>Role</w:t>
      </w:r>
      <w:proofErr w:type="spellEnd"/>
      <w:r w:rsidRPr="00CB1894">
        <w:rPr>
          <w:rFonts w:asciiTheme="minorHAnsi" w:eastAsiaTheme="minorHAnsi" w:hAnsiTheme="minorHAnsi" w:cstheme="minorBidi"/>
          <w:color w:val="000000" w:themeColor="text1"/>
          <w:sz w:val="22"/>
          <w:szCs w:val="22"/>
          <w:lang w:eastAsia="en-US"/>
        </w:rPr>
        <w:t xml:space="preserve"> depuis Ansible Tower.</w:t>
      </w:r>
    </w:p>
    <w:p w14:paraId="18B1865C" w14:textId="258EC8C7" w:rsidR="0075311A" w:rsidRDefault="0075311A" w:rsidP="0075311A">
      <w:pPr>
        <w:pStyle w:val="Titre2"/>
        <w:rPr>
          <w:rFonts w:hint="eastAsia"/>
        </w:rPr>
      </w:pPr>
      <w:bookmarkStart w:id="46" w:name="_Toc86170882"/>
      <w:r>
        <w:lastRenderedPageBreak/>
        <w:t>Conformité</w:t>
      </w:r>
      <w:bookmarkEnd w:id="46"/>
    </w:p>
    <w:p w14:paraId="0F5B2843" w14:textId="2CD47570" w:rsidR="0075311A" w:rsidRDefault="0075311A" w:rsidP="0075311A">
      <w:r w:rsidRPr="0075311A">
        <w:rPr>
          <w:shd w:val="clear" w:color="auto" w:fill="FFFF00"/>
        </w:rPr>
        <w:t>A instruire</w:t>
      </w:r>
    </w:p>
    <w:p w14:paraId="64AD61B4" w14:textId="7BA9ED73" w:rsidR="0075311A" w:rsidRDefault="0075311A" w:rsidP="0075311A">
      <w:pPr>
        <w:pStyle w:val="Titre2"/>
        <w:rPr>
          <w:rFonts w:hint="eastAsia"/>
        </w:rPr>
      </w:pPr>
      <w:bookmarkStart w:id="47" w:name="_Toc86170883"/>
      <w:r>
        <w:t>Exploitation</w:t>
      </w:r>
      <w:bookmarkEnd w:id="47"/>
    </w:p>
    <w:p w14:paraId="6A8A13E6" w14:textId="77777777" w:rsidR="0075311A" w:rsidRDefault="0075311A" w:rsidP="0075311A">
      <w:r w:rsidRPr="0075311A">
        <w:rPr>
          <w:shd w:val="clear" w:color="auto" w:fill="FFFF00"/>
        </w:rPr>
        <w:t>A instruire</w:t>
      </w:r>
    </w:p>
    <w:p w14:paraId="37185024" w14:textId="77777777" w:rsidR="0075311A" w:rsidRDefault="0075311A" w:rsidP="0075311A">
      <w:pPr>
        <w:spacing w:after="160" w:line="259" w:lineRule="auto"/>
      </w:pPr>
    </w:p>
    <w:p w14:paraId="6E6A2992" w14:textId="77777777" w:rsidR="0075311A" w:rsidRDefault="0075311A">
      <w:pPr>
        <w:spacing w:after="160" w:line="259" w:lineRule="auto"/>
        <w:rPr>
          <w:rFonts w:asciiTheme="majorHAnsi" w:hAnsiTheme="majorHAnsi" w:cstheme="majorBidi"/>
          <w:bCs/>
          <w:sz w:val="34"/>
          <w:szCs w:val="28"/>
        </w:rPr>
      </w:pPr>
      <w:r>
        <w:br w:type="page"/>
      </w:r>
    </w:p>
    <w:p w14:paraId="5E88C96C" w14:textId="2D31E6A6" w:rsidR="005112BF" w:rsidRDefault="003E4098" w:rsidP="0075311A">
      <w:pPr>
        <w:pStyle w:val="Titre1"/>
        <w:rPr>
          <w:rFonts w:eastAsiaTheme="minorHAnsi"/>
        </w:rPr>
      </w:pPr>
      <w:bookmarkStart w:id="48" w:name="_Toc86170884"/>
      <w:r>
        <w:rPr>
          <w:rFonts w:eastAsiaTheme="minorHAnsi"/>
        </w:rPr>
        <w:lastRenderedPageBreak/>
        <w:t>Utilisation de la brique technique</w:t>
      </w:r>
      <w:bookmarkEnd w:id="48"/>
    </w:p>
    <w:p w14:paraId="151FAE15" w14:textId="6D0EA7C1" w:rsidR="003E4098" w:rsidRDefault="006C6D25" w:rsidP="003E4098">
      <w:pPr>
        <w:pStyle w:val="Titre2"/>
        <w:rPr>
          <w:rFonts w:hint="eastAsia"/>
        </w:rPr>
      </w:pPr>
      <w:bookmarkStart w:id="49" w:name="_Toc86170885"/>
      <w:r>
        <w:t>Exemple de projet</w:t>
      </w:r>
      <w:bookmarkEnd w:id="49"/>
    </w:p>
    <w:p w14:paraId="6F09AD8B" w14:textId="67888BDB" w:rsidR="00715EF1" w:rsidRPr="00C306FA" w:rsidRDefault="00C306FA" w:rsidP="00715EF1">
      <w:r>
        <w:t>L’ensemble des fichiers d’un</w:t>
      </w:r>
      <w:r w:rsidR="00715EF1">
        <w:t xml:space="preserve"> projet</w:t>
      </w:r>
      <w:r>
        <w:t xml:space="preserve"> </w:t>
      </w:r>
      <w:proofErr w:type="spellStart"/>
      <w:r>
        <w:t>GitLab</w:t>
      </w:r>
      <w:proofErr w:type="spellEnd"/>
      <w:r w:rsidR="00715EF1">
        <w:t xml:space="preserve"> </w:t>
      </w:r>
      <w:r>
        <w:t xml:space="preserve">(finalisé ou en cours de développement) est organisé comme </w:t>
      </w:r>
      <w:r w:rsidR="00715EF1">
        <w:t>décrit dans le tableau ci-après</w:t>
      </w:r>
      <w:r w:rsidR="004964E2">
        <w:t>. Certains fichiers/</w:t>
      </w:r>
      <w:r w:rsidR="00E805A9">
        <w:t>répertoires sont obligatoirement présent</w:t>
      </w:r>
      <w:r>
        <w:t>s</w:t>
      </w:r>
      <w:r w:rsidR="00E805A9">
        <w:t>.</w:t>
      </w:r>
      <w:r>
        <w:t xml:space="preserve"> Les autres sont optionnels en fonction des besoins (utilisation de </w:t>
      </w:r>
      <w:proofErr w:type="spellStart"/>
      <w:r>
        <w:t>Roles</w:t>
      </w:r>
      <w:proofErr w:type="spellEnd"/>
      <w:r>
        <w:t xml:space="preserve">, gestion des variables et des fichiers à déployer, factorisation en fichiers de </w:t>
      </w:r>
      <w:proofErr w:type="spellStart"/>
      <w:r>
        <w:rPr>
          <w:i/>
          <w:iCs/>
        </w:rPr>
        <w:t>tasks</w:t>
      </w:r>
      <w:proofErr w:type="spellEnd"/>
      <w:r>
        <w:t>…)</w:t>
      </w:r>
    </w:p>
    <w:p w14:paraId="5FD02C46" w14:textId="77777777" w:rsidR="004964E2" w:rsidRPr="00715EF1" w:rsidRDefault="004964E2" w:rsidP="00715EF1"/>
    <w:tbl>
      <w:tblPr>
        <w:tblStyle w:val="Listeclaire-Accent13"/>
        <w:tblW w:w="0" w:type="auto"/>
        <w:tblLook w:val="04A0" w:firstRow="1" w:lastRow="0" w:firstColumn="1" w:lastColumn="0" w:noHBand="0" w:noVBand="1"/>
      </w:tblPr>
      <w:tblGrid>
        <w:gridCol w:w="3392"/>
        <w:gridCol w:w="74"/>
        <w:gridCol w:w="4321"/>
        <w:gridCol w:w="1519"/>
      </w:tblGrid>
      <w:tr w:rsidR="00C66461" w:rsidRPr="00C66461" w14:paraId="12E98F1F" w14:textId="4DFE5036" w:rsidTr="00C306F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66" w:type="dxa"/>
            <w:gridSpan w:val="2"/>
          </w:tcPr>
          <w:p w14:paraId="50F4B96E" w14:textId="2F4D3E8D" w:rsidR="00C66461" w:rsidRPr="00C66461" w:rsidRDefault="00C66461" w:rsidP="00112851">
            <w:pPr>
              <w:jc w:val="center"/>
              <w:rPr>
                <w:color w:val="F2F2F2" w:themeColor="background1" w:themeShade="F2"/>
              </w:rPr>
            </w:pPr>
            <w:r w:rsidRPr="00C66461">
              <w:rPr>
                <w:color w:val="F2F2F2" w:themeColor="background1" w:themeShade="F2"/>
              </w:rPr>
              <w:t>Fichier / Répertoire</w:t>
            </w:r>
          </w:p>
        </w:tc>
        <w:tc>
          <w:tcPr>
            <w:tcW w:w="4321" w:type="dxa"/>
          </w:tcPr>
          <w:p w14:paraId="577A8913" w14:textId="4B0A4398" w:rsidR="00C66461" w:rsidRPr="00C66461" w:rsidRDefault="00C66461" w:rsidP="00112851">
            <w:pPr>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C66461">
              <w:rPr>
                <w:color w:val="F2F2F2" w:themeColor="background1" w:themeShade="F2"/>
              </w:rPr>
              <w:t>Description</w:t>
            </w:r>
          </w:p>
        </w:tc>
        <w:tc>
          <w:tcPr>
            <w:tcW w:w="1519" w:type="dxa"/>
          </w:tcPr>
          <w:p w14:paraId="30581504" w14:textId="54FB2DEB" w:rsidR="00C66461" w:rsidRPr="00C66461" w:rsidRDefault="00C66461" w:rsidP="00C66461">
            <w:pPr>
              <w:jc w:val="cente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C66461">
              <w:rPr>
                <w:color w:val="F2F2F2" w:themeColor="background1" w:themeShade="F2"/>
              </w:rPr>
              <w:t>Caractère</w:t>
            </w:r>
          </w:p>
        </w:tc>
      </w:tr>
      <w:tr w:rsidR="00C66461" w:rsidRPr="00C66461" w14:paraId="38E4C193" w14:textId="15456FCF" w:rsidTr="0071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5C3608FE" w14:textId="2A882229" w:rsidR="00C66461" w:rsidRPr="00533646" w:rsidRDefault="00C66461" w:rsidP="00533646">
            <w:pPr>
              <w:pStyle w:val="Code"/>
            </w:pPr>
            <w:r w:rsidRPr="00533646">
              <w:t xml:space="preserve">$ </w:t>
            </w:r>
            <w:proofErr w:type="spellStart"/>
            <w:r w:rsidRPr="00533646">
              <w:t>tree</w:t>
            </w:r>
            <w:proofErr w:type="spellEnd"/>
            <w:r w:rsidRPr="00533646">
              <w:t xml:space="preserve"> </w:t>
            </w:r>
            <w:proofErr w:type="spellStart"/>
            <w:r w:rsidRPr="00533646">
              <w:t>prj_</w:t>
            </w:r>
            <w:r w:rsidR="00172F76">
              <w:t>delivery</w:t>
            </w:r>
            <w:r w:rsidRPr="00533646">
              <w:t>_tri</w:t>
            </w:r>
            <w:proofErr w:type="spellEnd"/>
            <w:r w:rsidRPr="00533646">
              <w:t>/</w:t>
            </w:r>
          </w:p>
          <w:p w14:paraId="25245D59" w14:textId="0595036C" w:rsidR="00C66461" w:rsidRPr="00533646" w:rsidRDefault="00C66461" w:rsidP="00533646">
            <w:pPr>
              <w:pStyle w:val="Code"/>
            </w:pPr>
            <w:proofErr w:type="spellStart"/>
            <w:proofErr w:type="gramStart"/>
            <w:r w:rsidRPr="00533646">
              <w:t>prj</w:t>
            </w:r>
            <w:proofErr w:type="gramEnd"/>
            <w:r w:rsidRPr="00533646">
              <w:t>_</w:t>
            </w:r>
            <w:r w:rsidR="00172F76">
              <w:t>delivery</w:t>
            </w:r>
            <w:r w:rsidRPr="00533646">
              <w:t>_tri</w:t>
            </w:r>
            <w:proofErr w:type="spellEnd"/>
            <w:r w:rsidRPr="00533646">
              <w:t>/</w:t>
            </w:r>
          </w:p>
        </w:tc>
        <w:tc>
          <w:tcPr>
            <w:tcW w:w="4395" w:type="dxa"/>
            <w:gridSpan w:val="2"/>
            <w:vAlign w:val="center"/>
          </w:tcPr>
          <w:p w14:paraId="7F1DE4F0" w14:textId="6D797686" w:rsidR="00C66461" w:rsidRPr="00C66461" w:rsidRDefault="00C66461" w:rsidP="00533646">
            <w:pPr>
              <w:cnfStyle w:val="000000100000" w:firstRow="0" w:lastRow="0" w:firstColumn="0" w:lastColumn="0" w:oddVBand="0" w:evenVBand="0" w:oddHBand="1" w:evenHBand="0" w:firstRowFirstColumn="0" w:firstRowLastColumn="0" w:lastRowFirstColumn="0" w:lastRowLastColumn="0"/>
            </w:pPr>
          </w:p>
        </w:tc>
        <w:tc>
          <w:tcPr>
            <w:tcW w:w="1519" w:type="dxa"/>
            <w:vAlign w:val="center"/>
          </w:tcPr>
          <w:p w14:paraId="23DF2587" w14:textId="24EE0941" w:rsidR="00C66461" w:rsidRPr="00C66461" w:rsidRDefault="00C66461" w:rsidP="00715EF1">
            <w:pPr>
              <w:jc w:val="center"/>
              <w:cnfStyle w:val="000000100000" w:firstRow="0" w:lastRow="0" w:firstColumn="0" w:lastColumn="0" w:oddVBand="0" w:evenVBand="0" w:oddHBand="1" w:evenHBand="0" w:firstRowFirstColumn="0" w:firstRowLastColumn="0" w:lastRowFirstColumn="0" w:lastRowLastColumn="0"/>
            </w:pPr>
            <w:r w:rsidRPr="00C66461">
              <w:t>-</w:t>
            </w:r>
          </w:p>
        </w:tc>
      </w:tr>
      <w:tr w:rsidR="00C66461" w:rsidRPr="00C66461" w14:paraId="1410F638" w14:textId="77777777" w:rsidTr="00715EF1">
        <w:tc>
          <w:tcPr>
            <w:cnfStyle w:val="001000000000" w:firstRow="0" w:lastRow="0" w:firstColumn="1" w:lastColumn="0" w:oddVBand="0" w:evenVBand="0" w:oddHBand="0" w:evenHBand="0" w:firstRowFirstColumn="0" w:firstRowLastColumn="0" w:lastRowFirstColumn="0" w:lastRowLastColumn="0"/>
            <w:tcW w:w="3392" w:type="dxa"/>
          </w:tcPr>
          <w:p w14:paraId="63AA9940" w14:textId="0FA9CFA7" w:rsidR="00C66461" w:rsidRPr="00533646" w:rsidRDefault="00533646" w:rsidP="00533646">
            <w:pPr>
              <w:pStyle w:val="Code"/>
            </w:pPr>
            <w:r w:rsidRPr="00533646">
              <w:t>|-- README.md</w:t>
            </w:r>
          </w:p>
        </w:tc>
        <w:tc>
          <w:tcPr>
            <w:tcW w:w="4395" w:type="dxa"/>
            <w:gridSpan w:val="2"/>
            <w:vAlign w:val="center"/>
          </w:tcPr>
          <w:p w14:paraId="22C62988" w14:textId="3B22699F" w:rsidR="00C66461" w:rsidRPr="00C66461" w:rsidRDefault="00533646" w:rsidP="00533646">
            <w:pPr>
              <w:cnfStyle w:val="000000000000" w:firstRow="0" w:lastRow="0" w:firstColumn="0" w:lastColumn="0" w:oddVBand="0" w:evenVBand="0" w:oddHBand="0" w:evenHBand="0" w:firstRowFirstColumn="0" w:firstRowLastColumn="0" w:lastRowFirstColumn="0" w:lastRowLastColumn="0"/>
            </w:pPr>
            <w:r w:rsidRPr="00533646">
              <w:t>Fichier README à renseigner</w:t>
            </w:r>
          </w:p>
        </w:tc>
        <w:tc>
          <w:tcPr>
            <w:tcW w:w="1519" w:type="dxa"/>
            <w:vAlign w:val="center"/>
          </w:tcPr>
          <w:p w14:paraId="273414DC" w14:textId="3C8B1D5E" w:rsidR="00C66461" w:rsidRPr="00C66461" w:rsidRDefault="00533646" w:rsidP="00715EF1">
            <w:pPr>
              <w:jc w:val="center"/>
              <w:cnfStyle w:val="000000000000" w:firstRow="0" w:lastRow="0" w:firstColumn="0" w:lastColumn="0" w:oddVBand="0" w:evenVBand="0" w:oddHBand="0" w:evenHBand="0" w:firstRowFirstColumn="0" w:firstRowLastColumn="0" w:lastRowFirstColumn="0" w:lastRowLastColumn="0"/>
            </w:pPr>
            <w:r>
              <w:t>Obligatoire</w:t>
            </w:r>
          </w:p>
        </w:tc>
      </w:tr>
      <w:tr w:rsidR="00C66461" w:rsidRPr="00C66461" w14:paraId="683B006F" w14:textId="77777777" w:rsidTr="0071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2EB02D11" w14:textId="77777777" w:rsidR="00C66461" w:rsidRPr="00533646" w:rsidRDefault="00C66461" w:rsidP="00533646">
            <w:pPr>
              <w:pStyle w:val="Code"/>
            </w:pPr>
            <w:r w:rsidRPr="00533646">
              <w:t>|-- files</w:t>
            </w:r>
          </w:p>
          <w:p w14:paraId="37BD9F8C" w14:textId="77777777" w:rsidR="00C66461" w:rsidRPr="00533646" w:rsidRDefault="00C66461" w:rsidP="00533646">
            <w:pPr>
              <w:pStyle w:val="Code"/>
            </w:pPr>
            <w:r w:rsidRPr="00533646">
              <w:t xml:space="preserve">|   |-- </w:t>
            </w:r>
            <w:proofErr w:type="spellStart"/>
            <w:r w:rsidRPr="00533646">
              <w:t>myfile.cfg</w:t>
            </w:r>
            <w:proofErr w:type="spellEnd"/>
          </w:p>
          <w:p w14:paraId="17E12060" w14:textId="2943C378" w:rsidR="00C66461" w:rsidRPr="00533646" w:rsidRDefault="00C66461" w:rsidP="00533646">
            <w:pPr>
              <w:pStyle w:val="Code"/>
            </w:pPr>
            <w:r w:rsidRPr="00533646">
              <w:t>|   `-- myfile2.info</w:t>
            </w:r>
          </w:p>
        </w:tc>
        <w:tc>
          <w:tcPr>
            <w:tcW w:w="4395" w:type="dxa"/>
            <w:gridSpan w:val="2"/>
            <w:vAlign w:val="center"/>
          </w:tcPr>
          <w:p w14:paraId="32A3C4D0" w14:textId="222B586F" w:rsidR="00533646" w:rsidRPr="00C66461" w:rsidRDefault="00533646" w:rsidP="00533646">
            <w:pPr>
              <w:cnfStyle w:val="000000100000" w:firstRow="0" w:lastRow="0" w:firstColumn="0" w:lastColumn="0" w:oddVBand="0" w:evenVBand="0" w:oddHBand="1" w:evenHBand="0" w:firstRowFirstColumn="0" w:firstRowLastColumn="0" w:lastRowFirstColumn="0" w:lastRowLastColumn="0"/>
            </w:pPr>
            <w:r w:rsidRPr="00C66461">
              <w:t>Répertoire contenant des fichiers plats</w:t>
            </w:r>
          </w:p>
        </w:tc>
        <w:tc>
          <w:tcPr>
            <w:tcW w:w="1519" w:type="dxa"/>
            <w:vAlign w:val="center"/>
          </w:tcPr>
          <w:p w14:paraId="4FC23368" w14:textId="6EF38808" w:rsidR="00C66461" w:rsidRPr="00C66461" w:rsidRDefault="00533646" w:rsidP="00E805A9">
            <w:pPr>
              <w:jc w:val="center"/>
              <w:cnfStyle w:val="000000100000" w:firstRow="0" w:lastRow="0" w:firstColumn="0" w:lastColumn="0" w:oddVBand="0" w:evenVBand="0" w:oddHBand="1" w:evenHBand="0" w:firstRowFirstColumn="0" w:firstRowLastColumn="0" w:lastRowFirstColumn="0" w:lastRowLastColumn="0"/>
            </w:pPr>
            <w:r>
              <w:t>Facultatif</w:t>
            </w:r>
          </w:p>
        </w:tc>
      </w:tr>
      <w:tr w:rsidR="00533646" w:rsidRPr="00C66461" w14:paraId="287B315F" w14:textId="77777777" w:rsidTr="00715EF1">
        <w:tc>
          <w:tcPr>
            <w:cnfStyle w:val="001000000000" w:firstRow="0" w:lastRow="0" w:firstColumn="1" w:lastColumn="0" w:oddVBand="0" w:evenVBand="0" w:oddHBand="0" w:evenHBand="0" w:firstRowFirstColumn="0" w:firstRowLastColumn="0" w:lastRowFirstColumn="0" w:lastRowLastColumn="0"/>
            <w:tcW w:w="3392" w:type="dxa"/>
          </w:tcPr>
          <w:p w14:paraId="3E96C55B" w14:textId="77777777" w:rsidR="00533646" w:rsidRPr="006F68BF" w:rsidRDefault="00533646" w:rsidP="00533646">
            <w:pPr>
              <w:pStyle w:val="Code"/>
            </w:pPr>
            <w:r w:rsidRPr="006F68BF">
              <w:t xml:space="preserve">|-- </w:t>
            </w:r>
            <w:proofErr w:type="spellStart"/>
            <w:r w:rsidRPr="006F68BF">
              <w:t>group_vars</w:t>
            </w:r>
            <w:proofErr w:type="spellEnd"/>
          </w:p>
          <w:p w14:paraId="391DF7CB" w14:textId="77777777" w:rsidR="00533646" w:rsidRPr="006F68BF" w:rsidRDefault="00533646" w:rsidP="00533646">
            <w:pPr>
              <w:pStyle w:val="Code"/>
            </w:pPr>
            <w:r w:rsidRPr="006F68BF">
              <w:t>|   |-- all</w:t>
            </w:r>
          </w:p>
          <w:p w14:paraId="4DB80861" w14:textId="77777777" w:rsidR="00533646" w:rsidRPr="006F68BF" w:rsidRDefault="00533646" w:rsidP="00533646">
            <w:pPr>
              <w:pStyle w:val="Code"/>
            </w:pPr>
            <w:r w:rsidRPr="006F68BF">
              <w:t xml:space="preserve">|   |   |-- </w:t>
            </w:r>
            <w:proofErr w:type="spellStart"/>
            <w:r w:rsidRPr="006F68BF">
              <w:t>vars.yml</w:t>
            </w:r>
            <w:proofErr w:type="spellEnd"/>
          </w:p>
          <w:p w14:paraId="28263EB7" w14:textId="77777777" w:rsidR="00533646" w:rsidRPr="006F68BF" w:rsidRDefault="00533646" w:rsidP="00533646">
            <w:pPr>
              <w:pStyle w:val="Code"/>
            </w:pPr>
            <w:r w:rsidRPr="006F68BF">
              <w:t xml:space="preserve">|   |   `-- </w:t>
            </w:r>
            <w:proofErr w:type="spellStart"/>
            <w:r w:rsidRPr="006F68BF">
              <w:t>vaulted.yml</w:t>
            </w:r>
            <w:proofErr w:type="spellEnd"/>
          </w:p>
          <w:p w14:paraId="5E40C546" w14:textId="3107DB92" w:rsidR="00533646" w:rsidRPr="006F68BF" w:rsidRDefault="00533646" w:rsidP="00533646">
            <w:pPr>
              <w:pStyle w:val="Code"/>
            </w:pPr>
            <w:r w:rsidRPr="006F68BF">
              <w:t xml:space="preserve">|   |-- </w:t>
            </w:r>
            <w:r w:rsidR="001F2360">
              <w:t>front</w:t>
            </w:r>
          </w:p>
          <w:p w14:paraId="75DD039D" w14:textId="77777777" w:rsidR="00533646" w:rsidRPr="006F68BF" w:rsidRDefault="00533646" w:rsidP="00533646">
            <w:pPr>
              <w:pStyle w:val="Code"/>
            </w:pPr>
            <w:r w:rsidRPr="006F68BF">
              <w:t xml:space="preserve">|   |   |-- </w:t>
            </w:r>
            <w:proofErr w:type="spellStart"/>
            <w:r w:rsidRPr="006F68BF">
              <w:t>vars.yml</w:t>
            </w:r>
            <w:proofErr w:type="spellEnd"/>
          </w:p>
          <w:p w14:paraId="3AE0A189" w14:textId="77777777" w:rsidR="00533646" w:rsidRPr="006F68BF" w:rsidRDefault="00533646" w:rsidP="00533646">
            <w:pPr>
              <w:pStyle w:val="Code"/>
            </w:pPr>
            <w:r w:rsidRPr="006F68BF">
              <w:t xml:space="preserve">|   |   `-- </w:t>
            </w:r>
            <w:proofErr w:type="spellStart"/>
            <w:r w:rsidRPr="006F68BF">
              <w:t>vaulted.yml</w:t>
            </w:r>
            <w:proofErr w:type="spellEnd"/>
          </w:p>
          <w:p w14:paraId="56A1D637" w14:textId="55858570" w:rsidR="00533646" w:rsidRPr="006F68BF" w:rsidRDefault="00533646" w:rsidP="00533646">
            <w:pPr>
              <w:pStyle w:val="Code"/>
            </w:pPr>
            <w:r w:rsidRPr="006F68BF">
              <w:t xml:space="preserve">|   `-- </w:t>
            </w:r>
            <w:r w:rsidR="001F2360">
              <w:t>app</w:t>
            </w:r>
          </w:p>
          <w:p w14:paraId="19A3E6D5" w14:textId="77777777" w:rsidR="00533646" w:rsidRPr="006F68BF" w:rsidRDefault="00533646" w:rsidP="00533646">
            <w:pPr>
              <w:pStyle w:val="Code"/>
            </w:pPr>
            <w:r w:rsidRPr="006F68BF">
              <w:t xml:space="preserve">|       |-- </w:t>
            </w:r>
            <w:proofErr w:type="spellStart"/>
            <w:r w:rsidRPr="006F68BF">
              <w:t>vars.yml</w:t>
            </w:r>
            <w:proofErr w:type="spellEnd"/>
          </w:p>
          <w:p w14:paraId="3168A8ED" w14:textId="77777777" w:rsidR="00533646" w:rsidRDefault="00533646" w:rsidP="00533646">
            <w:pPr>
              <w:pStyle w:val="Code"/>
              <w:rPr>
                <w:b w:val="0"/>
                <w:bCs w:val="0"/>
              </w:rPr>
            </w:pPr>
            <w:r w:rsidRPr="006F68BF">
              <w:t xml:space="preserve">|       `-- </w:t>
            </w:r>
            <w:proofErr w:type="spellStart"/>
            <w:r w:rsidRPr="006F68BF">
              <w:t>vaulted.yml</w:t>
            </w:r>
            <w:proofErr w:type="spellEnd"/>
          </w:p>
          <w:p w14:paraId="336FA51E" w14:textId="38FCC6EA" w:rsidR="001F2360" w:rsidRPr="006F68BF" w:rsidRDefault="001F2360" w:rsidP="001F2360">
            <w:pPr>
              <w:pStyle w:val="Code"/>
            </w:pPr>
            <w:r w:rsidRPr="006F68BF">
              <w:t xml:space="preserve">|   `-- </w:t>
            </w:r>
            <w:r>
              <w:t>…</w:t>
            </w:r>
          </w:p>
          <w:p w14:paraId="5D1E5008" w14:textId="4963815D" w:rsidR="001F2360" w:rsidRPr="006F68BF" w:rsidRDefault="001F2360" w:rsidP="001F2360">
            <w:pPr>
              <w:pStyle w:val="Code"/>
            </w:pPr>
            <w:r w:rsidRPr="006F68BF">
              <w:t xml:space="preserve">|       |-- </w:t>
            </w:r>
            <w:r>
              <w:t>…</w:t>
            </w:r>
          </w:p>
          <w:p w14:paraId="331B3689" w14:textId="60715534" w:rsidR="001F2360" w:rsidRPr="006F68BF" w:rsidRDefault="001F2360" w:rsidP="001F2360">
            <w:pPr>
              <w:pStyle w:val="Code"/>
            </w:pPr>
            <w:r w:rsidRPr="006F68BF">
              <w:t xml:space="preserve">|       `-- </w:t>
            </w:r>
            <w:r>
              <w:t>…</w:t>
            </w:r>
          </w:p>
        </w:tc>
        <w:tc>
          <w:tcPr>
            <w:tcW w:w="4395" w:type="dxa"/>
            <w:gridSpan w:val="2"/>
            <w:vAlign w:val="center"/>
          </w:tcPr>
          <w:p w14:paraId="482058EE" w14:textId="77777777" w:rsidR="00533646" w:rsidRDefault="00533646" w:rsidP="00533646">
            <w:pPr>
              <w:cnfStyle w:val="000000000000" w:firstRow="0" w:lastRow="0" w:firstColumn="0" w:lastColumn="0" w:oddVBand="0" w:evenVBand="0" w:oddHBand="0" w:evenHBand="0" w:firstRowFirstColumn="0" w:firstRowLastColumn="0" w:lastRowFirstColumn="0" w:lastRowLastColumn="0"/>
            </w:pPr>
            <w:r w:rsidRPr="006F68BF">
              <w:t>Répertoire contenant les variables d’inventaire des groupes de serveurs</w:t>
            </w:r>
            <w:r w:rsidR="006F68BF">
              <w:t>.</w:t>
            </w:r>
          </w:p>
          <w:p w14:paraId="3104C491" w14:textId="77777777" w:rsidR="006F68BF" w:rsidRDefault="006F68BF" w:rsidP="00533646">
            <w:pPr>
              <w:cnfStyle w:val="000000000000" w:firstRow="0" w:lastRow="0" w:firstColumn="0" w:lastColumn="0" w:oddVBand="0" w:evenVBand="0" w:oddHBand="0" w:evenHBand="0" w:firstRowFirstColumn="0" w:firstRowLastColumn="0" w:lastRowFirstColumn="0" w:lastRowLastColumn="0"/>
            </w:pPr>
          </w:p>
          <w:p w14:paraId="6765974F" w14:textId="77777777" w:rsidR="006F68BF" w:rsidRDefault="006F68BF" w:rsidP="00533646">
            <w:pPr>
              <w:cnfStyle w:val="000000000000" w:firstRow="0" w:lastRow="0" w:firstColumn="0" w:lastColumn="0" w:oddVBand="0" w:evenVBand="0" w:oddHBand="0" w:evenHBand="0" w:firstRowFirstColumn="0" w:firstRowLastColumn="0" w:lastRowFirstColumn="0" w:lastRowLastColumn="0"/>
            </w:pPr>
            <w:r>
              <w:t xml:space="preserve">Les variables globales peuvent être définies dans le groupe </w:t>
            </w:r>
            <w:r>
              <w:rPr>
                <w:i/>
                <w:iCs/>
              </w:rPr>
              <w:t>all</w:t>
            </w:r>
            <w:r>
              <w:t>.</w:t>
            </w:r>
          </w:p>
          <w:p w14:paraId="084A1209" w14:textId="77777777" w:rsidR="001A32AC" w:rsidRDefault="001A32AC" w:rsidP="00533646">
            <w:pPr>
              <w:cnfStyle w:val="000000000000" w:firstRow="0" w:lastRow="0" w:firstColumn="0" w:lastColumn="0" w:oddVBand="0" w:evenVBand="0" w:oddHBand="0" w:evenHBand="0" w:firstRowFirstColumn="0" w:firstRowLastColumn="0" w:lastRowFirstColumn="0" w:lastRowLastColumn="0"/>
            </w:pPr>
          </w:p>
          <w:p w14:paraId="3607F6B1" w14:textId="3E9F2B64" w:rsidR="001A32AC" w:rsidRPr="006F68BF" w:rsidRDefault="001A32AC" w:rsidP="00533646">
            <w:pPr>
              <w:cnfStyle w:val="000000000000" w:firstRow="0" w:lastRow="0" w:firstColumn="0" w:lastColumn="0" w:oddVBand="0" w:evenVBand="0" w:oddHBand="0" w:evenHBand="0" w:firstRowFirstColumn="0" w:firstRowLastColumn="0" w:lastRowFirstColumn="0" w:lastRowLastColumn="0"/>
            </w:pPr>
            <w:r>
              <w:t>Toutes les autres variables doivent être organisées dans des groupes</w:t>
            </w:r>
          </w:p>
        </w:tc>
        <w:tc>
          <w:tcPr>
            <w:tcW w:w="1519" w:type="dxa"/>
            <w:vAlign w:val="center"/>
          </w:tcPr>
          <w:p w14:paraId="6A8FC4BB" w14:textId="1A38F5FA" w:rsidR="00533646" w:rsidRPr="00310A02" w:rsidRDefault="006F68BF" w:rsidP="00715EF1">
            <w:pPr>
              <w:jc w:val="center"/>
              <w:cnfStyle w:val="000000000000" w:firstRow="0" w:lastRow="0" w:firstColumn="0" w:lastColumn="0" w:oddVBand="0" w:evenVBand="0" w:oddHBand="0" w:evenHBand="0" w:firstRowFirstColumn="0" w:firstRowLastColumn="0" w:lastRowFirstColumn="0" w:lastRowLastColumn="0"/>
              <w:rPr>
                <w:highlight w:val="yellow"/>
              </w:rPr>
            </w:pPr>
            <w:r>
              <w:t>Obligatoire</w:t>
            </w:r>
          </w:p>
        </w:tc>
      </w:tr>
      <w:tr w:rsidR="00533646" w:rsidRPr="00C66461" w14:paraId="67BA255F" w14:textId="77777777" w:rsidTr="0071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6AF2E874" w14:textId="77777777" w:rsidR="00533646" w:rsidRPr="00533646" w:rsidRDefault="00533646" w:rsidP="00533646">
            <w:pPr>
              <w:pStyle w:val="Code"/>
            </w:pPr>
            <w:r w:rsidRPr="00533646">
              <w:t xml:space="preserve">|-- </w:t>
            </w:r>
            <w:proofErr w:type="spellStart"/>
            <w:r w:rsidRPr="00533646">
              <w:t>roles</w:t>
            </w:r>
            <w:proofErr w:type="spellEnd"/>
          </w:p>
          <w:p w14:paraId="4A45ABF8" w14:textId="210225D3" w:rsidR="00533646" w:rsidRPr="00533646" w:rsidRDefault="00533646" w:rsidP="00533646">
            <w:pPr>
              <w:pStyle w:val="Code"/>
            </w:pPr>
            <w:r w:rsidRPr="00533646">
              <w:t xml:space="preserve">|   `-- </w:t>
            </w:r>
            <w:proofErr w:type="spellStart"/>
            <w:r w:rsidRPr="00533646">
              <w:t>requirements.yml</w:t>
            </w:r>
            <w:proofErr w:type="spellEnd"/>
          </w:p>
        </w:tc>
        <w:tc>
          <w:tcPr>
            <w:tcW w:w="4395" w:type="dxa"/>
            <w:gridSpan w:val="2"/>
            <w:vAlign w:val="center"/>
          </w:tcPr>
          <w:p w14:paraId="6DE325C7" w14:textId="52A206FA" w:rsidR="00533646" w:rsidRPr="00C66461" w:rsidRDefault="00533646" w:rsidP="00F53000">
            <w:pPr>
              <w:cnfStyle w:val="000000100000" w:firstRow="0" w:lastRow="0" w:firstColumn="0" w:lastColumn="0" w:oddVBand="0" w:evenVBand="0" w:oddHBand="1" w:evenHBand="0" w:firstRowFirstColumn="0" w:firstRowLastColumn="0" w:lastRowFirstColumn="0" w:lastRowLastColumn="0"/>
            </w:pPr>
            <w:r w:rsidRPr="00C66461">
              <w:t xml:space="preserve">Répertoire contenant la liste des </w:t>
            </w:r>
            <w:proofErr w:type="spellStart"/>
            <w:r w:rsidRPr="00C66461">
              <w:t>Roles</w:t>
            </w:r>
            <w:proofErr w:type="spellEnd"/>
            <w:r w:rsidRPr="00C66461">
              <w:t xml:space="preserve"> </w:t>
            </w:r>
            <w:r w:rsidR="00F53000">
              <w:t>à télécharger</w:t>
            </w:r>
          </w:p>
        </w:tc>
        <w:tc>
          <w:tcPr>
            <w:tcW w:w="1519" w:type="dxa"/>
            <w:vAlign w:val="center"/>
          </w:tcPr>
          <w:p w14:paraId="3E2D3795" w14:textId="58A29244" w:rsidR="00533646" w:rsidRPr="00C66461" w:rsidRDefault="00500296" w:rsidP="00715EF1">
            <w:pPr>
              <w:jc w:val="center"/>
              <w:cnfStyle w:val="000000100000" w:firstRow="0" w:lastRow="0" w:firstColumn="0" w:lastColumn="0" w:oddVBand="0" w:evenVBand="0" w:oddHBand="1" w:evenHBand="0" w:firstRowFirstColumn="0" w:firstRowLastColumn="0" w:lastRowFirstColumn="0" w:lastRowLastColumn="0"/>
            </w:pPr>
            <w:r w:rsidRPr="00C66461">
              <w:t>Facultatif</w:t>
            </w:r>
          </w:p>
        </w:tc>
      </w:tr>
      <w:tr w:rsidR="00533646" w:rsidRPr="00C66461" w14:paraId="017EB6AD" w14:textId="77777777" w:rsidTr="00715EF1">
        <w:tc>
          <w:tcPr>
            <w:cnfStyle w:val="001000000000" w:firstRow="0" w:lastRow="0" w:firstColumn="1" w:lastColumn="0" w:oddVBand="0" w:evenVBand="0" w:oddHBand="0" w:evenHBand="0" w:firstRowFirstColumn="0" w:firstRowLastColumn="0" w:lastRowFirstColumn="0" w:lastRowLastColumn="0"/>
            <w:tcW w:w="3392" w:type="dxa"/>
          </w:tcPr>
          <w:p w14:paraId="7DE3C767" w14:textId="4C67CD75" w:rsidR="00533646" w:rsidRPr="00533646" w:rsidRDefault="00533646" w:rsidP="00533646">
            <w:pPr>
              <w:pStyle w:val="Code"/>
            </w:pPr>
            <w:r w:rsidRPr="00533646">
              <w:t xml:space="preserve">|-- </w:t>
            </w:r>
            <w:proofErr w:type="spellStart"/>
            <w:r w:rsidRPr="00533646">
              <w:t>site.yml</w:t>
            </w:r>
            <w:proofErr w:type="spellEnd"/>
          </w:p>
        </w:tc>
        <w:tc>
          <w:tcPr>
            <w:tcW w:w="4395" w:type="dxa"/>
            <w:gridSpan w:val="2"/>
            <w:vAlign w:val="center"/>
          </w:tcPr>
          <w:p w14:paraId="2665C6FC" w14:textId="654E44F4" w:rsidR="00533646" w:rsidRPr="00C66461" w:rsidRDefault="00F53000" w:rsidP="00F53000">
            <w:pPr>
              <w:cnfStyle w:val="000000000000" w:firstRow="0" w:lastRow="0" w:firstColumn="0" w:lastColumn="0" w:oddVBand="0" w:evenVBand="0" w:oddHBand="0" w:evenHBand="0" w:firstRowFirstColumn="0" w:firstRowLastColumn="0" w:lastRowFirstColumn="0" w:lastRowLastColumn="0"/>
            </w:pPr>
            <w:proofErr w:type="spellStart"/>
            <w:r>
              <w:t>Playbook</w:t>
            </w:r>
            <w:proofErr w:type="spellEnd"/>
            <w:r>
              <w:t xml:space="preserve"> principal</w:t>
            </w:r>
          </w:p>
        </w:tc>
        <w:tc>
          <w:tcPr>
            <w:tcW w:w="1519" w:type="dxa"/>
            <w:vAlign w:val="center"/>
          </w:tcPr>
          <w:p w14:paraId="298F8219" w14:textId="747B8833" w:rsidR="00533646" w:rsidRPr="00C66461" w:rsidRDefault="00500296" w:rsidP="00715EF1">
            <w:pPr>
              <w:jc w:val="center"/>
              <w:cnfStyle w:val="000000000000" w:firstRow="0" w:lastRow="0" w:firstColumn="0" w:lastColumn="0" w:oddVBand="0" w:evenVBand="0" w:oddHBand="0" w:evenHBand="0" w:firstRowFirstColumn="0" w:firstRowLastColumn="0" w:lastRowFirstColumn="0" w:lastRowLastColumn="0"/>
            </w:pPr>
            <w:r>
              <w:t>Obligatoire</w:t>
            </w:r>
          </w:p>
        </w:tc>
      </w:tr>
      <w:tr w:rsidR="00533646" w:rsidRPr="00C66461" w14:paraId="02217CB3" w14:textId="77777777" w:rsidTr="0071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Pr>
          <w:p w14:paraId="3AC3FB2A" w14:textId="77777777" w:rsidR="00533646" w:rsidRPr="00533646" w:rsidRDefault="00533646" w:rsidP="00533646">
            <w:pPr>
              <w:pStyle w:val="Code"/>
            </w:pPr>
            <w:r w:rsidRPr="00533646">
              <w:t xml:space="preserve">|-- </w:t>
            </w:r>
            <w:proofErr w:type="spellStart"/>
            <w:r w:rsidRPr="00533646">
              <w:t>tasks</w:t>
            </w:r>
            <w:proofErr w:type="spellEnd"/>
          </w:p>
          <w:p w14:paraId="0B873DFF" w14:textId="77777777" w:rsidR="00533646" w:rsidRPr="00533646" w:rsidRDefault="00533646" w:rsidP="00533646">
            <w:pPr>
              <w:pStyle w:val="Code"/>
            </w:pPr>
            <w:r w:rsidRPr="00533646">
              <w:t>|   |-- mytasks1.yml</w:t>
            </w:r>
          </w:p>
          <w:p w14:paraId="5E621AE7" w14:textId="77777777" w:rsidR="00533646" w:rsidRPr="00533646" w:rsidRDefault="00533646" w:rsidP="00533646">
            <w:pPr>
              <w:pStyle w:val="Code"/>
            </w:pPr>
            <w:r w:rsidRPr="00533646">
              <w:t>|   |-- mytasks2.yml</w:t>
            </w:r>
          </w:p>
          <w:p w14:paraId="6A57A332" w14:textId="74AF03C1" w:rsidR="00533646" w:rsidRPr="00533646" w:rsidRDefault="00533646" w:rsidP="00533646">
            <w:pPr>
              <w:pStyle w:val="Code"/>
            </w:pPr>
            <w:r w:rsidRPr="00533646">
              <w:t>|   `-- mytasks3.yml</w:t>
            </w:r>
          </w:p>
        </w:tc>
        <w:tc>
          <w:tcPr>
            <w:tcW w:w="4395" w:type="dxa"/>
            <w:gridSpan w:val="2"/>
            <w:vAlign w:val="center"/>
          </w:tcPr>
          <w:p w14:paraId="3F1C9526" w14:textId="177740EE" w:rsidR="00533646" w:rsidRPr="00C66461" w:rsidRDefault="00F53000" w:rsidP="00F53000">
            <w:pPr>
              <w:cnfStyle w:val="000000100000" w:firstRow="0" w:lastRow="0" w:firstColumn="0" w:lastColumn="0" w:oddVBand="0" w:evenVBand="0" w:oddHBand="1" w:evenHBand="0" w:firstRowFirstColumn="0" w:firstRowLastColumn="0" w:lastRowFirstColumn="0" w:lastRowLastColumn="0"/>
            </w:pPr>
            <w:r>
              <w:t xml:space="preserve">Répertoire contenant les fichiers de </w:t>
            </w:r>
            <w:proofErr w:type="spellStart"/>
            <w:r w:rsidR="00C306FA">
              <w:rPr>
                <w:i/>
                <w:iCs/>
              </w:rPr>
              <w:t>tasks</w:t>
            </w:r>
            <w:proofErr w:type="spellEnd"/>
            <w:r>
              <w:t xml:space="preserve"> secondaires (appelées par le </w:t>
            </w:r>
            <w:proofErr w:type="spellStart"/>
            <w:r>
              <w:t>Playbook</w:t>
            </w:r>
            <w:proofErr w:type="spellEnd"/>
            <w:r>
              <w:t xml:space="preserve"> principal)</w:t>
            </w:r>
          </w:p>
        </w:tc>
        <w:tc>
          <w:tcPr>
            <w:tcW w:w="1519" w:type="dxa"/>
            <w:vAlign w:val="center"/>
          </w:tcPr>
          <w:p w14:paraId="4692A06E" w14:textId="05C2D91F" w:rsidR="00533646" w:rsidRPr="00C66461" w:rsidRDefault="00F53000" w:rsidP="00715EF1">
            <w:pPr>
              <w:jc w:val="center"/>
              <w:cnfStyle w:val="000000100000" w:firstRow="0" w:lastRow="0" w:firstColumn="0" w:lastColumn="0" w:oddVBand="0" w:evenVBand="0" w:oddHBand="1" w:evenHBand="0" w:firstRowFirstColumn="0" w:firstRowLastColumn="0" w:lastRowFirstColumn="0" w:lastRowLastColumn="0"/>
            </w:pPr>
            <w:r w:rsidRPr="00C66461">
              <w:t>Facultatif</w:t>
            </w:r>
          </w:p>
        </w:tc>
      </w:tr>
      <w:tr w:rsidR="00533646" w:rsidRPr="00C66461" w14:paraId="1CB5F5EB" w14:textId="77777777" w:rsidTr="00715EF1">
        <w:tc>
          <w:tcPr>
            <w:cnfStyle w:val="001000000000" w:firstRow="0" w:lastRow="0" w:firstColumn="1" w:lastColumn="0" w:oddVBand="0" w:evenVBand="0" w:oddHBand="0" w:evenHBand="0" w:firstRowFirstColumn="0" w:firstRowLastColumn="0" w:lastRowFirstColumn="0" w:lastRowLastColumn="0"/>
            <w:tcW w:w="3392" w:type="dxa"/>
          </w:tcPr>
          <w:p w14:paraId="0BE5DE4B" w14:textId="77777777" w:rsidR="00533646" w:rsidRPr="00533646" w:rsidRDefault="00533646" w:rsidP="00533646">
            <w:pPr>
              <w:pStyle w:val="Code"/>
            </w:pPr>
            <w:r w:rsidRPr="00533646">
              <w:t xml:space="preserve">|-- </w:t>
            </w:r>
            <w:proofErr w:type="spellStart"/>
            <w:r w:rsidRPr="00533646">
              <w:t>templates</w:t>
            </w:r>
            <w:proofErr w:type="spellEnd"/>
          </w:p>
          <w:p w14:paraId="62999AD0" w14:textId="1A1C237B" w:rsidR="00533646" w:rsidRPr="00533646" w:rsidRDefault="00533646" w:rsidP="00533646">
            <w:pPr>
              <w:pStyle w:val="Code"/>
            </w:pPr>
            <w:r w:rsidRPr="00533646">
              <w:t xml:space="preserve">|   `-- </w:t>
            </w:r>
            <w:proofErr w:type="gramStart"/>
            <w:r w:rsidRPr="00533646">
              <w:t>mytemplate.j</w:t>
            </w:r>
            <w:proofErr w:type="gramEnd"/>
            <w:r w:rsidRPr="00533646">
              <w:t>2</w:t>
            </w:r>
          </w:p>
        </w:tc>
        <w:tc>
          <w:tcPr>
            <w:tcW w:w="4395" w:type="dxa"/>
            <w:gridSpan w:val="2"/>
            <w:vAlign w:val="center"/>
          </w:tcPr>
          <w:p w14:paraId="39D51154" w14:textId="79EC3D68" w:rsidR="00533646" w:rsidRPr="00C66461" w:rsidRDefault="00715EF1" w:rsidP="00F53000">
            <w:pPr>
              <w:cnfStyle w:val="000000000000" w:firstRow="0" w:lastRow="0" w:firstColumn="0" w:lastColumn="0" w:oddVBand="0" w:evenVBand="0" w:oddHBand="0" w:evenHBand="0" w:firstRowFirstColumn="0" w:firstRowLastColumn="0" w:lastRowFirstColumn="0" w:lastRowLastColumn="0"/>
              <w:rPr>
                <w:rFonts w:ascii="Consolas" w:hAnsi="Consolas"/>
              </w:rPr>
            </w:pPr>
            <w:r>
              <w:t xml:space="preserve">Répertoire contenant les </w:t>
            </w:r>
            <w:proofErr w:type="spellStart"/>
            <w:r>
              <w:t>templates</w:t>
            </w:r>
            <w:proofErr w:type="spellEnd"/>
            <w:r>
              <w:t xml:space="preserve"> Jinja2</w:t>
            </w:r>
          </w:p>
        </w:tc>
        <w:tc>
          <w:tcPr>
            <w:tcW w:w="1519" w:type="dxa"/>
            <w:vAlign w:val="center"/>
          </w:tcPr>
          <w:p w14:paraId="3E068F58" w14:textId="53A008DA" w:rsidR="00533646" w:rsidRPr="00C66461" w:rsidRDefault="00F53000" w:rsidP="00715EF1">
            <w:pPr>
              <w:jc w:val="center"/>
              <w:cnfStyle w:val="000000000000" w:firstRow="0" w:lastRow="0" w:firstColumn="0" w:lastColumn="0" w:oddVBand="0" w:evenVBand="0" w:oddHBand="0" w:evenHBand="0" w:firstRowFirstColumn="0" w:firstRowLastColumn="0" w:lastRowFirstColumn="0" w:lastRowLastColumn="0"/>
              <w:rPr>
                <w:rFonts w:ascii="Consolas" w:hAnsi="Consolas"/>
              </w:rPr>
            </w:pPr>
            <w:r w:rsidRPr="00C66461">
              <w:t>Facultatif</w:t>
            </w:r>
          </w:p>
        </w:tc>
      </w:tr>
    </w:tbl>
    <w:p w14:paraId="429DA746" w14:textId="77777777" w:rsidR="00FC614D" w:rsidRDefault="00FC614D" w:rsidP="00FC614D">
      <w:pPr>
        <w:pStyle w:val="Titre2"/>
        <w:numPr>
          <w:ilvl w:val="0"/>
          <w:numId w:val="0"/>
        </w:numPr>
        <w:rPr>
          <w:rFonts w:hint="eastAsia"/>
        </w:rPr>
      </w:pPr>
      <w:bookmarkStart w:id="50" w:name="_Toc86170886"/>
    </w:p>
    <w:p w14:paraId="33BFEC0D" w14:textId="77777777" w:rsidR="00FC614D" w:rsidRDefault="00FC614D">
      <w:pPr>
        <w:spacing w:after="160" w:line="259" w:lineRule="auto"/>
        <w:rPr>
          <w:rFonts w:asciiTheme="majorHAnsi" w:eastAsiaTheme="majorEastAsia" w:hAnsiTheme="majorHAnsi" w:cstheme="majorBidi" w:hint="eastAsia"/>
          <w:bCs/>
          <w:sz w:val="30"/>
          <w:szCs w:val="26"/>
        </w:rPr>
      </w:pPr>
      <w:r>
        <w:br w:type="page"/>
      </w:r>
    </w:p>
    <w:p w14:paraId="0B054899" w14:textId="3526FCE0" w:rsidR="000414E3" w:rsidRDefault="000414E3" w:rsidP="000414E3">
      <w:pPr>
        <w:pStyle w:val="Titre2"/>
        <w:rPr>
          <w:rFonts w:hint="eastAsia"/>
        </w:rPr>
      </w:pPr>
      <w:r>
        <w:lastRenderedPageBreak/>
        <w:t>Normes</w:t>
      </w:r>
    </w:p>
    <w:p w14:paraId="64BED75E" w14:textId="77777777" w:rsidR="000414E3" w:rsidRDefault="000414E3" w:rsidP="000414E3">
      <w:r>
        <w:t xml:space="preserve">Lors de la rédaction de </w:t>
      </w:r>
      <w:proofErr w:type="spellStart"/>
      <w:r>
        <w:t>playbooks</w:t>
      </w:r>
      <w:proofErr w:type="spellEnd"/>
      <w:r>
        <w:t xml:space="preserve"> ou de rôles Ansible, quelques normes sont à respecter afin d'assurer une cohérence de la plateforme.</w:t>
      </w:r>
    </w:p>
    <w:p w14:paraId="08591D6C" w14:textId="77777777" w:rsidR="000414E3" w:rsidRDefault="000414E3" w:rsidP="000414E3"/>
    <w:p w14:paraId="5DCA7DC4" w14:textId="77777777" w:rsidR="000414E3" w:rsidRPr="00FC614D" w:rsidRDefault="000414E3" w:rsidP="000414E3">
      <w:pPr>
        <w:rPr>
          <w:sz w:val="28"/>
          <w:szCs w:val="28"/>
        </w:rPr>
      </w:pPr>
      <w:r w:rsidRPr="00FC614D">
        <w:rPr>
          <w:sz w:val="28"/>
          <w:szCs w:val="28"/>
        </w:rPr>
        <w:t>Fichiers</w:t>
      </w:r>
    </w:p>
    <w:p w14:paraId="3C47B79F" w14:textId="77777777" w:rsidR="000414E3" w:rsidRDefault="000414E3" w:rsidP="000414E3"/>
    <w:p w14:paraId="265C2C6D" w14:textId="006B3597" w:rsidR="000414E3" w:rsidRDefault="000414E3" w:rsidP="000414E3">
      <w:r>
        <w:t xml:space="preserve">Tout fichier de </w:t>
      </w:r>
      <w:proofErr w:type="spellStart"/>
      <w:r>
        <w:t>tasks</w:t>
      </w:r>
      <w:proofErr w:type="spellEnd"/>
      <w:r>
        <w:t xml:space="preserve">, </w:t>
      </w:r>
      <w:proofErr w:type="spellStart"/>
      <w:r>
        <w:t>playbook</w:t>
      </w:r>
      <w:proofErr w:type="spellEnd"/>
      <w:r>
        <w:t>, ou de variable e</w:t>
      </w:r>
      <w:r w:rsidR="00D67040">
        <w:t>s</w:t>
      </w:r>
      <w:r>
        <w:t>t un fichier YAML et doit respecter les conventions suivantes :</w:t>
      </w:r>
    </w:p>
    <w:p w14:paraId="39210706" w14:textId="77777777" w:rsidR="000414E3" w:rsidRDefault="000414E3" w:rsidP="000414E3">
      <w:r>
        <w:t xml:space="preserve">  - Les fichiers doivent utiliser l'extension </w:t>
      </w:r>
      <w:proofErr w:type="gramStart"/>
      <w:r>
        <w:t>'.</w:t>
      </w:r>
      <w:proofErr w:type="spellStart"/>
      <w:r>
        <w:t>yml</w:t>
      </w:r>
      <w:proofErr w:type="spellEnd"/>
      <w:proofErr w:type="gramEnd"/>
      <w:r>
        <w:t>'</w:t>
      </w:r>
    </w:p>
    <w:p w14:paraId="43173836" w14:textId="77777777" w:rsidR="000414E3" w:rsidRDefault="000414E3" w:rsidP="000414E3">
      <w:r>
        <w:t xml:space="preserve">  - La première ligne est toujours "---" tandis que la dernière est "..."</w:t>
      </w:r>
    </w:p>
    <w:p w14:paraId="6CD450F2" w14:textId="77777777" w:rsidR="000414E3" w:rsidRDefault="000414E3" w:rsidP="000414E3">
      <w:r>
        <w:t xml:space="preserve">  - Les noms de variables sont en minuscules.</w:t>
      </w:r>
    </w:p>
    <w:p w14:paraId="2832523F" w14:textId="77777777" w:rsidR="000414E3" w:rsidRDefault="000414E3" w:rsidP="000414E3">
      <w:r>
        <w:t xml:space="preserve">  - Lorsqu'un booléen est utilisé, on utilise les formes "</w:t>
      </w:r>
      <w:proofErr w:type="spellStart"/>
      <w:r>
        <w:t>True</w:t>
      </w:r>
      <w:proofErr w:type="spellEnd"/>
      <w:r>
        <w:t xml:space="preserve">" et "False" plutôt que les versions </w:t>
      </w:r>
      <w:proofErr w:type="spellStart"/>
      <w:r>
        <w:t>lowercase</w:t>
      </w:r>
      <w:proofErr w:type="spellEnd"/>
      <w:r>
        <w:t xml:space="preserve"> ou encore 0 et 1.</w:t>
      </w:r>
    </w:p>
    <w:p w14:paraId="2D89F7F4" w14:textId="77777777" w:rsidR="000414E3" w:rsidRDefault="000414E3" w:rsidP="000414E3">
      <w:r>
        <w:t xml:space="preserve">  - On n'utilise pas de tabulations pour l'indentation du fichier mais des espaces, par saut de 2.</w:t>
      </w:r>
    </w:p>
    <w:p w14:paraId="20FA26E8" w14:textId="77777777" w:rsidR="000414E3" w:rsidRDefault="000414E3" w:rsidP="000414E3"/>
    <w:p w14:paraId="37B34EE6" w14:textId="77777777" w:rsidR="000414E3" w:rsidRPr="00FC614D" w:rsidRDefault="000414E3" w:rsidP="000414E3">
      <w:pPr>
        <w:rPr>
          <w:sz w:val="28"/>
          <w:szCs w:val="28"/>
        </w:rPr>
      </w:pPr>
      <w:r w:rsidRPr="00FC614D">
        <w:rPr>
          <w:sz w:val="28"/>
          <w:szCs w:val="28"/>
        </w:rPr>
        <w:t>Structures</w:t>
      </w:r>
    </w:p>
    <w:p w14:paraId="74E6A55E" w14:textId="77777777" w:rsidR="000414E3" w:rsidRDefault="000414E3" w:rsidP="000414E3"/>
    <w:p w14:paraId="4F6302DB" w14:textId="77777777" w:rsidR="000414E3" w:rsidRDefault="000414E3" w:rsidP="000414E3">
      <w:r>
        <w:t xml:space="preserve">Les </w:t>
      </w:r>
      <w:proofErr w:type="spellStart"/>
      <w:r>
        <w:t>régles</w:t>
      </w:r>
      <w:proofErr w:type="spellEnd"/>
      <w:r>
        <w:t xml:space="preserve"> suivantes sont à respecter dans la structure de chaque projet Git Ansible :</w:t>
      </w:r>
    </w:p>
    <w:p w14:paraId="24716134" w14:textId="77777777" w:rsidR="000414E3" w:rsidRDefault="000414E3" w:rsidP="000414E3">
      <w:r>
        <w:t xml:space="preserve">  - Le projet doit avoir un README.md permettant la compréhension et l'utilisation du projet/rôle</w:t>
      </w:r>
    </w:p>
    <w:p w14:paraId="2CAAD2F8" w14:textId="77777777" w:rsidR="000414E3" w:rsidRDefault="000414E3" w:rsidP="000414E3">
      <w:r>
        <w:t xml:space="preserve">  - Les </w:t>
      </w:r>
      <w:proofErr w:type="spellStart"/>
      <w:r>
        <w:t>playbooks</w:t>
      </w:r>
      <w:proofErr w:type="spellEnd"/>
      <w:r>
        <w:t xml:space="preserve"> doivent être à la racine d'un repo de projet</w:t>
      </w:r>
    </w:p>
    <w:p w14:paraId="306C4E15" w14:textId="77777777" w:rsidR="000414E3" w:rsidRDefault="000414E3" w:rsidP="000414E3">
      <w:r>
        <w:t xml:space="preserve">  - Les dossiers possibles en fonction de vos besoins sont :</w:t>
      </w:r>
    </w:p>
    <w:p w14:paraId="45FC5B3D" w14:textId="77777777" w:rsidR="000414E3" w:rsidRDefault="000414E3" w:rsidP="000414E3">
      <w:r>
        <w:t xml:space="preserve">    - </w:t>
      </w:r>
      <w:proofErr w:type="spellStart"/>
      <w:r>
        <w:t>templates</w:t>
      </w:r>
      <w:proofErr w:type="spellEnd"/>
      <w:r>
        <w:t xml:space="preserve"> =&gt; ajout de </w:t>
      </w:r>
      <w:proofErr w:type="spellStart"/>
      <w:r>
        <w:t>template</w:t>
      </w:r>
      <w:proofErr w:type="spellEnd"/>
      <w:r>
        <w:t xml:space="preserve"> jinja2</w:t>
      </w:r>
    </w:p>
    <w:p w14:paraId="7D45044E" w14:textId="53B6D27E" w:rsidR="000414E3" w:rsidRDefault="000414E3" w:rsidP="000414E3">
      <w:r>
        <w:t xml:space="preserve">    - </w:t>
      </w:r>
      <w:proofErr w:type="spellStart"/>
      <w:r>
        <w:t>tasks</w:t>
      </w:r>
      <w:proofErr w:type="spellEnd"/>
      <w:r>
        <w:t xml:space="preserve">    </w:t>
      </w:r>
      <w:r w:rsidR="00687A9A">
        <w:tab/>
      </w:r>
      <w:r>
        <w:t xml:space="preserve">=&gt; ajout de fichiers de </w:t>
      </w:r>
      <w:proofErr w:type="spellStart"/>
      <w:r>
        <w:t>tasks</w:t>
      </w:r>
      <w:proofErr w:type="spellEnd"/>
    </w:p>
    <w:p w14:paraId="5C30C633" w14:textId="01A5F4A1" w:rsidR="000414E3" w:rsidRPr="000414E3" w:rsidRDefault="000414E3" w:rsidP="000414E3">
      <w:r>
        <w:t xml:space="preserve">    - files     </w:t>
      </w:r>
      <w:r w:rsidR="00687A9A">
        <w:tab/>
      </w:r>
      <w:r>
        <w:t>=&gt; ajout de fichiers statiques</w:t>
      </w:r>
    </w:p>
    <w:p w14:paraId="555DF2F2" w14:textId="5E7F3E33" w:rsidR="003E4098" w:rsidRDefault="003E4098" w:rsidP="003E4098">
      <w:pPr>
        <w:pStyle w:val="Titre2"/>
        <w:rPr>
          <w:rFonts w:hint="eastAsia"/>
        </w:rPr>
      </w:pPr>
      <w:r>
        <w:t>Connexion à Ansible Tower</w:t>
      </w:r>
      <w:bookmarkEnd w:id="50"/>
    </w:p>
    <w:p w14:paraId="1B929A3F" w14:textId="4F38E960" w:rsidR="002D2057" w:rsidRPr="00514D85" w:rsidRDefault="002D2057" w:rsidP="002D2057">
      <w:pPr>
        <w:rPr>
          <w:color w:val="auto"/>
        </w:rPr>
      </w:pPr>
      <w:r w:rsidRPr="00514D85">
        <w:rPr>
          <w:color w:val="auto"/>
        </w:rPr>
        <w:t>L’</w:t>
      </w:r>
      <w:proofErr w:type="spellStart"/>
      <w:r w:rsidRPr="00514D85">
        <w:rPr>
          <w:color w:val="auto"/>
        </w:rPr>
        <w:t>utilisateur.ice</w:t>
      </w:r>
      <w:proofErr w:type="spellEnd"/>
      <w:r w:rsidRPr="00514D85">
        <w:rPr>
          <w:color w:val="auto"/>
        </w:rPr>
        <w:t xml:space="preserve"> </w:t>
      </w:r>
      <w:r>
        <w:rPr>
          <w:color w:val="auto"/>
        </w:rPr>
        <w:t>de Tower doit appartenir à l’un de ces</w:t>
      </w:r>
      <w:r w:rsidRPr="00514D85">
        <w:rPr>
          <w:color w:val="auto"/>
        </w:rPr>
        <w:t xml:space="preserve"> groupe</w:t>
      </w:r>
      <w:r>
        <w:rPr>
          <w:color w:val="auto"/>
        </w:rPr>
        <w:t>s</w:t>
      </w:r>
      <w:r w:rsidRPr="00514D85">
        <w:rPr>
          <w:color w:val="auto"/>
        </w:rPr>
        <w:t xml:space="preserve"> AD</w:t>
      </w:r>
      <w:r>
        <w:rPr>
          <w:color w:val="auto"/>
        </w:rPr>
        <w:t xml:space="preserve"> pour se connecter au Web UI et exécuter des Job </w:t>
      </w:r>
      <w:proofErr w:type="spellStart"/>
      <w:r>
        <w:rPr>
          <w:color w:val="auto"/>
        </w:rPr>
        <w:t>Templates</w:t>
      </w:r>
      <w:proofErr w:type="spellEnd"/>
      <w:r>
        <w:rPr>
          <w:color w:val="auto"/>
        </w:rPr>
        <w:t xml:space="preserve"> </w:t>
      </w:r>
    </w:p>
    <w:p w14:paraId="6234226D" w14:textId="09D56293" w:rsidR="002D2057" w:rsidRPr="00514D85" w:rsidRDefault="002D2057" w:rsidP="002D2057">
      <w:pPr>
        <w:pStyle w:val="Paragraphedeliste"/>
        <w:numPr>
          <w:ilvl w:val="0"/>
          <w:numId w:val="29"/>
        </w:numPr>
        <w:rPr>
          <w:color w:val="auto"/>
        </w:rPr>
      </w:pPr>
      <w:r w:rsidRPr="00514D85">
        <w:rPr>
          <w:color w:val="auto"/>
        </w:rPr>
        <w:t>GSL-APP-</w:t>
      </w:r>
      <w:r>
        <w:rPr>
          <w:color w:val="auto"/>
        </w:rPr>
        <w:t>&lt;</w:t>
      </w:r>
      <w:r w:rsidRPr="00514D85">
        <w:rPr>
          <w:i/>
          <w:iCs/>
          <w:color w:val="auto"/>
        </w:rPr>
        <w:t>TRI</w:t>
      </w:r>
      <w:r w:rsidRPr="00514D85">
        <w:rPr>
          <w:color w:val="auto"/>
        </w:rPr>
        <w:t>&gt;-ANSIBLE-ADM</w:t>
      </w:r>
    </w:p>
    <w:p w14:paraId="05198AA4" w14:textId="3AD40602" w:rsidR="002D2057" w:rsidRDefault="002D2057" w:rsidP="002D2057">
      <w:pPr>
        <w:pStyle w:val="Paragraphedeliste"/>
        <w:numPr>
          <w:ilvl w:val="0"/>
          <w:numId w:val="29"/>
        </w:numPr>
        <w:rPr>
          <w:color w:val="auto"/>
        </w:rPr>
      </w:pPr>
      <w:r w:rsidRPr="00514D85">
        <w:rPr>
          <w:color w:val="auto"/>
        </w:rPr>
        <w:t>GSL-APP-</w:t>
      </w:r>
      <w:r>
        <w:rPr>
          <w:color w:val="auto"/>
        </w:rPr>
        <w:t>&lt;</w:t>
      </w:r>
      <w:r w:rsidRPr="00514D85">
        <w:rPr>
          <w:i/>
          <w:iCs/>
          <w:color w:val="auto"/>
        </w:rPr>
        <w:t>TRI</w:t>
      </w:r>
      <w:r w:rsidRPr="00514D85">
        <w:rPr>
          <w:color w:val="auto"/>
        </w:rPr>
        <w:t>&gt;-ANSIBLE-DEV</w:t>
      </w:r>
    </w:p>
    <w:p w14:paraId="52B4FDD9" w14:textId="4CD08C4A" w:rsidR="002D2057" w:rsidRDefault="002D2057" w:rsidP="003E4098">
      <w:pPr>
        <w:pStyle w:val="Titre2"/>
        <w:rPr>
          <w:rFonts w:hint="eastAsia"/>
        </w:rPr>
      </w:pPr>
      <w:bookmarkStart w:id="51" w:name="_Toc86170887"/>
      <w:r w:rsidRPr="002D2057">
        <w:t>Projet</w:t>
      </w:r>
      <w:bookmarkEnd w:id="51"/>
    </w:p>
    <w:p w14:paraId="1B9FAA21" w14:textId="77777777" w:rsidR="00EC09EC" w:rsidRDefault="002D2057" w:rsidP="002D2057">
      <w:r>
        <w:t xml:space="preserve">Dans le menu « Project », le projet </w:t>
      </w:r>
      <w:proofErr w:type="spellStart"/>
      <w:r>
        <w:t>GitLab</w:t>
      </w:r>
      <w:proofErr w:type="spellEnd"/>
      <w:r>
        <w:t xml:space="preserve"> est visible en lecture seule</w:t>
      </w:r>
      <w:r w:rsidR="00C0236D" w:rsidRPr="00C0236D">
        <w:t xml:space="preserve"> </w:t>
      </w:r>
      <w:r w:rsidR="00C0236D">
        <w:t xml:space="preserve">par </w:t>
      </w:r>
      <w:proofErr w:type="gramStart"/>
      <w:r w:rsidR="00C0236D">
        <w:t>l</w:t>
      </w:r>
      <w:r w:rsidR="00C0236D" w:rsidRPr="00514D85">
        <w:rPr>
          <w:color w:val="auto"/>
        </w:rPr>
        <w:t>’</w:t>
      </w:r>
      <w:proofErr w:type="spellStart"/>
      <w:r w:rsidR="00C0236D" w:rsidRPr="00514D85">
        <w:rPr>
          <w:color w:val="auto"/>
        </w:rPr>
        <w:t>utilisateur.ice</w:t>
      </w:r>
      <w:proofErr w:type="spellEnd"/>
      <w:proofErr w:type="gramEnd"/>
      <w:r>
        <w:t>. On doit y retrouver notamment</w:t>
      </w:r>
      <w:r w:rsidR="00EC09EC">
        <w:t> :</w:t>
      </w:r>
    </w:p>
    <w:p w14:paraId="142971F0" w14:textId="77777777" w:rsidR="00EC09EC" w:rsidRDefault="002D2057" w:rsidP="00EC09EC">
      <w:pPr>
        <w:pStyle w:val="Paragraphedeliste"/>
        <w:numPr>
          <w:ilvl w:val="0"/>
          <w:numId w:val="29"/>
        </w:numPr>
      </w:pPr>
      <w:proofErr w:type="gramStart"/>
      <w:r>
        <w:t>l’URL</w:t>
      </w:r>
      <w:proofErr w:type="gramEnd"/>
      <w:r>
        <w:t xml:space="preserve"> du serveur </w:t>
      </w:r>
      <w:proofErr w:type="spellStart"/>
      <w:r>
        <w:t>GitLab</w:t>
      </w:r>
      <w:proofErr w:type="spellEnd"/>
      <w:r w:rsidR="00C0236D">
        <w:t xml:space="preserve"> </w:t>
      </w:r>
    </w:p>
    <w:p w14:paraId="199993FA" w14:textId="196B85B0" w:rsidR="002D2057" w:rsidRPr="002D2057" w:rsidRDefault="00EC09EC" w:rsidP="00EC09EC">
      <w:pPr>
        <w:pStyle w:val="Paragraphedeliste"/>
        <w:numPr>
          <w:ilvl w:val="0"/>
          <w:numId w:val="29"/>
        </w:numPr>
      </w:pPr>
      <w:proofErr w:type="gramStart"/>
      <w:r>
        <w:t>e</w:t>
      </w:r>
      <w:r w:rsidR="00C0236D">
        <w:t>t</w:t>
      </w:r>
      <w:proofErr w:type="gramEnd"/>
      <w:r w:rsidR="00C0236D">
        <w:t xml:space="preserve"> l’option « </w:t>
      </w:r>
      <w:proofErr w:type="spellStart"/>
      <w:r w:rsidR="00C0236D">
        <w:t>Allow</w:t>
      </w:r>
      <w:proofErr w:type="spellEnd"/>
      <w:r w:rsidR="00C0236D">
        <w:t xml:space="preserve"> Branch </w:t>
      </w:r>
      <w:proofErr w:type="spellStart"/>
      <w:r w:rsidR="00C0236D">
        <w:t>override</w:t>
      </w:r>
      <w:proofErr w:type="spellEnd"/>
      <w:r w:rsidR="00C0236D">
        <w:t> » qui permet de sélectionner la branche désirée dans le Job Template</w:t>
      </w:r>
      <w:r w:rsidR="00CF5907">
        <w:t xml:space="preserve"> désactivée par défaut.</w:t>
      </w:r>
    </w:p>
    <w:p w14:paraId="1E8C1C73" w14:textId="5FC9415F" w:rsidR="002D2057" w:rsidRPr="002D2057" w:rsidRDefault="00EC09EC" w:rsidP="002D2057">
      <w:r>
        <w:rPr>
          <w:noProof/>
        </w:rPr>
        <w:lastRenderedPageBreak/>
        <mc:AlternateContent>
          <mc:Choice Requires="wps">
            <w:drawing>
              <wp:anchor distT="0" distB="0" distL="114300" distR="114300" simplePos="0" relativeHeight="251658242" behindDoc="0" locked="0" layoutInCell="1" allowOverlap="1" wp14:anchorId="1A187EDE" wp14:editId="0204841D">
                <wp:simplePos x="0" y="0"/>
                <wp:positionH relativeFrom="column">
                  <wp:posOffset>2256354</wp:posOffset>
                </wp:positionH>
                <wp:positionV relativeFrom="paragraph">
                  <wp:posOffset>3062870</wp:posOffset>
                </wp:positionV>
                <wp:extent cx="941696" cy="252095"/>
                <wp:effectExtent l="0" t="0" r="11430" b="14605"/>
                <wp:wrapNone/>
                <wp:docPr id="45" name="Rectangle 45"/>
                <wp:cNvGraphicFramePr/>
                <a:graphic xmlns:a="http://schemas.openxmlformats.org/drawingml/2006/main">
                  <a:graphicData uri="http://schemas.microsoft.com/office/word/2010/wordprocessingShape">
                    <wps:wsp>
                      <wps:cNvSpPr/>
                      <wps:spPr>
                        <a:xfrm>
                          <a:off x="0" y="0"/>
                          <a:ext cx="941696" cy="25209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0030A04E">
              <v:rect id="Rectangle 45" style="position:absolute;margin-left:177.65pt;margin-top:241.15pt;width:74.15pt;height:19.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ab200 [3208]" w14:anchorId="135EB8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">
                <v:stroke joinstyle="round"/>
              </v:rect>
            </w:pict>
          </mc:Fallback>
        </mc:AlternateContent>
      </w:r>
      <w:r>
        <w:rPr>
          <w:noProof/>
        </w:rPr>
        <mc:AlternateContent>
          <mc:Choice Requires="wps">
            <w:drawing>
              <wp:anchor distT="0" distB="0" distL="114300" distR="114300" simplePos="0" relativeHeight="251658243" behindDoc="0" locked="0" layoutInCell="1" allowOverlap="1" wp14:anchorId="0DAB2185" wp14:editId="024CF0E1">
                <wp:simplePos x="0" y="0"/>
                <wp:positionH relativeFrom="column">
                  <wp:posOffset>3273056</wp:posOffset>
                </wp:positionH>
                <wp:positionV relativeFrom="paragraph">
                  <wp:posOffset>3664594</wp:posOffset>
                </wp:positionV>
                <wp:extent cx="771098" cy="95534"/>
                <wp:effectExtent l="0" t="0" r="10160" b="19050"/>
                <wp:wrapNone/>
                <wp:docPr id="47" name="Rectangle 47"/>
                <wp:cNvGraphicFramePr/>
                <a:graphic xmlns:a="http://schemas.openxmlformats.org/drawingml/2006/main">
                  <a:graphicData uri="http://schemas.microsoft.com/office/word/2010/wordprocessingShape">
                    <wps:wsp>
                      <wps:cNvSpPr/>
                      <wps:spPr>
                        <a:xfrm>
                          <a:off x="0" y="0"/>
                          <a:ext cx="771098" cy="95534"/>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2E6F92EE">
              <v:rect id="Rectangle 47" style="position:absolute;margin-left:257.7pt;margin-top:288.55pt;width:60.7pt;height: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ab200 [3208]" w14:anchorId="3F50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">
                <v:stroke joinstyle="round"/>
              </v:rect>
            </w:pict>
          </mc:Fallback>
        </mc:AlternateContent>
      </w:r>
      <w:r w:rsidR="002D2057" w:rsidRPr="002D2057">
        <w:rPr>
          <w:noProof/>
        </w:rPr>
        <mc:AlternateContent>
          <mc:Choice Requires="wpg">
            <w:drawing>
              <wp:inline distT="0" distB="0" distL="0" distR="0" wp14:anchorId="691BAAF3" wp14:editId="5CC19EE3">
                <wp:extent cx="5704517" cy="3961718"/>
                <wp:effectExtent l="152400" t="114300" r="0" b="363220"/>
                <wp:docPr id="38" name="Groupe 38"/>
                <wp:cNvGraphicFramePr/>
                <a:graphic xmlns:a="http://schemas.openxmlformats.org/drawingml/2006/main">
                  <a:graphicData uri="http://schemas.microsoft.com/office/word/2010/wordprocessingGroup">
                    <wpg:wgp>
                      <wpg:cNvGrpSpPr/>
                      <wpg:grpSpPr>
                        <a:xfrm>
                          <a:off x="0" y="0"/>
                          <a:ext cx="5317273" cy="3928737"/>
                          <a:chOff x="0" y="32981"/>
                          <a:chExt cx="5317273" cy="3928737"/>
                        </a:xfrm>
                      </wpg:grpSpPr>
                      <pic:pic xmlns:pic="http://schemas.openxmlformats.org/drawingml/2006/picture">
                        <pic:nvPicPr>
                          <pic:cNvPr id="31" name="Image 31"/>
                          <pic:cNvPicPr>
                            <a:picLocks noChangeAspect="1"/>
                          </pic:cNvPicPr>
                        </pic:nvPicPr>
                        <pic:blipFill>
                          <a:blip r:embed="rId48">
                            <a:extLst>
                              <a:ext uri="{28A0092B-C50C-407E-A947-70E740481C1C}">
                                <a14:useLocalDpi xmlns:a14="http://schemas.microsoft.com/office/drawing/2010/main" val="0"/>
                              </a:ext>
                            </a:extLst>
                          </a:blip>
                          <a:srcRect/>
                          <a:stretch/>
                        </pic:blipFill>
                        <pic:spPr>
                          <a:xfrm>
                            <a:off x="0" y="32981"/>
                            <a:ext cx="3630295" cy="3038552"/>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2" name="Image 32"/>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1315290" y="1508078"/>
                            <a:ext cx="4001983" cy="2453640"/>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0446DFAC">
              <v:group id="Groupe 38" style="width:449.15pt;height:311.95pt;mso-position-horizontal-relative:char;mso-position-vertical-relative:line" coordsize="53172,39287" coordorigin=",329" o:spid="_x0000_s1026" w14:anchorId="40AD3E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">
                <v:shape id="Image 31" style="position:absolute;top:329;width:36302;height:3038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">
                  <v:imagedata o:title="" r:id="rId51"/>
                  <v:shadow on="t" color="#333" opacity="42598f" offset="2.74397mm,2.74397mm" origin="-.5,-.5"/>
                </v:shape>
                <v:shape id="Image 32" style="position:absolute;left:13152;top:15080;width:40020;height:2453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">
                  <v:imagedata o:title="" r:id="rId52"/>
                  <v:shadow on="t" color="#333" opacity="42598f" offset="2.74397mm,2.74397mm" origin="-.5,-.5"/>
                </v:shape>
                <w10:anchorlock/>
              </v:group>
            </w:pict>
          </mc:Fallback>
        </mc:AlternateContent>
      </w:r>
    </w:p>
    <w:p w14:paraId="37D75B73" w14:textId="783D776E" w:rsidR="00BD03DC" w:rsidRPr="002D2057" w:rsidRDefault="00BD03DC" w:rsidP="00BD03DC"/>
    <w:p w14:paraId="0CFB78FF" w14:textId="77777777" w:rsidR="002D2057" w:rsidRDefault="002D2057">
      <w:pPr>
        <w:spacing w:after="160" w:line="259" w:lineRule="auto"/>
        <w:rPr>
          <w:rFonts w:asciiTheme="majorHAnsi" w:eastAsiaTheme="majorEastAsia" w:hAnsiTheme="majorHAnsi" w:cstheme="majorBidi" w:hint="eastAsia"/>
          <w:bCs/>
          <w:sz w:val="26"/>
        </w:rPr>
      </w:pPr>
      <w:r>
        <w:br w:type="page"/>
      </w:r>
    </w:p>
    <w:p w14:paraId="43CE661C" w14:textId="77777777" w:rsidR="002D2057" w:rsidRDefault="002D2057" w:rsidP="003E4098">
      <w:pPr>
        <w:pStyle w:val="Titre2"/>
        <w:rPr>
          <w:rFonts w:hint="eastAsia"/>
        </w:rPr>
      </w:pPr>
      <w:bookmarkStart w:id="52" w:name="_Toc86170888"/>
      <w:r w:rsidRPr="002D2057">
        <w:lastRenderedPageBreak/>
        <w:t>Inventaires</w:t>
      </w:r>
      <w:bookmarkEnd w:id="52"/>
    </w:p>
    <w:p w14:paraId="5E7CDBDB" w14:textId="77777777" w:rsidR="007910A6" w:rsidRDefault="007910A6" w:rsidP="007910A6"/>
    <w:p w14:paraId="76F0CED0" w14:textId="77777777" w:rsidR="007910A6" w:rsidRPr="00907A0A" w:rsidRDefault="007910A6" w:rsidP="007910A6">
      <w:pPr>
        <w:rPr>
          <w:sz w:val="28"/>
          <w:szCs w:val="28"/>
        </w:rPr>
      </w:pPr>
      <w:r w:rsidRPr="00907A0A">
        <w:rPr>
          <w:sz w:val="28"/>
          <w:szCs w:val="28"/>
        </w:rPr>
        <w:t>Inventaire principal</w:t>
      </w:r>
    </w:p>
    <w:p w14:paraId="0F3AF3E8" w14:textId="77777777" w:rsidR="007910A6" w:rsidRDefault="007910A6" w:rsidP="007910A6"/>
    <w:p w14:paraId="63ABC5F3" w14:textId="77777777" w:rsidR="007910A6" w:rsidRDefault="007910A6" w:rsidP="007910A6">
      <w:r>
        <w:t xml:space="preserve">Le principal inventaire est un inventaire VMWare présent afin d'identifier l'ensemble des </w:t>
      </w:r>
      <w:proofErr w:type="spellStart"/>
      <w:r>
        <w:t>VMs</w:t>
      </w:r>
      <w:proofErr w:type="spellEnd"/>
      <w:r>
        <w:t xml:space="preserve"> sur le parc.</w:t>
      </w:r>
    </w:p>
    <w:p w14:paraId="4FD5DDBC" w14:textId="085F26AA" w:rsidR="007910A6" w:rsidRDefault="007910A6" w:rsidP="007910A6">
      <w:r>
        <w:t>Cet inventaire permet l'accès à toutes les machines hébergé</w:t>
      </w:r>
      <w:r w:rsidR="00300171">
        <w:t>e</w:t>
      </w:r>
      <w:r>
        <w:t>s sur l'infrastructure VMWare et de leur appliquer des groupes par défaut mais également des groupes custom via des règles, notamment :</w:t>
      </w:r>
    </w:p>
    <w:p w14:paraId="5AA842B2" w14:textId="77777777" w:rsidR="007910A6" w:rsidRDefault="007910A6" w:rsidP="007910A6">
      <w:r>
        <w:t xml:space="preserve">  - OFR (</w:t>
      </w:r>
      <w:proofErr w:type="spellStart"/>
      <w:r>
        <w:t>e.g</w:t>
      </w:r>
      <w:proofErr w:type="spellEnd"/>
      <w:r>
        <w:t xml:space="preserve"> PROD, HOMOLOGATION, CONCEPTION)</w:t>
      </w:r>
    </w:p>
    <w:p w14:paraId="041398DC" w14:textId="77777777" w:rsidR="007910A6" w:rsidRDefault="007910A6" w:rsidP="007910A6">
      <w:r>
        <w:t xml:space="preserve">  - AREA (ADMIN, EXTERNE, INTERNE)</w:t>
      </w:r>
    </w:p>
    <w:p w14:paraId="7EDBDC80" w14:textId="77777777" w:rsidR="007910A6" w:rsidRDefault="007910A6" w:rsidP="007910A6">
      <w:r>
        <w:t xml:space="preserve">  - OS (RHEL, WINDOWS)</w:t>
      </w:r>
    </w:p>
    <w:p w14:paraId="53A71DA0" w14:textId="77777777" w:rsidR="007910A6" w:rsidRDefault="007910A6" w:rsidP="007910A6"/>
    <w:p w14:paraId="4D28582B" w14:textId="6A32DC5D" w:rsidR="007910A6" w:rsidRDefault="007910A6" w:rsidP="007910A6">
      <w:r>
        <w:t xml:space="preserve">Cet inventaire est à destination des populations ayant l'accès sur le parc, à date il s'agit des POI et des équipes </w:t>
      </w:r>
      <w:r w:rsidR="00BB1804">
        <w:t>Ingénieries</w:t>
      </w:r>
      <w:r>
        <w:t>.</w:t>
      </w:r>
    </w:p>
    <w:p w14:paraId="1FCB49AE" w14:textId="77777777" w:rsidR="007910A6" w:rsidRDefault="007910A6" w:rsidP="007910A6"/>
    <w:p w14:paraId="54D66CCE" w14:textId="77777777" w:rsidR="007910A6" w:rsidRPr="00907A0A" w:rsidRDefault="007910A6" w:rsidP="007910A6">
      <w:pPr>
        <w:rPr>
          <w:sz w:val="28"/>
          <w:szCs w:val="28"/>
        </w:rPr>
      </w:pPr>
      <w:r w:rsidRPr="00907A0A">
        <w:rPr>
          <w:sz w:val="28"/>
          <w:szCs w:val="28"/>
        </w:rPr>
        <w:t>Inventaires applicatifs</w:t>
      </w:r>
    </w:p>
    <w:p w14:paraId="4118F773" w14:textId="77777777" w:rsidR="007910A6" w:rsidRDefault="007910A6" w:rsidP="007910A6"/>
    <w:p w14:paraId="75D9BDBB" w14:textId="55A1D2DF" w:rsidR="007910A6" w:rsidRDefault="007910A6" w:rsidP="007910A6">
      <w:r>
        <w:t xml:space="preserve">Pour chaque trigramme applicatif, des inventaires seront créés </w:t>
      </w:r>
      <w:r w:rsidR="00480883">
        <w:t>dynamiquement</w:t>
      </w:r>
      <w:r>
        <w:t xml:space="preserve"> à partir de l'inventaire principal, l'idée est de fournir un inventaire par Système d'exploitation et Environnement.</w:t>
      </w:r>
    </w:p>
    <w:p w14:paraId="3D50AFA9" w14:textId="0C2D4AE5" w:rsidR="007910A6" w:rsidRDefault="007910A6" w:rsidP="007910A6">
      <w:r>
        <w:t xml:space="preserve">Par exemple pour un trigramme applicatif IDA </w:t>
      </w:r>
      <w:r w:rsidR="00CA6C34">
        <w:t>possédant</w:t>
      </w:r>
      <w:r>
        <w:t xml:space="preserve"> les environnements C1, C2, H1, H2 et P1, avec un mix de machines Windows et </w:t>
      </w:r>
      <w:proofErr w:type="spellStart"/>
      <w:r>
        <w:t>RedHat</w:t>
      </w:r>
      <w:proofErr w:type="spellEnd"/>
      <w:r>
        <w:t>, les inventaires à disposition seront donc :</w:t>
      </w:r>
    </w:p>
    <w:p w14:paraId="5B6FC2A1" w14:textId="77777777" w:rsidR="007910A6" w:rsidRDefault="007910A6" w:rsidP="007910A6">
      <w:r>
        <w:t xml:space="preserve">  - ida_rhel_c1</w:t>
      </w:r>
    </w:p>
    <w:p w14:paraId="698A8B54" w14:textId="77777777" w:rsidR="007910A6" w:rsidRDefault="007910A6" w:rsidP="007910A6">
      <w:r>
        <w:t xml:space="preserve">  - ida_windows_c1</w:t>
      </w:r>
    </w:p>
    <w:p w14:paraId="0310047D" w14:textId="77777777" w:rsidR="007910A6" w:rsidRDefault="007910A6" w:rsidP="007910A6">
      <w:r>
        <w:t xml:space="preserve">  - ida_rhel_c2</w:t>
      </w:r>
    </w:p>
    <w:p w14:paraId="1888E343" w14:textId="77777777" w:rsidR="007910A6" w:rsidRDefault="007910A6" w:rsidP="007910A6">
      <w:r>
        <w:t xml:space="preserve">  - ida_windows_c2</w:t>
      </w:r>
    </w:p>
    <w:p w14:paraId="56834F7E" w14:textId="77777777" w:rsidR="007910A6" w:rsidRDefault="007910A6" w:rsidP="007910A6">
      <w:r>
        <w:t xml:space="preserve">  - ida_rhel_h1</w:t>
      </w:r>
    </w:p>
    <w:p w14:paraId="068D7090" w14:textId="77777777" w:rsidR="007910A6" w:rsidRDefault="007910A6" w:rsidP="007910A6">
      <w:r>
        <w:t xml:space="preserve">  - ida_windows_h1</w:t>
      </w:r>
    </w:p>
    <w:p w14:paraId="7B240B57" w14:textId="77777777" w:rsidR="007910A6" w:rsidRDefault="007910A6" w:rsidP="007910A6">
      <w:r>
        <w:t xml:space="preserve">  - ida_rhel_h2</w:t>
      </w:r>
    </w:p>
    <w:p w14:paraId="30D4104D" w14:textId="77777777" w:rsidR="007910A6" w:rsidRDefault="007910A6" w:rsidP="007910A6">
      <w:r>
        <w:t xml:space="preserve">  - ida_windows_h2</w:t>
      </w:r>
    </w:p>
    <w:p w14:paraId="52823203" w14:textId="77777777" w:rsidR="007910A6" w:rsidRDefault="007910A6" w:rsidP="007910A6">
      <w:r>
        <w:t xml:space="preserve">  - ida_rhel_p1</w:t>
      </w:r>
    </w:p>
    <w:p w14:paraId="67C58756" w14:textId="77777777" w:rsidR="007910A6" w:rsidRDefault="007910A6" w:rsidP="007910A6">
      <w:r>
        <w:t xml:space="preserve">  - ida_windows_p1</w:t>
      </w:r>
    </w:p>
    <w:p w14:paraId="1FE5DDD0" w14:textId="77777777" w:rsidR="007910A6" w:rsidRDefault="007910A6" w:rsidP="007910A6"/>
    <w:p w14:paraId="135103A1" w14:textId="7847AF6F" w:rsidR="00BD03DC" w:rsidRPr="002D2057" w:rsidRDefault="007910A6" w:rsidP="002D2057">
      <w:r>
        <w:t>A noter que les inventaires de conceptions (</w:t>
      </w:r>
      <w:proofErr w:type="spellStart"/>
      <w:r>
        <w:t>eg</w:t>
      </w:r>
      <w:proofErr w:type="spellEnd"/>
      <w:r>
        <w:t xml:space="preserve">. </w:t>
      </w:r>
      <w:proofErr w:type="spellStart"/>
      <w:proofErr w:type="gramStart"/>
      <w:r>
        <w:t>ida</w:t>
      </w:r>
      <w:proofErr w:type="gramEnd"/>
      <w:r>
        <w:t>_os_cX</w:t>
      </w:r>
      <w:proofErr w:type="spellEnd"/>
      <w:r>
        <w:t>) seront mis à disposition des domaines applicatifs tandis que les inventaires d'homologation et de production seront à destination des conduites.</w:t>
      </w:r>
      <w:r w:rsidR="00C906F2">
        <w:rPr>
          <w:noProof/>
        </w:rPr>
        <mc:AlternateContent>
          <mc:Choice Requires="wps">
            <w:drawing>
              <wp:anchor distT="0" distB="0" distL="114300" distR="114300" simplePos="0" relativeHeight="251658241" behindDoc="0" locked="0" layoutInCell="1" allowOverlap="1" wp14:anchorId="7606A4FD" wp14:editId="0AF94F51">
                <wp:simplePos x="0" y="0"/>
                <wp:positionH relativeFrom="column">
                  <wp:posOffset>1683148</wp:posOffset>
                </wp:positionH>
                <wp:positionV relativeFrom="paragraph">
                  <wp:posOffset>3085313</wp:posOffset>
                </wp:positionV>
                <wp:extent cx="1241719" cy="668741"/>
                <wp:effectExtent l="0" t="0" r="15875" b="17145"/>
                <wp:wrapNone/>
                <wp:docPr id="43" name="Rectangle 43"/>
                <wp:cNvGraphicFramePr/>
                <a:graphic xmlns:a="http://schemas.openxmlformats.org/drawingml/2006/main">
                  <a:graphicData uri="http://schemas.microsoft.com/office/word/2010/wordprocessingShape">
                    <wps:wsp>
                      <wps:cNvSpPr/>
                      <wps:spPr>
                        <a:xfrm>
                          <a:off x="0" y="0"/>
                          <a:ext cx="1241719" cy="668741"/>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7301BB6">
              <v:rect id="Rectangle 43" style="position:absolute;margin-left:132.55pt;margin-top:242.95pt;width:97.75pt;height:52.6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fab200 [3208]" w14:anchorId="0E5D0B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">
                <v:stroke joinstyle="round"/>
              </v:rect>
            </w:pict>
          </mc:Fallback>
        </mc:AlternateContent>
      </w:r>
    </w:p>
    <w:p w14:paraId="4A214CDB" w14:textId="303BD924" w:rsidR="00024025" w:rsidRPr="00BD03DC" w:rsidRDefault="00024025" w:rsidP="00C0236D">
      <w:pPr>
        <w:rPr>
          <w:highlight w:val="yellow"/>
        </w:rPr>
      </w:pPr>
    </w:p>
    <w:p w14:paraId="15C5D127" w14:textId="77777777" w:rsidR="00C0236D" w:rsidRDefault="00C0236D">
      <w:pPr>
        <w:spacing w:after="160" w:line="259" w:lineRule="auto"/>
        <w:rPr>
          <w:rFonts w:asciiTheme="majorHAnsi" w:hAnsiTheme="majorHAnsi" w:cstheme="majorBidi"/>
          <w:bCs/>
          <w:sz w:val="30"/>
          <w:szCs w:val="26"/>
        </w:rPr>
      </w:pPr>
      <w:r>
        <w:br w:type="page"/>
      </w:r>
    </w:p>
    <w:p w14:paraId="0DEDD56A" w14:textId="35B25724" w:rsidR="00C0236D" w:rsidRDefault="00C0236D" w:rsidP="003E4098">
      <w:pPr>
        <w:pStyle w:val="Titre2"/>
        <w:rPr>
          <w:rFonts w:eastAsiaTheme="minorHAnsi"/>
        </w:rPr>
      </w:pPr>
      <w:bookmarkStart w:id="53" w:name="_Toc86170889"/>
      <w:r>
        <w:rPr>
          <w:rFonts w:eastAsiaTheme="minorHAnsi"/>
        </w:rPr>
        <w:lastRenderedPageBreak/>
        <w:t xml:space="preserve">Job </w:t>
      </w:r>
      <w:proofErr w:type="spellStart"/>
      <w:r>
        <w:rPr>
          <w:rFonts w:eastAsiaTheme="minorHAnsi"/>
        </w:rPr>
        <w:t>Templates</w:t>
      </w:r>
      <w:bookmarkEnd w:id="53"/>
      <w:proofErr w:type="spellEnd"/>
    </w:p>
    <w:p w14:paraId="626685AF" w14:textId="77777777" w:rsidR="00765504" w:rsidRDefault="00C0236D" w:rsidP="00C0236D">
      <w:pPr>
        <w:rPr>
          <w:color w:val="auto"/>
        </w:rPr>
      </w:pPr>
      <w:r>
        <w:t xml:space="preserve">Dans le menu « Job </w:t>
      </w:r>
      <w:proofErr w:type="spellStart"/>
      <w:r>
        <w:t>Templates</w:t>
      </w:r>
      <w:proofErr w:type="spellEnd"/>
      <w:r>
        <w:t> », un Job Template pour chaque Offre (Conception, Homologation et Production) sont visibles en lecture seule</w:t>
      </w:r>
      <w:r w:rsidRPr="00C0236D">
        <w:t xml:space="preserve"> </w:t>
      </w:r>
      <w:r>
        <w:t xml:space="preserve">par </w:t>
      </w:r>
      <w:proofErr w:type="gramStart"/>
      <w:r>
        <w:t>l</w:t>
      </w:r>
      <w:r w:rsidRPr="00514D85">
        <w:rPr>
          <w:color w:val="auto"/>
        </w:rPr>
        <w:t>’</w:t>
      </w:r>
      <w:proofErr w:type="spellStart"/>
      <w:r w:rsidRPr="00514D85">
        <w:rPr>
          <w:color w:val="auto"/>
        </w:rPr>
        <w:t>utilisateur.ice</w:t>
      </w:r>
      <w:proofErr w:type="spellEnd"/>
      <w:proofErr w:type="gramEnd"/>
      <w:r>
        <w:rPr>
          <w:color w:val="auto"/>
        </w:rPr>
        <w:t>. Chaque Job Template</w:t>
      </w:r>
      <w:r w:rsidR="00536121">
        <w:rPr>
          <w:color w:val="auto"/>
        </w:rPr>
        <w:t xml:space="preserve"> utilise</w:t>
      </w:r>
      <w:r w:rsidR="00765504">
        <w:rPr>
          <w:color w:val="auto"/>
        </w:rPr>
        <w:t> :</w:t>
      </w:r>
    </w:p>
    <w:p w14:paraId="49AF4594" w14:textId="77777777" w:rsidR="00765504" w:rsidRDefault="00765504" w:rsidP="00765504">
      <w:pPr>
        <w:pStyle w:val="Paragraphedeliste"/>
        <w:numPr>
          <w:ilvl w:val="0"/>
          <w:numId w:val="29"/>
        </w:numPr>
        <w:rPr>
          <w:color w:val="auto"/>
        </w:rPr>
      </w:pPr>
      <w:r>
        <w:rPr>
          <w:color w:val="auto"/>
        </w:rPr>
        <w:t>L</w:t>
      </w:r>
      <w:r w:rsidR="00536121" w:rsidRPr="00765504">
        <w:rPr>
          <w:color w:val="auto"/>
        </w:rPr>
        <w:t xml:space="preserve">’inventaire </w:t>
      </w:r>
    </w:p>
    <w:p w14:paraId="026FF97D" w14:textId="77777777" w:rsidR="00765504" w:rsidRDefault="00536121" w:rsidP="00765504">
      <w:pPr>
        <w:pStyle w:val="Paragraphedeliste"/>
        <w:numPr>
          <w:ilvl w:val="0"/>
          <w:numId w:val="29"/>
        </w:numPr>
        <w:rPr>
          <w:color w:val="auto"/>
        </w:rPr>
      </w:pPr>
      <w:proofErr w:type="gramStart"/>
      <w:r w:rsidRPr="00765504">
        <w:rPr>
          <w:color w:val="auto"/>
        </w:rPr>
        <w:t>et</w:t>
      </w:r>
      <w:proofErr w:type="gramEnd"/>
      <w:r w:rsidRPr="00765504">
        <w:rPr>
          <w:color w:val="auto"/>
        </w:rPr>
        <w:t xml:space="preserve"> le </w:t>
      </w:r>
      <w:proofErr w:type="spellStart"/>
      <w:r w:rsidRPr="00765504">
        <w:rPr>
          <w:color w:val="auto"/>
        </w:rPr>
        <w:t>credential</w:t>
      </w:r>
      <w:proofErr w:type="spellEnd"/>
      <w:r w:rsidRPr="00765504">
        <w:rPr>
          <w:color w:val="auto"/>
        </w:rPr>
        <w:t xml:space="preserve"> de l’offre correspondante</w:t>
      </w:r>
    </w:p>
    <w:p w14:paraId="0AC82B77" w14:textId="77777777" w:rsidR="00765504" w:rsidRDefault="00765504" w:rsidP="00765504">
      <w:pPr>
        <w:rPr>
          <w:color w:val="auto"/>
        </w:rPr>
      </w:pPr>
    </w:p>
    <w:p w14:paraId="5A14778C" w14:textId="780293E8" w:rsidR="00536121" w:rsidRPr="00765504" w:rsidRDefault="00536121" w:rsidP="00765504">
      <w:pPr>
        <w:rPr>
          <w:color w:val="auto"/>
        </w:rPr>
      </w:pPr>
      <w:r w:rsidRPr="00765504">
        <w:rPr>
          <w:color w:val="auto"/>
        </w:rPr>
        <w:t xml:space="preserve">Bien que n’apparaissant pas, la branche, </w:t>
      </w:r>
      <w:r w:rsidRPr="00765504">
        <w:rPr>
          <w:i/>
          <w:iCs/>
          <w:color w:val="auto"/>
        </w:rPr>
        <w:t>main</w:t>
      </w:r>
      <w:r w:rsidRPr="00765504">
        <w:rPr>
          <w:color w:val="auto"/>
        </w:rPr>
        <w:t xml:space="preserve"> ou </w:t>
      </w:r>
      <w:proofErr w:type="spellStart"/>
      <w:r w:rsidRPr="00765504">
        <w:rPr>
          <w:i/>
          <w:iCs/>
          <w:color w:val="auto"/>
        </w:rPr>
        <w:t>develop</w:t>
      </w:r>
      <w:proofErr w:type="spellEnd"/>
      <w:r w:rsidRPr="00765504">
        <w:rPr>
          <w:color w:val="auto"/>
        </w:rPr>
        <w:t xml:space="preserve">, est spécifiée à ce niveau pour que Tower sache où récupérer le code sur le serveur </w:t>
      </w:r>
      <w:proofErr w:type="spellStart"/>
      <w:r w:rsidRPr="00765504">
        <w:rPr>
          <w:color w:val="auto"/>
        </w:rPr>
        <w:t>GitLab</w:t>
      </w:r>
      <w:proofErr w:type="spellEnd"/>
      <w:r w:rsidRPr="00765504">
        <w:rPr>
          <w:color w:val="auto"/>
        </w:rPr>
        <w:t>.</w:t>
      </w:r>
      <w:r w:rsidR="006359AC">
        <w:rPr>
          <w:color w:val="auto"/>
        </w:rPr>
        <w:t xml:space="preserve"> </w:t>
      </w:r>
      <w:r w:rsidR="00913F61">
        <w:rPr>
          <w:color w:val="auto"/>
        </w:rPr>
        <w:t xml:space="preserve"> Il sera possible de le rendre </w:t>
      </w:r>
      <w:r w:rsidR="00295B1E">
        <w:rPr>
          <w:color w:val="auto"/>
        </w:rPr>
        <w:t xml:space="preserve">la branche cible </w:t>
      </w:r>
      <w:r w:rsidR="00913F61">
        <w:rPr>
          <w:color w:val="auto"/>
        </w:rPr>
        <w:t>modifiable à l’</w:t>
      </w:r>
      <w:r w:rsidR="00295B1E">
        <w:rPr>
          <w:color w:val="auto"/>
        </w:rPr>
        <w:t>exécution sur demande justifiée.</w:t>
      </w:r>
    </w:p>
    <w:p w14:paraId="3399FD3D" w14:textId="273D8351" w:rsidR="00C0236D" w:rsidRDefault="00765504" w:rsidP="00C0236D">
      <w:r>
        <w:rPr>
          <w:noProof/>
        </w:rPr>
        <mc:AlternateContent>
          <mc:Choice Requires="wps">
            <w:drawing>
              <wp:anchor distT="0" distB="0" distL="114300" distR="114300" simplePos="0" relativeHeight="251658244" behindDoc="0" locked="0" layoutInCell="1" allowOverlap="1" wp14:anchorId="2824D8FE" wp14:editId="42B4A173">
                <wp:simplePos x="0" y="0"/>
                <wp:positionH relativeFrom="column">
                  <wp:posOffset>1853565</wp:posOffset>
                </wp:positionH>
                <wp:positionV relativeFrom="paragraph">
                  <wp:posOffset>3056720</wp:posOffset>
                </wp:positionV>
                <wp:extent cx="1091821" cy="484495"/>
                <wp:effectExtent l="0" t="0" r="13335" b="11430"/>
                <wp:wrapNone/>
                <wp:docPr id="48" name="Rectangle 48"/>
                <wp:cNvGraphicFramePr/>
                <a:graphic xmlns:a="http://schemas.openxmlformats.org/drawingml/2006/main">
                  <a:graphicData uri="http://schemas.microsoft.com/office/word/2010/wordprocessingShape">
                    <wps:wsp>
                      <wps:cNvSpPr/>
                      <wps:spPr>
                        <a:xfrm>
                          <a:off x="0" y="0"/>
                          <a:ext cx="1091821" cy="48449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B123D6F">
              <v:rect id="Rectangle 48" style="position:absolute;margin-left:145.95pt;margin-top:240.7pt;width:85.95pt;height:38.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ab200 [3208]" w14:anchorId="76B668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">
                <v:stroke joinstyle="round"/>
              </v:rect>
            </w:pict>
          </mc:Fallback>
        </mc:AlternateContent>
      </w:r>
      <w:r w:rsidR="00536121">
        <w:rPr>
          <w:noProof/>
        </w:rPr>
        <mc:AlternateContent>
          <mc:Choice Requires="wps">
            <w:drawing>
              <wp:anchor distT="0" distB="0" distL="114300" distR="114300" simplePos="0" relativeHeight="251658245" behindDoc="0" locked="0" layoutInCell="1" allowOverlap="1" wp14:anchorId="1957D6A2" wp14:editId="26A29611">
                <wp:simplePos x="0" y="0"/>
                <wp:positionH relativeFrom="column">
                  <wp:posOffset>3436885</wp:posOffset>
                </wp:positionH>
                <wp:positionV relativeFrom="paragraph">
                  <wp:posOffset>1301787</wp:posOffset>
                </wp:positionV>
                <wp:extent cx="204717" cy="736979"/>
                <wp:effectExtent l="0" t="0" r="24130" b="25400"/>
                <wp:wrapNone/>
                <wp:docPr id="49" name="Rectangle 49"/>
                <wp:cNvGraphicFramePr/>
                <a:graphic xmlns:a="http://schemas.openxmlformats.org/drawingml/2006/main">
                  <a:graphicData uri="http://schemas.microsoft.com/office/word/2010/wordprocessingShape">
                    <wps:wsp>
                      <wps:cNvSpPr/>
                      <wps:spPr>
                        <a:xfrm>
                          <a:off x="0" y="0"/>
                          <a:ext cx="204717" cy="736979"/>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59543B81">
              <v:rect id="Rectangle 49" style="position:absolute;margin-left:270.6pt;margin-top:102.5pt;width:16.1pt;height:58.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ab200 [3208]" w14:anchorId="5D2726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">
                <v:stroke joinstyle="round"/>
              </v:rect>
            </w:pict>
          </mc:Fallback>
        </mc:AlternateContent>
      </w:r>
      <w:r w:rsidR="00C0236D">
        <w:rPr>
          <w:noProof/>
        </w:rPr>
        <mc:AlternateContent>
          <mc:Choice Requires="wpg">
            <w:drawing>
              <wp:inline distT="0" distB="0" distL="0" distR="0" wp14:anchorId="2308E4F3" wp14:editId="4663C31F">
                <wp:extent cx="5230451" cy="5121378"/>
                <wp:effectExtent l="152400" t="152400" r="370840" b="365125"/>
                <wp:docPr id="37" name="Groupe 37"/>
                <wp:cNvGraphicFramePr/>
                <a:graphic xmlns:a="http://schemas.openxmlformats.org/drawingml/2006/main">
                  <a:graphicData uri="http://schemas.microsoft.com/office/word/2010/wordprocessingGroup">
                    <wpg:wgp>
                      <wpg:cNvGrpSpPr/>
                      <wpg:grpSpPr>
                        <a:xfrm>
                          <a:off x="0" y="0"/>
                          <a:ext cx="5230451" cy="5121378"/>
                          <a:chOff x="0" y="0"/>
                          <a:chExt cx="5230451" cy="5121378"/>
                        </a:xfrm>
                      </wpg:grpSpPr>
                      <pic:pic xmlns:pic="http://schemas.openxmlformats.org/drawingml/2006/picture">
                        <pic:nvPicPr>
                          <pic:cNvPr id="29" name="Image 2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90620" cy="301561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0" name="Image 30"/>
                          <pic:cNvPicPr>
                            <a:picLocks noChangeAspect="1"/>
                          </pic:cNvPicPr>
                        </pic:nvPicPr>
                        <pic:blipFill>
                          <a:blip r:embed="rId54" cstate="print">
                            <a:extLst>
                              <a:ext uri="{28A0092B-C50C-407E-A947-70E740481C1C}">
                                <a14:useLocalDpi xmlns:a14="http://schemas.microsoft.com/office/drawing/2010/main" val="0"/>
                              </a:ext>
                            </a:extLst>
                          </a:blip>
                          <a:srcRect/>
                          <a:stretch/>
                        </pic:blipFill>
                        <pic:spPr>
                          <a:xfrm>
                            <a:off x="1047299" y="1985748"/>
                            <a:ext cx="4183152" cy="3135630"/>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xmlns:oel="http://schemas.microsoft.com/office/2019/extlst"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E7431FD">
              <v:group id="Groupe 37" style="width:411.85pt;height:403.25pt;mso-position-horizontal-relative:char;mso-position-vertical-relative:line" coordsize="52304,51213" o:spid="_x0000_s1026" w14:anchorId="71BFC40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">
                <v:shape id="Image 29" style="position:absolute;width:36906;height:3015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">
                  <v:imagedata o:title="" r:id="rId59"/>
                  <v:shadow on="t" color="#333" opacity="42598f" offset="2.74397mm,2.74397mm" origin="-.5,-.5"/>
                </v:shape>
                <v:shape id="Image 30" style="position:absolute;left:10472;top:19857;width:41832;height:3135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">
                  <v:imagedata o:title="" r:id="rId60"/>
                  <v:shadow on="t" color="#333" opacity="42598f" offset="2.74397mm,2.74397mm" origin="-.5,-.5"/>
                </v:shape>
                <w10:anchorlock/>
              </v:group>
            </w:pict>
          </mc:Fallback>
        </mc:AlternateContent>
      </w:r>
    </w:p>
    <w:p w14:paraId="1283188B" w14:textId="5FCC46C1" w:rsidR="00765504" w:rsidRPr="00536121" w:rsidRDefault="004009E1" w:rsidP="00765504">
      <w:r>
        <w:rPr>
          <w:noProof/>
        </w:rPr>
        <w:drawing>
          <wp:anchor distT="0" distB="0" distL="114300" distR="114300" simplePos="0" relativeHeight="251658246" behindDoc="0" locked="0" layoutInCell="1" allowOverlap="1" wp14:anchorId="3D63F2D3" wp14:editId="7C4157E5">
            <wp:simplePos x="0" y="0"/>
            <wp:positionH relativeFrom="column">
              <wp:posOffset>4755856</wp:posOffset>
            </wp:positionH>
            <wp:positionV relativeFrom="paragraph">
              <wp:posOffset>211540</wp:posOffset>
            </wp:positionV>
            <wp:extent cx="171450" cy="190500"/>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71450" cy="190500"/>
                    </a:xfrm>
                    <a:prstGeom prst="rect">
                      <a:avLst/>
                    </a:prstGeom>
                  </pic:spPr>
                </pic:pic>
              </a:graphicData>
            </a:graphic>
            <wp14:sizeRelH relativeFrom="page">
              <wp14:pctWidth>0</wp14:pctWidth>
            </wp14:sizeRelH>
            <wp14:sizeRelV relativeFrom="page">
              <wp14:pctHeight>0</wp14:pctHeight>
            </wp14:sizeRelV>
          </wp:anchor>
        </w:drawing>
      </w:r>
      <w:r w:rsidRPr="003879E9">
        <w:rPr>
          <w:noProof/>
        </w:rPr>
        <w:drawing>
          <wp:inline distT="0" distB="0" distL="0" distR="0" wp14:anchorId="553A92A9" wp14:editId="71D5F203">
            <wp:extent cx="360000" cy="360000"/>
            <wp:effectExtent l="0" t="0" r="2540" b="2540"/>
            <wp:docPr id="17" name="Graphique 17" descr="Lo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que 73" descr="Loup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60000" cy="360000"/>
                    </a:xfrm>
                    <a:prstGeom prst="rect">
                      <a:avLst/>
                    </a:prstGeom>
                  </pic:spPr>
                </pic:pic>
              </a:graphicData>
            </a:graphic>
          </wp:inline>
        </w:drawing>
      </w:r>
      <w:r>
        <w:rPr>
          <w:color w:val="auto"/>
        </w:rPr>
        <w:t xml:space="preserve"> </w:t>
      </w:r>
      <w:r w:rsidR="00765504">
        <w:rPr>
          <w:color w:val="auto"/>
        </w:rPr>
        <w:t xml:space="preserve">L’exécution d’un Job Template se fait en cliquant sur l’icône suivant : </w:t>
      </w:r>
    </w:p>
    <w:p w14:paraId="2DA80746" w14:textId="77777777" w:rsidR="00765504" w:rsidRDefault="00765504" w:rsidP="00C0236D"/>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478"/>
      </w:tblGrid>
      <w:tr w:rsidR="00536121" w:rsidRPr="00AA3F55" w14:paraId="733FF80B" w14:textId="77777777" w:rsidTr="00861E35">
        <w:tc>
          <w:tcPr>
            <w:tcW w:w="1838" w:type="dxa"/>
          </w:tcPr>
          <w:p w14:paraId="3117EB9F" w14:textId="77777777" w:rsidR="00536121" w:rsidRDefault="00536121" w:rsidP="00536121">
            <w:pPr>
              <w:pStyle w:val="Paragraphedeliste"/>
              <w:numPr>
                <w:ilvl w:val="0"/>
                <w:numId w:val="11"/>
              </w:numPr>
            </w:pPr>
          </w:p>
        </w:tc>
        <w:tc>
          <w:tcPr>
            <w:tcW w:w="7478" w:type="dxa"/>
          </w:tcPr>
          <w:p w14:paraId="7DB71224" w14:textId="73E0932D" w:rsidR="00536121" w:rsidRPr="00AA3F55" w:rsidRDefault="00536121" w:rsidP="00861E35">
            <w:r>
              <w:t xml:space="preserve">Les </w:t>
            </w:r>
            <w:proofErr w:type="spellStart"/>
            <w:proofErr w:type="gramStart"/>
            <w:r w:rsidRPr="00514D85">
              <w:rPr>
                <w:color w:val="auto"/>
              </w:rPr>
              <w:t>utilisateur.ice</w:t>
            </w:r>
            <w:r>
              <w:rPr>
                <w:color w:val="auto"/>
              </w:rPr>
              <w:t>.s</w:t>
            </w:r>
            <w:proofErr w:type="spellEnd"/>
            <w:proofErr w:type="gramEnd"/>
            <w:r>
              <w:rPr>
                <w:color w:val="auto"/>
              </w:rPr>
              <w:t xml:space="preserve"> de Tower n’ont accès qu’en lecture seule au ressources (</w:t>
            </w:r>
            <w:proofErr w:type="spellStart"/>
            <w:r>
              <w:rPr>
                <w:color w:val="auto"/>
              </w:rPr>
              <w:t>Projects</w:t>
            </w:r>
            <w:proofErr w:type="spellEnd"/>
            <w:r>
              <w:rPr>
                <w:color w:val="auto"/>
              </w:rPr>
              <w:t xml:space="preserve">, Inventories and Job </w:t>
            </w:r>
            <w:proofErr w:type="spellStart"/>
            <w:r>
              <w:rPr>
                <w:color w:val="auto"/>
              </w:rPr>
              <w:t>Templates</w:t>
            </w:r>
            <w:proofErr w:type="spellEnd"/>
            <w:r>
              <w:rPr>
                <w:color w:val="auto"/>
              </w:rPr>
              <w:t>). Seule l’exécution d’un Job Template est possible à partir du Web UI Tower</w:t>
            </w:r>
          </w:p>
        </w:tc>
      </w:tr>
    </w:tbl>
    <w:p w14:paraId="7384A314" w14:textId="77777777" w:rsidR="00CD4DC1" w:rsidRDefault="00CD4DC1">
      <w:pPr>
        <w:spacing w:after="160" w:line="259" w:lineRule="auto"/>
      </w:pPr>
      <w:r>
        <w:lastRenderedPageBreak/>
        <w:br w:type="page"/>
      </w:r>
    </w:p>
    <w:p w14:paraId="1F0D8DEF" w14:textId="77777777" w:rsidR="006C1AB9" w:rsidRDefault="006C1AB9" w:rsidP="006C1AB9">
      <w:pPr>
        <w:pStyle w:val="Titre2"/>
        <w:rPr>
          <w:rFonts w:eastAsiaTheme="minorHAnsi"/>
        </w:rPr>
      </w:pPr>
      <w:proofErr w:type="spellStart"/>
      <w:r>
        <w:rPr>
          <w:rFonts w:eastAsiaTheme="minorHAnsi"/>
        </w:rPr>
        <w:lastRenderedPageBreak/>
        <w:t>Credential</w:t>
      </w:r>
      <w:proofErr w:type="spellEnd"/>
      <w:r>
        <w:rPr>
          <w:rFonts w:eastAsiaTheme="minorHAnsi"/>
        </w:rPr>
        <w:t xml:space="preserve"> Vault</w:t>
      </w:r>
    </w:p>
    <w:p w14:paraId="660ACA30" w14:textId="77777777" w:rsidR="006C1AB9" w:rsidRDefault="006C1AB9" w:rsidP="006C1AB9">
      <w:r>
        <w:t>Lorsque le projet contient des informations sensibles, ces dernières doivent être chiffrées en utilisant ansible-</w:t>
      </w:r>
      <w:proofErr w:type="spellStart"/>
      <w:r>
        <w:t>vault</w:t>
      </w:r>
      <w:proofErr w:type="spellEnd"/>
      <w:r>
        <w:t xml:space="preserve"> (voir </w:t>
      </w:r>
      <w:hyperlink w:anchor="_Ansible_Vault" w:history="1">
        <w:r>
          <w:rPr>
            <w:rStyle w:val="Lienhypertexte"/>
          </w:rPr>
          <w:t>ici</w:t>
        </w:r>
      </w:hyperlink>
      <w:r>
        <w:t>).</w:t>
      </w:r>
    </w:p>
    <w:p w14:paraId="46FB6E66" w14:textId="64F0A0E6" w:rsidR="006C1AB9" w:rsidRDefault="006C1AB9" w:rsidP="006C1AB9">
      <w:pPr>
        <w:spacing w:after="160" w:line="259" w:lineRule="auto"/>
      </w:pPr>
      <w:r>
        <w:t xml:space="preserve">Les job </w:t>
      </w:r>
      <w:proofErr w:type="spellStart"/>
      <w:r>
        <w:t>templates</w:t>
      </w:r>
      <w:proofErr w:type="spellEnd"/>
      <w:r>
        <w:t xml:space="preserve"> sont configurés par défaut avec l’option « demander au lancement » sur les </w:t>
      </w:r>
      <w:proofErr w:type="spellStart"/>
      <w:r>
        <w:t>credentials</w:t>
      </w:r>
      <w:proofErr w:type="spellEnd"/>
      <w:r>
        <w:t xml:space="preserve">, ce qui permet au moment de l’exécution, de préciser un ou plusieurs </w:t>
      </w:r>
      <w:proofErr w:type="spellStart"/>
      <w:r>
        <w:t>credentials</w:t>
      </w:r>
      <w:proofErr w:type="spellEnd"/>
      <w:r>
        <w:t xml:space="preserve"> utilisés par le job.</w:t>
      </w:r>
    </w:p>
    <w:p w14:paraId="2A5EC6D5" w14:textId="77777777" w:rsidR="00194DDC" w:rsidRDefault="00194DDC" w:rsidP="00194DDC">
      <w:pPr>
        <w:spacing w:after="160" w:line="259" w:lineRule="auto"/>
      </w:pPr>
      <w:r>
        <w:t xml:space="preserve">Si des secrets existent dans vos projets, il faudra alors créer un </w:t>
      </w:r>
      <w:proofErr w:type="spellStart"/>
      <w:r>
        <w:t>credential</w:t>
      </w:r>
      <w:proofErr w:type="spellEnd"/>
      <w:r>
        <w:t xml:space="preserve"> de type « Coffre-Fort » (</w:t>
      </w:r>
      <w:proofErr w:type="spellStart"/>
      <w:r>
        <w:t>vault</w:t>
      </w:r>
      <w:proofErr w:type="spellEnd"/>
      <w:r>
        <w:t xml:space="preserve">) dans le menu « Informations d’identification » où vous aller renseigner votre </w:t>
      </w:r>
      <w:proofErr w:type="spellStart"/>
      <w:r>
        <w:t>vault</w:t>
      </w:r>
      <w:proofErr w:type="spellEnd"/>
      <w:r>
        <w:t xml:space="preserve"> </w:t>
      </w:r>
      <w:proofErr w:type="spellStart"/>
      <w:r>
        <w:t>password</w:t>
      </w:r>
      <w:proofErr w:type="spellEnd"/>
      <w:r>
        <w:t xml:space="preserve"> (clé de chiffrement).</w:t>
      </w:r>
    </w:p>
    <w:p w14:paraId="145CB533" w14:textId="24EB7736" w:rsidR="006C1AB9" w:rsidRDefault="00AA3FA1" w:rsidP="006C1AB9">
      <w:pPr>
        <w:spacing w:after="160" w:line="259" w:lineRule="auto"/>
      </w:pPr>
      <w:r>
        <w:rPr>
          <w:noProof/>
        </w:rPr>
        <w:drawing>
          <wp:inline distT="0" distB="0" distL="0" distR="0" wp14:anchorId="7849123A" wp14:editId="4A116D57">
            <wp:extent cx="5922010" cy="1553210"/>
            <wp:effectExtent l="0" t="0" r="254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22010" cy="1553210"/>
                    </a:xfrm>
                    <a:prstGeom prst="rect">
                      <a:avLst/>
                    </a:prstGeom>
                  </pic:spPr>
                </pic:pic>
              </a:graphicData>
            </a:graphic>
          </wp:inline>
        </w:drawing>
      </w:r>
    </w:p>
    <w:p w14:paraId="35CBC396" w14:textId="772E46AB" w:rsidR="008D2B98" w:rsidRDefault="008D2B98" w:rsidP="006C1AB9">
      <w:pPr>
        <w:spacing w:after="160" w:line="259" w:lineRule="auto"/>
      </w:pPr>
      <w:r>
        <w:t>Et lors de l’</w:t>
      </w:r>
      <w:proofErr w:type="spellStart"/>
      <w:r w:rsidR="00C703C7">
        <w:t>éxécution</w:t>
      </w:r>
      <w:proofErr w:type="spellEnd"/>
      <w:r w:rsidR="00C703C7">
        <w:t xml:space="preserve"> de mon job </w:t>
      </w:r>
      <w:proofErr w:type="spellStart"/>
      <w:r w:rsidR="00C703C7">
        <w:t>template</w:t>
      </w:r>
      <w:proofErr w:type="spellEnd"/>
      <w:r w:rsidR="00C703C7">
        <w:t xml:space="preserve">, j’aurais alors la possibilité de choisir le </w:t>
      </w:r>
      <w:proofErr w:type="spellStart"/>
      <w:r w:rsidR="00C703C7">
        <w:t>vault</w:t>
      </w:r>
      <w:proofErr w:type="spellEnd"/>
      <w:r w:rsidR="00C703C7">
        <w:t xml:space="preserve"> associé à mon projet :</w:t>
      </w:r>
    </w:p>
    <w:p w14:paraId="015FC40C" w14:textId="1531C485" w:rsidR="00C703C7" w:rsidRDefault="00C703C7" w:rsidP="00C703C7">
      <w:pPr>
        <w:spacing w:after="160" w:line="259" w:lineRule="auto"/>
        <w:jc w:val="center"/>
      </w:pPr>
      <w:r>
        <w:rPr>
          <w:noProof/>
        </w:rPr>
        <w:drawing>
          <wp:inline distT="0" distB="0" distL="0" distR="0" wp14:anchorId="314CE142" wp14:editId="63C08F26">
            <wp:extent cx="4305300" cy="37425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305300" cy="3742555"/>
                    </a:xfrm>
                    <a:prstGeom prst="rect">
                      <a:avLst/>
                    </a:prstGeom>
                  </pic:spPr>
                </pic:pic>
              </a:graphicData>
            </a:graphic>
          </wp:inline>
        </w:drawing>
      </w:r>
    </w:p>
    <w:p w14:paraId="43A02F55" w14:textId="77777777" w:rsidR="006C1AB9" w:rsidRDefault="006C1AB9" w:rsidP="006C1AB9">
      <w:pPr>
        <w:spacing w:after="160" w:line="259" w:lineRule="auto"/>
      </w:pPr>
      <w:r>
        <w:t xml:space="preserve">Il est de votre responsabilité de créer votre </w:t>
      </w:r>
      <w:proofErr w:type="spellStart"/>
      <w:r>
        <w:t>Credential</w:t>
      </w:r>
      <w:proofErr w:type="spellEnd"/>
      <w:r>
        <w:t xml:space="preserve"> Vault dans Tower avec le mot de passe utilisé pour chiffrer vos secrets présents dans votre repository.</w:t>
      </w:r>
    </w:p>
    <w:p w14:paraId="035BE645" w14:textId="77777777" w:rsidR="00043A27" w:rsidRDefault="00043A27" w:rsidP="00043A27"/>
    <w:sectPr w:rsidR="00043A27" w:rsidSect="00AA4467">
      <w:headerReference w:type="default" r:id="rId64"/>
      <w:footerReference w:type="default" r:id="rId65"/>
      <w:headerReference w:type="first" r:id="rId66"/>
      <w:footerReference w:type="first" r:id="rId67"/>
      <w:type w:val="continuous"/>
      <w:pgSz w:w="11906" w:h="16838" w:code="9"/>
      <w:pgMar w:top="1021" w:right="1276" w:bottom="567" w:left="130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B4A76" w14:textId="77777777" w:rsidR="001D072E" w:rsidRDefault="001D072E" w:rsidP="00BB63D0">
      <w:r>
        <w:separator/>
      </w:r>
    </w:p>
  </w:endnote>
  <w:endnote w:type="continuationSeparator" w:id="0">
    <w:p w14:paraId="6155E45E" w14:textId="77777777" w:rsidR="001D072E" w:rsidRDefault="001D072E" w:rsidP="00BB63D0">
      <w:r>
        <w:continuationSeparator/>
      </w:r>
    </w:p>
  </w:endnote>
  <w:endnote w:type="continuationNotice" w:id="1">
    <w:p w14:paraId="6592AE92" w14:textId="77777777" w:rsidR="001D072E" w:rsidRDefault="001D07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LT Std 55 Roman">
    <w:panose1 w:val="020B0503020203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65 Medium">
    <w:panose1 w:val="020B0803020203020204"/>
    <w:charset w:val="00"/>
    <w:family w:val="swiss"/>
    <w:notTrueType/>
    <w:pitch w:val="variable"/>
    <w:sig w:usb0="800000AF" w:usb1="4000204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LT Std 35 Light">
    <w:panose1 w:val="020B0402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risine Office">
    <w:altName w:val="Corbel"/>
    <w:charset w:val="00"/>
    <w:family w:val="swiss"/>
    <w:pitch w:val="variable"/>
    <w:sig w:usb0="A00000EF" w:usb1="5000204B" w:usb2="00000000" w:usb3="00000000" w:csb0="0000008B" w:csb1="00000000"/>
  </w:font>
  <w:font w:name="Calibri">
    <w:panose1 w:val="020F05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92D30" w14:textId="0EAB5E96" w:rsidR="005112BF" w:rsidRDefault="005112BF">
    <w:pPr>
      <w:pStyle w:val="Pieddepage"/>
    </w:pPr>
  </w:p>
  <w:p w14:paraId="25E92D31" w14:textId="77777777" w:rsidR="005112BF" w:rsidRDefault="005112BF">
    <w:pPr>
      <w:pStyle w:val="Pieddepage"/>
    </w:pPr>
  </w:p>
  <w:p w14:paraId="25E92D32" w14:textId="77777777" w:rsidR="005112BF" w:rsidRDefault="005112BF">
    <w:pPr>
      <w:pStyle w:val="Pieddepage"/>
    </w:pPr>
    <w:r>
      <w:rPr>
        <w:noProof/>
        <w:lang w:eastAsia="fr-FR"/>
      </w:rPr>
      <mc:AlternateContent>
        <mc:Choice Requires="wps">
          <w:drawing>
            <wp:anchor distT="0" distB="0" distL="114300" distR="114300" simplePos="0" relativeHeight="251658240" behindDoc="0" locked="0" layoutInCell="1" allowOverlap="1" wp14:anchorId="25E92D3B" wp14:editId="25E92D3C">
              <wp:simplePos x="0" y="0"/>
              <wp:positionH relativeFrom="page">
                <wp:posOffset>6390640</wp:posOffset>
              </wp:positionH>
              <wp:positionV relativeFrom="page">
                <wp:posOffset>9865360</wp:posOffset>
              </wp:positionV>
              <wp:extent cx="360045" cy="144145"/>
              <wp:effectExtent l="0" t="0" r="2540" b="12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44145"/>
                      </a:xfrm>
                      <a:prstGeom prst="rect">
                        <a:avLst/>
                      </a:prstGeom>
                      <a:noFill/>
                      <a:ln>
                        <a:noFill/>
                      </a:ln>
                      <a:extLst>
                        <a:ext uri="{909E8E84-426E-40DD-AFC4-6F175D3DCCD1}">
                          <a14:hiddenFill xmlns:a14="http://schemas.microsoft.com/office/drawing/2010/main">
                            <a:solidFill>
                              <a:schemeClr val="bg2">
                                <a:lumMod val="100000"/>
                                <a:lumOff val="0"/>
                                <a:alpha val="5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92D3F" w14:textId="77777777" w:rsidR="005112BF" w:rsidRDefault="005112BF" w:rsidP="005C6612">
                          <w:pPr>
                            <w:pStyle w:val="Pagination"/>
                          </w:pPr>
                          <w:r>
                            <w:fldChar w:fldCharType="begin"/>
                          </w:r>
                          <w:r>
                            <w:instrText xml:space="preserve"> PAGE   \* MERGEFORMAT </w:instrText>
                          </w:r>
                          <w:r>
                            <w:fldChar w:fldCharType="separate"/>
                          </w:r>
                          <w:r>
                            <w:rPr>
                              <w:noProof/>
                            </w:rPr>
                            <w:t>5</w:t>
                          </w:r>
                          <w:r>
                            <w:rPr>
                              <w:noProof/>
                            </w:rPr>
                            <w:fldChar w:fldCharType="end"/>
                          </w:r>
                          <w:r>
                            <w:t>/</w:t>
                          </w:r>
                          <w:r>
                            <w:rPr>
                              <w:noProof/>
                            </w:rPr>
                            <w:fldChar w:fldCharType="begin"/>
                          </w:r>
                          <w:r>
                            <w:rPr>
                              <w:noProof/>
                            </w:rPr>
                            <w:instrText xml:space="preserve"> NUMPAGES   \* MERGEFORMAT </w:instrText>
                          </w:r>
                          <w:r>
                            <w:rPr>
                              <w:noProof/>
                            </w:rPr>
                            <w:fldChar w:fldCharType="separate"/>
                          </w:r>
                          <w:r>
                            <w:rPr>
                              <w:noProof/>
                            </w:rPr>
                            <w:t>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92D3B" id="_x0000_t202" coordsize="21600,21600" o:spt="202" path="m,l,21600r21600,l21600,xe">
              <v:stroke joinstyle="miter"/>
              <v:path gradientshapeok="t" o:connecttype="rect"/>
            </v:shapetype>
            <v:shape id="Text Box 1" o:spid="_x0000_s1027" type="#_x0000_t202" style="position:absolute;margin-left:503.2pt;margin-top:776.8pt;width:28.35pt;height:11.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" filled="f" fillcolor="#ccccc6 [3214]" stroked="f">
              <v:fill opacity="32896f"/>
              <v:textbox inset="0,0,0,0">
                <w:txbxContent>
                  <w:p w14:paraId="25E92D3F" w14:textId="77777777" w:rsidR="005112BF" w:rsidRDefault="005112BF" w:rsidP="005C6612">
                    <w:pPr>
                      <w:pStyle w:val="Pagination"/>
                    </w:pPr>
                    <w:r>
                      <w:fldChar w:fldCharType="begin"/>
                    </w:r>
                    <w:r>
                      <w:instrText xml:space="preserve"> PAGE   \* MERGEFORMAT </w:instrText>
                    </w:r>
                    <w:r>
                      <w:fldChar w:fldCharType="separate"/>
                    </w:r>
                    <w:r>
                      <w:rPr>
                        <w:noProof/>
                      </w:rPr>
                      <w:t>5</w:t>
                    </w:r>
                    <w:r>
                      <w:rPr>
                        <w:noProof/>
                      </w:rPr>
                      <w:fldChar w:fldCharType="end"/>
                    </w:r>
                    <w:r>
                      <w:t>/</w:t>
                    </w:r>
                    <w:r>
                      <w:rPr>
                        <w:noProof/>
                      </w:rPr>
                      <w:fldChar w:fldCharType="begin"/>
                    </w:r>
                    <w:r>
                      <w:rPr>
                        <w:noProof/>
                      </w:rPr>
                      <w:instrText xml:space="preserve"> NUMPAGES   \* MERGEFORMAT </w:instrText>
                    </w:r>
                    <w:r>
                      <w:rPr>
                        <w:noProof/>
                      </w:rPr>
                      <w:fldChar w:fldCharType="separate"/>
                    </w:r>
                    <w:r>
                      <w:rPr>
                        <w:noProof/>
                      </w:rPr>
                      <w:t>5</w:t>
                    </w:r>
                    <w:r>
                      <w:rPr>
                        <w:noProof/>
                      </w:rPr>
                      <w:fldChar w:fldCharType="end"/>
                    </w:r>
                  </w:p>
                </w:txbxContent>
              </v:textbox>
              <w10:wrap anchorx="page" anchory="page"/>
            </v:shape>
          </w:pict>
        </mc:Fallback>
      </mc:AlternateContent>
    </w:r>
  </w:p>
  <w:p w14:paraId="25E92D33" w14:textId="77777777" w:rsidR="005112BF" w:rsidRDefault="005112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92D35" w14:textId="77777777" w:rsidR="005112BF" w:rsidRDefault="005112BF">
    <w:pPr>
      <w:pStyle w:val="Pieddepage"/>
    </w:pPr>
  </w:p>
  <w:p w14:paraId="25E92D36" w14:textId="77777777" w:rsidR="005112BF" w:rsidRDefault="005112BF">
    <w:pPr>
      <w:pStyle w:val="Pieddepage"/>
    </w:pPr>
  </w:p>
  <w:p w14:paraId="25E92D37" w14:textId="77777777" w:rsidR="005112BF" w:rsidRDefault="005112BF">
    <w:pPr>
      <w:pStyle w:val="Pieddepage"/>
    </w:pPr>
  </w:p>
  <w:p w14:paraId="25E92D38" w14:textId="77777777" w:rsidR="005112BF" w:rsidRDefault="005112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260E3" w14:textId="77777777" w:rsidR="001D072E" w:rsidRDefault="001D072E" w:rsidP="00BB63D0">
      <w:r>
        <w:separator/>
      </w:r>
    </w:p>
  </w:footnote>
  <w:footnote w:type="continuationSeparator" w:id="0">
    <w:p w14:paraId="4061CD62" w14:textId="77777777" w:rsidR="001D072E" w:rsidRDefault="001D072E" w:rsidP="00BB63D0">
      <w:r>
        <w:continuationSeparator/>
      </w:r>
    </w:p>
  </w:footnote>
  <w:footnote w:type="continuationNotice" w:id="1">
    <w:p w14:paraId="3ECB3865" w14:textId="77777777" w:rsidR="001D072E" w:rsidRDefault="001D072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horzAnchor="margin" w:tblpYSpec="top"/>
      <w:tblOverlap w:val="never"/>
      <w:tblW w:w="9327" w:type="dxa"/>
      <w:tblLayout w:type="fixed"/>
      <w:tblLook w:val="04A0" w:firstRow="1" w:lastRow="0" w:firstColumn="1" w:lastColumn="0" w:noHBand="0" w:noVBand="1"/>
    </w:tblPr>
    <w:tblGrid>
      <w:gridCol w:w="9327"/>
    </w:tblGrid>
    <w:tr w:rsidR="005112BF" w14:paraId="25E92D27" w14:textId="77777777" w:rsidTr="00AF315F">
      <w:trPr>
        <w:trHeight w:val="261"/>
      </w:trPr>
      <w:tc>
        <w:tcPr>
          <w:tcW w:w="9327" w:type="dxa"/>
        </w:tcPr>
        <w:p w14:paraId="25E92D26" w14:textId="5A31D54F" w:rsidR="005112BF" w:rsidRDefault="005112BF" w:rsidP="00B37D43">
          <w:pPr>
            <w:pStyle w:val="Titreautomatique"/>
            <w:framePr w:wrap="auto" w:hAnchor="text" w:yAlign="inline"/>
            <w:suppressOverlap w:val="0"/>
          </w:pPr>
          <w:r>
            <w:rPr>
              <w:noProof/>
            </w:rPr>
            <w:fldChar w:fldCharType="begin"/>
          </w:r>
          <w:r>
            <w:rPr>
              <w:noProof/>
            </w:rPr>
            <w:instrText xml:space="preserve"> STYLEREF  "Titre du document"  \* MERGEFORMAT </w:instrText>
          </w:r>
          <w:r>
            <w:rPr>
              <w:noProof/>
            </w:rPr>
            <w:fldChar w:fldCharType="separate"/>
          </w:r>
          <w:r w:rsidR="00AA4385">
            <w:rPr>
              <w:noProof/>
            </w:rPr>
            <w:t>RegLes d’ingenierie &amp; EXPLOITATION Ansible Tower</w:t>
          </w:r>
          <w:r>
            <w:rPr>
              <w:noProof/>
            </w:rPr>
            <w:fldChar w:fldCharType="end"/>
          </w:r>
        </w:p>
      </w:tc>
    </w:tr>
    <w:tr w:rsidR="005112BF" w14:paraId="25E92D29" w14:textId="77777777" w:rsidTr="00AF315F">
      <w:trPr>
        <w:trHeight w:hRule="exact" w:val="113"/>
      </w:trPr>
      <w:tc>
        <w:tcPr>
          <w:tcW w:w="9327" w:type="dxa"/>
        </w:tcPr>
        <w:p w14:paraId="25E92D28" w14:textId="77777777" w:rsidR="005112BF" w:rsidRDefault="005112BF" w:rsidP="00AF315F">
          <w:pPr>
            <w:pStyle w:val="En-tte"/>
          </w:pPr>
          <w:r w:rsidRPr="0011184A">
            <w:rPr>
              <w:noProof/>
              <w:lang w:eastAsia="fr-FR"/>
            </w:rPr>
            <w:drawing>
              <wp:anchor distT="0" distB="0" distL="114300" distR="114300" simplePos="0" relativeHeight="251658242" behindDoc="0" locked="1" layoutInCell="1" allowOverlap="1" wp14:anchorId="25E92D39" wp14:editId="25E92D3A">
                <wp:simplePos x="0" y="0"/>
                <wp:positionH relativeFrom="column">
                  <wp:posOffset>-71755</wp:posOffset>
                </wp:positionH>
                <wp:positionV relativeFrom="paragraph">
                  <wp:posOffset>0</wp:posOffset>
                </wp:positionV>
                <wp:extent cx="152400" cy="38100"/>
                <wp:effectExtent l="19050" t="0" r="0" b="0"/>
                <wp:wrapNone/>
                <wp:docPr id="11" name="Image 11" descr="barre_jaune_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re_jaune_suite"/>
                        <pic:cNvPicPr>
                          <a:picLocks noChangeAspect="1" noChangeArrowheads="1"/>
                        </pic:cNvPicPr>
                      </pic:nvPicPr>
                      <pic:blipFill>
                        <a:blip r:embed="rId1"/>
                        <a:srcRect/>
                        <a:stretch>
                          <a:fillRect/>
                        </a:stretch>
                      </pic:blipFill>
                      <pic:spPr bwMode="auto">
                        <a:xfrm>
                          <a:off x="0" y="0"/>
                          <a:ext cx="152400" cy="38100"/>
                        </a:xfrm>
                        <a:prstGeom prst="rect">
                          <a:avLst/>
                        </a:prstGeom>
                        <a:noFill/>
                        <a:ln w="9525">
                          <a:noFill/>
                          <a:miter lim="800000"/>
                          <a:headEnd/>
                          <a:tailEnd/>
                        </a:ln>
                      </pic:spPr>
                    </pic:pic>
                  </a:graphicData>
                </a:graphic>
              </wp:anchor>
            </w:drawing>
          </w:r>
        </w:p>
      </w:tc>
    </w:tr>
  </w:tbl>
  <w:p w14:paraId="25E92D2A" w14:textId="7775B887" w:rsidR="005112BF" w:rsidRDefault="005112BF">
    <w:pPr>
      <w:pStyle w:val="En-tte"/>
    </w:pPr>
  </w:p>
  <w:p w14:paraId="25E92D2B" w14:textId="7A34FEDD" w:rsidR="005112BF" w:rsidRDefault="00753F66">
    <w:pPr>
      <w:pStyle w:val="En-tte"/>
    </w:pPr>
    <w:r>
      <w:rPr>
        <w:noProof/>
      </w:rPr>
      <mc:AlternateContent>
        <mc:Choice Requires="wps">
          <w:drawing>
            <wp:anchor distT="0" distB="0" distL="114300" distR="114300" simplePos="0" relativeHeight="251658244" behindDoc="0" locked="0" layoutInCell="1" allowOverlap="1" wp14:anchorId="72BE2F4D" wp14:editId="5E39BA91">
              <wp:simplePos x="0" y="0"/>
              <wp:positionH relativeFrom="page">
                <wp:posOffset>-715010</wp:posOffset>
              </wp:positionH>
              <wp:positionV relativeFrom="paragraph">
                <wp:posOffset>2667000</wp:posOffset>
              </wp:positionV>
              <wp:extent cx="10065331" cy="2720340"/>
              <wp:effectExtent l="2281555" t="0" r="2313305" b="0"/>
              <wp:wrapNone/>
              <wp:docPr id="13" name="Zone de texte 13"/>
              <wp:cNvGraphicFramePr/>
              <a:graphic xmlns:a="http://schemas.openxmlformats.org/drawingml/2006/main">
                <a:graphicData uri="http://schemas.microsoft.com/office/word/2010/wordprocessingShape">
                  <wps:wsp>
                    <wps:cNvSpPr txBox="1"/>
                    <wps:spPr>
                      <a:xfrm rot="18100247">
                        <a:off x="0" y="0"/>
                        <a:ext cx="10065331" cy="2720340"/>
                      </a:xfrm>
                      <a:prstGeom prst="rect">
                        <a:avLst/>
                      </a:prstGeom>
                      <a:noFill/>
                      <a:ln>
                        <a:noFill/>
                      </a:ln>
                    </wps:spPr>
                    <wps:txbx>
                      <w:txbxContent>
                        <w:p w14:paraId="724086DA" w14:textId="77777777" w:rsidR="00753F66" w:rsidRPr="00753F66" w:rsidRDefault="00753F66" w:rsidP="00753F66">
                          <w:pPr>
                            <w:rPr>
                              <w:noProof/>
                              <w:color w:val="D9D9D9" w:themeColor="background1" w:themeShade="D9"/>
                              <w:sz w:val="384"/>
                              <w:szCs w:val="384"/>
                            </w:rPr>
                          </w:pPr>
                          <w:r w:rsidRPr="00753F66">
                            <w:rPr>
                              <w:noProof/>
                              <w:color w:val="D9D9D9" w:themeColor="background1" w:themeShade="D9"/>
                              <w:sz w:val="384"/>
                              <w:szCs w:val="384"/>
                            </w:rPr>
                            <w:t>DRAFT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E2F4D" id="_x0000_t202" coordsize="21600,21600" o:spt="202" path="m,l,21600r21600,l21600,xe">
              <v:stroke joinstyle="miter"/>
              <v:path gradientshapeok="t" o:connecttype="rect"/>
            </v:shapetype>
            <v:shape id="Zone de texte 13" o:spid="_x0000_s1026" type="#_x0000_t202" style="position:absolute;margin-left:-56.3pt;margin-top:210pt;width:792.55pt;height:214.2pt;rotation:-3822664fd;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" filled="f" stroked="f">
              <v:textbox>
                <w:txbxContent>
                  <w:p w14:paraId="724086DA" w14:textId="77777777" w:rsidR="00753F66" w:rsidRPr="00753F66" w:rsidRDefault="00753F66" w:rsidP="00753F66">
                    <w:pPr>
                      <w:rPr>
                        <w:noProof/>
                        <w:color w:val="D9D9D9" w:themeColor="background1" w:themeShade="D9"/>
                        <w:sz w:val="384"/>
                        <w:szCs w:val="384"/>
                      </w:rPr>
                    </w:pPr>
                    <w:r w:rsidRPr="00753F66">
                      <w:rPr>
                        <w:noProof/>
                        <w:color w:val="D9D9D9" w:themeColor="background1" w:themeShade="D9"/>
                        <w:sz w:val="384"/>
                        <w:szCs w:val="384"/>
                      </w:rPr>
                      <w:t>DRAFT</w:t>
                    </w:r>
                  </w:p>
                </w:txbxContent>
              </v:textbox>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92D34" w14:textId="3ADD0BD2" w:rsidR="005112BF" w:rsidRDefault="00753F66" w:rsidP="00753F66">
    <w:pPr>
      <w:pStyle w:val="En-tte"/>
      <w:tabs>
        <w:tab w:val="left" w:pos="4170"/>
      </w:tabs>
    </w:pPr>
    <w:r>
      <w:rPr>
        <w:noProof/>
      </w:rPr>
      <mc:AlternateContent>
        <mc:Choice Requires="wps">
          <w:drawing>
            <wp:anchor distT="0" distB="0" distL="114300" distR="114300" simplePos="0" relativeHeight="251658243" behindDoc="0" locked="0" layoutInCell="1" allowOverlap="1" wp14:anchorId="57647A7B" wp14:editId="4D1E5E2A">
              <wp:simplePos x="0" y="0"/>
              <wp:positionH relativeFrom="page">
                <wp:posOffset>-1087755</wp:posOffset>
              </wp:positionH>
              <wp:positionV relativeFrom="paragraph">
                <wp:posOffset>2652395</wp:posOffset>
              </wp:positionV>
              <wp:extent cx="10065331" cy="2720340"/>
              <wp:effectExtent l="2281555" t="0" r="2313305" b="0"/>
              <wp:wrapNone/>
              <wp:docPr id="6" name="Zone de texte 6"/>
              <wp:cNvGraphicFramePr/>
              <a:graphic xmlns:a="http://schemas.openxmlformats.org/drawingml/2006/main">
                <a:graphicData uri="http://schemas.microsoft.com/office/word/2010/wordprocessingShape">
                  <wps:wsp>
                    <wps:cNvSpPr txBox="1"/>
                    <wps:spPr>
                      <a:xfrm rot="18100247">
                        <a:off x="0" y="0"/>
                        <a:ext cx="10065331" cy="2720340"/>
                      </a:xfrm>
                      <a:prstGeom prst="rect">
                        <a:avLst/>
                      </a:prstGeom>
                      <a:noFill/>
                      <a:ln>
                        <a:noFill/>
                      </a:ln>
                    </wps:spPr>
                    <wps:txbx>
                      <w:txbxContent>
                        <w:p w14:paraId="571B3452" w14:textId="59552705" w:rsidR="00753F66" w:rsidRPr="00753F66" w:rsidRDefault="00753F66" w:rsidP="00753F66">
                          <w:pPr>
                            <w:rPr>
                              <w:noProof/>
                              <w:color w:val="D9D9D9" w:themeColor="background1" w:themeShade="D9"/>
                              <w:sz w:val="384"/>
                              <w:szCs w:val="384"/>
                            </w:rPr>
                          </w:pPr>
                          <w:r w:rsidRPr="00753F66">
                            <w:rPr>
                              <w:noProof/>
                              <w:color w:val="D9D9D9" w:themeColor="background1" w:themeShade="D9"/>
                              <w:sz w:val="384"/>
                              <w:szCs w:val="384"/>
                            </w:rPr>
                            <w:t>DRAFT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647A7B" id="_x0000_t202" coordsize="21600,21600" o:spt="202" path="m,l,21600r21600,l21600,xe">
              <v:stroke joinstyle="miter"/>
              <v:path gradientshapeok="t" o:connecttype="rect"/>
            </v:shapetype>
            <v:shape id="Zone de texte 6" o:spid="_x0000_s1028" type="#_x0000_t202" style="position:absolute;margin-left:-85.65pt;margin-top:208.85pt;width:792.55pt;height:214.2pt;rotation:-3822664fd;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" filled="f" stroked="f">
              <v:textbox>
                <w:txbxContent>
                  <w:p w14:paraId="571B3452" w14:textId="59552705" w:rsidR="00753F66" w:rsidRPr="00753F66" w:rsidRDefault="00753F66" w:rsidP="00753F66">
                    <w:pPr>
                      <w:rPr>
                        <w:noProof/>
                        <w:color w:val="D9D9D9" w:themeColor="background1" w:themeShade="D9"/>
                        <w:sz w:val="384"/>
                        <w:szCs w:val="384"/>
                      </w:rPr>
                    </w:pPr>
                    <w:r w:rsidRPr="00753F66">
                      <w:rPr>
                        <w:noProof/>
                        <w:color w:val="D9D9D9" w:themeColor="background1" w:themeShade="D9"/>
                        <w:sz w:val="384"/>
                        <w:szCs w:val="384"/>
                      </w:rPr>
                      <w:t>DRAFT</w:t>
                    </w:r>
                  </w:p>
                </w:txbxContent>
              </v:textbox>
              <w10:wrap anchorx="page"/>
            </v:shape>
          </w:pict>
        </mc:Fallback>
      </mc:AlternateContent>
    </w:r>
    <w:r w:rsidR="005112BF">
      <w:rPr>
        <w:noProof/>
        <w:lang w:eastAsia="fr-FR"/>
      </w:rPr>
      <w:drawing>
        <wp:anchor distT="0" distB="0" distL="114300" distR="114300" simplePos="0" relativeHeight="251658241" behindDoc="1" locked="0" layoutInCell="1" allowOverlap="1" wp14:anchorId="25E92D3D" wp14:editId="25E92D3E">
          <wp:simplePos x="0" y="0"/>
          <wp:positionH relativeFrom="page">
            <wp:posOffset>0</wp:posOffset>
          </wp:positionH>
          <wp:positionV relativeFrom="page">
            <wp:posOffset>0</wp:posOffset>
          </wp:positionV>
          <wp:extent cx="7560000" cy="3064208"/>
          <wp:effectExtent l="19050" t="0" r="2850" b="0"/>
          <wp:wrapNone/>
          <wp:docPr id="3" name="Image 2" descr="logo_grdf_ca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grdf_cahier.png"/>
                  <pic:cNvPicPr/>
                </pic:nvPicPr>
                <pic:blipFill>
                  <a:blip r:embed="rId1"/>
                  <a:stretch>
                    <a:fillRect/>
                  </a:stretch>
                </pic:blipFill>
                <pic:spPr>
                  <a:xfrm>
                    <a:off x="0" y="0"/>
                    <a:ext cx="7560000" cy="3064208"/>
                  </a:xfrm>
                  <a:prstGeom prst="rect">
                    <a:avLst/>
                  </a:prstGeom>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0A"/>
    <w:multiLevelType w:val="hybridMultilevel"/>
    <w:tmpl w:val="96C69644"/>
    <w:lvl w:ilvl="0" w:tplc="27EE60EE">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C41FB"/>
    <w:multiLevelType w:val="hybridMultilevel"/>
    <w:tmpl w:val="0118458C"/>
    <w:lvl w:ilvl="0" w:tplc="27EE60EE">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9078D2"/>
    <w:multiLevelType w:val="hybridMultilevel"/>
    <w:tmpl w:val="F920E2A6"/>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8656E9"/>
    <w:multiLevelType w:val="hybridMultilevel"/>
    <w:tmpl w:val="41445CCE"/>
    <w:lvl w:ilvl="0" w:tplc="DF88233A">
      <w:start w:val="5"/>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9F2106"/>
    <w:multiLevelType w:val="hybridMultilevel"/>
    <w:tmpl w:val="7570C7B0"/>
    <w:lvl w:ilvl="0" w:tplc="C47C7BF2">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8B7587"/>
    <w:multiLevelType w:val="hybridMultilevel"/>
    <w:tmpl w:val="366C3EE8"/>
    <w:lvl w:ilvl="0" w:tplc="DF88233A">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DE7705"/>
    <w:multiLevelType w:val="hybridMultilevel"/>
    <w:tmpl w:val="8CB0C43C"/>
    <w:lvl w:ilvl="0" w:tplc="C47C7BF2">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0249B9"/>
    <w:multiLevelType w:val="hybridMultilevel"/>
    <w:tmpl w:val="B0427B3C"/>
    <w:lvl w:ilvl="0" w:tplc="040C000F">
      <w:start w:val="1"/>
      <w:numFmt w:val="decimal"/>
      <w:lvlText w:val="%1."/>
      <w:lvlJc w:val="left"/>
      <w:pPr>
        <w:ind w:left="720" w:hanging="360"/>
      </w:pPr>
    </w:lvl>
    <w:lvl w:ilvl="1" w:tplc="C47C7BF2">
      <w:start w:val="2"/>
      <w:numFmt w:val="bullet"/>
      <w:lvlText w:val="-"/>
      <w:lvlJc w:val="left"/>
      <w:pPr>
        <w:ind w:left="1440" w:hanging="360"/>
      </w:pPr>
      <w:rPr>
        <w:rFonts w:ascii="Avenir LT Std 55 Roman" w:eastAsiaTheme="minorHAnsi" w:hAnsi="Avenir LT Std 55 Roman"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21B86"/>
    <w:multiLevelType w:val="hybridMultilevel"/>
    <w:tmpl w:val="C13EE2B4"/>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9767BF"/>
    <w:multiLevelType w:val="hybridMultilevel"/>
    <w:tmpl w:val="CCAA2F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2A57B5"/>
    <w:multiLevelType w:val="hybridMultilevel"/>
    <w:tmpl w:val="5FAE2B5A"/>
    <w:lvl w:ilvl="0" w:tplc="936AF4E0">
      <w:start w:val="1"/>
      <w:numFmt w:val="bullet"/>
      <w:pStyle w:val="Bullet"/>
      <w:lvlText w:val=""/>
      <w:lvlJc w:val="left"/>
      <w:rPr>
        <w:rFonts w:ascii="Symbol" w:hAnsi="Symbol" w:hint="default"/>
        <w:color w:val="C0000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B647255"/>
    <w:multiLevelType w:val="hybridMultilevel"/>
    <w:tmpl w:val="FE6E79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645587"/>
    <w:multiLevelType w:val="hybridMultilevel"/>
    <w:tmpl w:val="DA6AB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071FCD"/>
    <w:multiLevelType w:val="hybridMultilevel"/>
    <w:tmpl w:val="5894A20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A26EB7"/>
    <w:multiLevelType w:val="multilevel"/>
    <w:tmpl w:val="3DE4A0BA"/>
    <w:styleLink w:val="RIE"/>
    <w:lvl w:ilvl="0">
      <w:start w:val="1"/>
      <mc:AlternateContent>
        <mc:Choice Requires="w14">
          <w:numFmt w:val="custom" w:format="001, 002, 003, ..."/>
        </mc:Choice>
        <mc:Fallback>
          <w:numFmt w:val="decimal"/>
        </mc:Fallback>
      </mc:AlternateContent>
      <w:lvlText w:val="RIE-WIN2019-%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BC2046"/>
    <w:multiLevelType w:val="hybridMultilevel"/>
    <w:tmpl w:val="CE088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556A82"/>
    <w:multiLevelType w:val="hybridMultilevel"/>
    <w:tmpl w:val="B0309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9D43E29"/>
    <w:multiLevelType w:val="hybridMultilevel"/>
    <w:tmpl w:val="5906B9F6"/>
    <w:lvl w:ilvl="0" w:tplc="A8381B34">
      <w:start w:val="1"/>
      <w:numFmt w:val="bullet"/>
      <w:pStyle w:val="TM1"/>
      <w:lvlText w:val=""/>
      <w:lvlJc w:val="left"/>
      <w:pPr>
        <w:ind w:left="720" w:hanging="360"/>
      </w:pPr>
      <w:rPr>
        <w:rFonts w:ascii="Wingdings" w:hAnsi="Wingdings" w:hint="default"/>
        <w:color w:val="FAB200" w:themeColor="accent5"/>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2F4E70"/>
    <w:multiLevelType w:val="hybridMultilevel"/>
    <w:tmpl w:val="E474C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F83BE3"/>
    <w:multiLevelType w:val="hybridMultilevel"/>
    <w:tmpl w:val="8376B2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7F2480A"/>
    <w:multiLevelType w:val="hybridMultilevel"/>
    <w:tmpl w:val="F162CD0A"/>
    <w:lvl w:ilvl="0" w:tplc="AC1E78DC">
      <w:start w:val="1"/>
      <w:numFmt w:val="bullet"/>
      <w:pStyle w:val="Textesommaire"/>
      <w:lvlText w:val=""/>
      <w:lvlJc w:val="left"/>
      <w:pPr>
        <w:ind w:left="720" w:hanging="360"/>
      </w:pPr>
      <w:rPr>
        <w:rFonts w:ascii="Wingdings" w:hAnsi="Wingdings" w:hint="default"/>
        <w:color w:val="FAB200" w:themeColor="accent5"/>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C44894"/>
    <w:multiLevelType w:val="hybridMultilevel"/>
    <w:tmpl w:val="4A260CB8"/>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6021B0"/>
    <w:multiLevelType w:val="hybridMultilevel"/>
    <w:tmpl w:val="2F563CEC"/>
    <w:lvl w:ilvl="0" w:tplc="DF88233A">
      <w:start w:val="5"/>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252342"/>
    <w:multiLevelType w:val="hybridMultilevel"/>
    <w:tmpl w:val="42680C56"/>
    <w:lvl w:ilvl="0" w:tplc="DF88233A">
      <w:numFmt w:val="bullet"/>
      <w:lvlText w:val="-"/>
      <w:lvlJc w:val="left"/>
      <w:pPr>
        <w:ind w:left="720" w:hanging="360"/>
      </w:pPr>
      <w:rPr>
        <w:rFonts w:ascii="Avenir LT Std 55 Roman" w:eastAsiaTheme="minorHAnsi" w:hAnsi="Avenir LT Std 55 Roman" w:cstheme="minorBidi" w:hint="default"/>
      </w:rPr>
    </w:lvl>
    <w:lvl w:ilvl="1" w:tplc="040C000D">
      <w:start w:val="1"/>
      <w:numFmt w:val="bullet"/>
      <w:lvlText w:val=""/>
      <w:lvlJc w:val="left"/>
      <w:pPr>
        <w:ind w:left="1440" w:hanging="360"/>
      </w:pPr>
      <w:rPr>
        <w:rFonts w:ascii="Wingdings" w:hAnsi="Wingdings" w:hint="default"/>
      </w:rPr>
    </w:lvl>
    <w:lvl w:ilvl="2" w:tplc="040C000F">
      <w:start w:val="1"/>
      <w:numFmt w:val="decimal"/>
      <w:lvlText w:val="%3."/>
      <w:lvlJc w:val="left"/>
      <w:pPr>
        <w:ind w:left="2160" w:hanging="360"/>
      </w:pPr>
      <w:rPr>
        <w:rFont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9F84351"/>
    <w:multiLevelType w:val="hybridMultilevel"/>
    <w:tmpl w:val="E95E5BF6"/>
    <w:lvl w:ilvl="0" w:tplc="837A5A48">
      <w:start w:val="1"/>
      <w:numFmt w:val="bullet"/>
      <w:pStyle w:val="Texteintitul"/>
      <w:lvlText w:val=""/>
      <w:lvlJc w:val="left"/>
      <w:pPr>
        <w:ind w:left="720" w:hanging="360"/>
      </w:pPr>
      <w:rPr>
        <w:rFonts w:ascii="Wingdings" w:hAnsi="Wingdings" w:hint="default"/>
        <w:color w:val="FAB200" w:themeColor="accent5"/>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D77122"/>
    <w:multiLevelType w:val="hybridMultilevel"/>
    <w:tmpl w:val="DA3CD65A"/>
    <w:lvl w:ilvl="0" w:tplc="DF88233A">
      <w:start w:val="5"/>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5D4025"/>
    <w:multiLevelType w:val="hybridMultilevel"/>
    <w:tmpl w:val="47C49300"/>
    <w:lvl w:ilvl="0" w:tplc="CAACBA54">
      <w:start w:val="1"/>
      <w:numFmt w:val="bullet"/>
      <w:pStyle w:val="Listepuces"/>
      <w:lvlText w:val=""/>
      <w:lvlJc w:val="left"/>
      <w:pPr>
        <w:ind w:left="417" w:hanging="360"/>
      </w:pPr>
      <w:rPr>
        <w:rFonts w:ascii="Symbol" w:hAnsi="Symbol" w:hint="default"/>
        <w:color w:val="808080"/>
        <w:sz w:val="16"/>
        <w:szCs w:val="16"/>
      </w:rPr>
    </w:lvl>
    <w:lvl w:ilvl="1" w:tplc="C4F0D060">
      <w:numFmt w:val="decimal"/>
      <w:lvlText w:val=""/>
      <w:lvlJc w:val="left"/>
      <w:pPr>
        <w:ind w:left="0" w:firstLine="0"/>
      </w:pPr>
    </w:lvl>
    <w:lvl w:ilvl="2" w:tplc="6C580F00">
      <w:numFmt w:val="decimal"/>
      <w:lvlText w:val=""/>
      <w:lvlJc w:val="left"/>
      <w:pPr>
        <w:ind w:left="0" w:firstLine="0"/>
      </w:pPr>
    </w:lvl>
    <w:lvl w:ilvl="3" w:tplc="040C0001">
      <w:start w:val="1"/>
      <w:numFmt w:val="bullet"/>
      <w:lvlText w:val=""/>
      <w:lvlJc w:val="left"/>
      <w:pPr>
        <w:ind w:left="0" w:firstLine="0"/>
      </w:pPr>
      <w:rPr>
        <w:rFonts w:ascii="Symbol" w:hAnsi="Symbol" w:hint="default"/>
      </w:rPr>
    </w:lvl>
    <w:lvl w:ilvl="4" w:tplc="80E8AE72">
      <w:numFmt w:val="decimal"/>
      <w:lvlText w:val=""/>
      <w:lvlJc w:val="left"/>
      <w:pPr>
        <w:ind w:left="0" w:firstLine="0"/>
      </w:pPr>
    </w:lvl>
    <w:lvl w:ilvl="5" w:tplc="F5FC876A">
      <w:numFmt w:val="decimal"/>
      <w:lvlText w:val=""/>
      <w:lvlJc w:val="left"/>
      <w:pPr>
        <w:ind w:left="0" w:firstLine="0"/>
      </w:pPr>
    </w:lvl>
    <w:lvl w:ilvl="6" w:tplc="87F41E44">
      <w:numFmt w:val="decimal"/>
      <w:lvlText w:val=""/>
      <w:lvlJc w:val="left"/>
      <w:pPr>
        <w:ind w:left="0" w:firstLine="0"/>
      </w:pPr>
    </w:lvl>
    <w:lvl w:ilvl="7" w:tplc="83143736">
      <w:numFmt w:val="decimal"/>
      <w:lvlText w:val=""/>
      <w:lvlJc w:val="left"/>
      <w:pPr>
        <w:ind w:left="0" w:firstLine="0"/>
      </w:pPr>
    </w:lvl>
    <w:lvl w:ilvl="8" w:tplc="931E708E">
      <w:numFmt w:val="decimal"/>
      <w:lvlText w:val=""/>
      <w:lvlJc w:val="left"/>
      <w:pPr>
        <w:ind w:left="0" w:firstLine="0"/>
      </w:pPr>
    </w:lvl>
  </w:abstractNum>
  <w:abstractNum w:abstractNumId="27" w15:restartNumberingAfterBreak="0">
    <w:nsid w:val="68A72891"/>
    <w:multiLevelType w:val="multilevel"/>
    <w:tmpl w:val="4B6CDA4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3" w:hanging="576"/>
      </w:pPr>
      <w:rPr>
        <w:rFonts w:hint="default"/>
      </w:rPr>
    </w:lvl>
    <w:lvl w:ilvl="2">
      <w:start w:val="1"/>
      <w:numFmt w:val="decimal"/>
      <w:pStyle w:val="Titre3"/>
      <w:lvlText w:val="%1.%2.%3"/>
      <w:lvlJc w:val="right"/>
      <w:pPr>
        <w:ind w:left="432" w:hanging="432"/>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8" w15:restartNumberingAfterBreak="0">
    <w:nsid w:val="6F710769"/>
    <w:multiLevelType w:val="hybridMultilevel"/>
    <w:tmpl w:val="C13EE2B4"/>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0327A2C"/>
    <w:multiLevelType w:val="multilevel"/>
    <w:tmpl w:val="3DE4A0BA"/>
    <w:numStyleLink w:val="RIE"/>
  </w:abstractNum>
  <w:abstractNum w:abstractNumId="30" w15:restartNumberingAfterBreak="0">
    <w:nsid w:val="7B23491C"/>
    <w:multiLevelType w:val="hybridMultilevel"/>
    <w:tmpl w:val="DA72CA92"/>
    <w:lvl w:ilvl="0" w:tplc="67361E22">
      <w:start w:val="1"/>
      <w:numFmt w:val="bullet"/>
      <w:pStyle w:val="Textepuce"/>
      <w:lvlText w:val=""/>
      <w:lvlJc w:val="left"/>
      <w:pPr>
        <w:ind w:left="720" w:hanging="360"/>
      </w:pPr>
      <w:rPr>
        <w:rFonts w:ascii="Wingdings" w:hAnsi="Wingdings" w:hint="default"/>
        <w:color w:val="FAB200" w:themeColor="accent5"/>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D83B8C"/>
    <w:multiLevelType w:val="hybridMultilevel"/>
    <w:tmpl w:val="BC0E12A6"/>
    <w:lvl w:ilvl="0" w:tplc="9EE89DBC">
      <w:start w:val="5"/>
      <w:numFmt w:val="bullet"/>
      <w:lvlText w:val="-"/>
      <w:lvlJc w:val="left"/>
      <w:pPr>
        <w:ind w:left="480" w:hanging="360"/>
      </w:pPr>
      <w:rPr>
        <w:rFonts w:ascii="Avenir LT Std 55 Roman" w:eastAsiaTheme="minorHAnsi" w:hAnsi="Avenir LT Std 55 Roman" w:cstheme="minorBidi"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32" w15:restartNumberingAfterBreak="0">
    <w:nsid w:val="7D28488C"/>
    <w:multiLevelType w:val="hybridMultilevel"/>
    <w:tmpl w:val="ED488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30"/>
  </w:num>
  <w:num w:numId="4">
    <w:abstractNumId w:val="17"/>
  </w:num>
  <w:num w:numId="5">
    <w:abstractNumId w:val="10"/>
  </w:num>
  <w:num w:numId="6">
    <w:abstractNumId w:val="27"/>
  </w:num>
  <w:num w:numId="7">
    <w:abstractNumId w:val="26"/>
  </w:num>
  <w:num w:numId="8">
    <w:abstractNumId w:val="32"/>
  </w:num>
  <w:num w:numId="9">
    <w:abstractNumId w:val="18"/>
  </w:num>
  <w:num w:numId="10">
    <w:abstractNumId w:val="14"/>
  </w:num>
  <w:num w:numId="11">
    <w:abstractNumId w:val="29"/>
    <w:lvlOverride w:ilvl="0">
      <w:lvl w:ilvl="0">
        <w:start w:val="1"/>
        <mc:AlternateContent>
          <mc:Choice Requires="w14">
            <w:numFmt w:val="custom" w:format="001, 002, 003, ..."/>
          </mc:Choice>
          <mc:Fallback>
            <w:numFmt w:val="decimal"/>
          </mc:Fallback>
        </mc:AlternateContent>
        <w:lvlText w:val="RIE-ANSIBLE-%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9"/>
  </w:num>
  <w:num w:numId="15">
    <w:abstractNumId w:val="11"/>
  </w:num>
  <w:num w:numId="16">
    <w:abstractNumId w:val="21"/>
  </w:num>
  <w:num w:numId="17">
    <w:abstractNumId w:val="22"/>
  </w:num>
  <w:num w:numId="18">
    <w:abstractNumId w:val="3"/>
  </w:num>
  <w:num w:numId="19">
    <w:abstractNumId w:val="31"/>
  </w:num>
  <w:num w:numId="20">
    <w:abstractNumId w:val="25"/>
  </w:num>
  <w:num w:numId="21">
    <w:abstractNumId w:val="9"/>
  </w:num>
  <w:num w:numId="22">
    <w:abstractNumId w:val="16"/>
  </w:num>
  <w:num w:numId="23">
    <w:abstractNumId w:val="6"/>
  </w:num>
  <w:num w:numId="24">
    <w:abstractNumId w:val="7"/>
  </w:num>
  <w:num w:numId="25">
    <w:abstractNumId w:val="12"/>
  </w:num>
  <w:num w:numId="26">
    <w:abstractNumId w:val="28"/>
  </w:num>
  <w:num w:numId="27">
    <w:abstractNumId w:val="13"/>
  </w:num>
  <w:num w:numId="28">
    <w:abstractNumId w:val="2"/>
  </w:num>
  <w:num w:numId="29">
    <w:abstractNumId w:val="1"/>
  </w:num>
  <w:num w:numId="30">
    <w:abstractNumId w:val="0"/>
  </w:num>
  <w:num w:numId="31">
    <w:abstractNumId w:val="23"/>
  </w:num>
  <w:num w:numId="32">
    <w:abstractNumId w:val="5"/>
  </w:num>
  <w:num w:numId="33">
    <w:abstractNumId w:val="8"/>
  </w:num>
  <w:num w:numId="3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950"/>
    <w:rsid w:val="00000361"/>
    <w:rsid w:val="00000469"/>
    <w:rsid w:val="00001162"/>
    <w:rsid w:val="00001EC7"/>
    <w:rsid w:val="0000265E"/>
    <w:rsid w:val="00002E85"/>
    <w:rsid w:val="00004154"/>
    <w:rsid w:val="00006695"/>
    <w:rsid w:val="00007A8C"/>
    <w:rsid w:val="00011A77"/>
    <w:rsid w:val="00011EBC"/>
    <w:rsid w:val="0001270E"/>
    <w:rsid w:val="00015F03"/>
    <w:rsid w:val="000163CF"/>
    <w:rsid w:val="00016853"/>
    <w:rsid w:val="00016931"/>
    <w:rsid w:val="00020856"/>
    <w:rsid w:val="00020AA0"/>
    <w:rsid w:val="00021D69"/>
    <w:rsid w:val="0002364E"/>
    <w:rsid w:val="00023D2E"/>
    <w:rsid w:val="00024025"/>
    <w:rsid w:val="0002463F"/>
    <w:rsid w:val="00025DBC"/>
    <w:rsid w:val="0002609C"/>
    <w:rsid w:val="00026401"/>
    <w:rsid w:val="00026764"/>
    <w:rsid w:val="0002682D"/>
    <w:rsid w:val="00027EB9"/>
    <w:rsid w:val="0003013B"/>
    <w:rsid w:val="00031997"/>
    <w:rsid w:val="00031AAA"/>
    <w:rsid w:val="00031E53"/>
    <w:rsid w:val="000338D2"/>
    <w:rsid w:val="00034657"/>
    <w:rsid w:val="00035192"/>
    <w:rsid w:val="00035F18"/>
    <w:rsid w:val="0003644A"/>
    <w:rsid w:val="000374D5"/>
    <w:rsid w:val="00037B79"/>
    <w:rsid w:val="00040AFE"/>
    <w:rsid w:val="00041019"/>
    <w:rsid w:val="000414E3"/>
    <w:rsid w:val="00042271"/>
    <w:rsid w:val="00043A27"/>
    <w:rsid w:val="00043A2F"/>
    <w:rsid w:val="000448E2"/>
    <w:rsid w:val="00044BB6"/>
    <w:rsid w:val="00044BCB"/>
    <w:rsid w:val="00044EC8"/>
    <w:rsid w:val="0004544E"/>
    <w:rsid w:val="00045FE6"/>
    <w:rsid w:val="000469E3"/>
    <w:rsid w:val="00046D90"/>
    <w:rsid w:val="000477A1"/>
    <w:rsid w:val="00047A05"/>
    <w:rsid w:val="00047D12"/>
    <w:rsid w:val="00047DC7"/>
    <w:rsid w:val="00050110"/>
    <w:rsid w:val="00050725"/>
    <w:rsid w:val="000512E0"/>
    <w:rsid w:val="00051B60"/>
    <w:rsid w:val="000534FC"/>
    <w:rsid w:val="00053DF9"/>
    <w:rsid w:val="00053F1C"/>
    <w:rsid w:val="00054103"/>
    <w:rsid w:val="000546BA"/>
    <w:rsid w:val="0005486B"/>
    <w:rsid w:val="0005520C"/>
    <w:rsid w:val="0005527C"/>
    <w:rsid w:val="0005608B"/>
    <w:rsid w:val="000562D7"/>
    <w:rsid w:val="0005666D"/>
    <w:rsid w:val="00057385"/>
    <w:rsid w:val="000601C8"/>
    <w:rsid w:val="00061BDC"/>
    <w:rsid w:val="0006237A"/>
    <w:rsid w:val="00063863"/>
    <w:rsid w:val="00063ACE"/>
    <w:rsid w:val="00063B05"/>
    <w:rsid w:val="00063ECC"/>
    <w:rsid w:val="00064311"/>
    <w:rsid w:val="00064DA5"/>
    <w:rsid w:val="000655D8"/>
    <w:rsid w:val="000665F1"/>
    <w:rsid w:val="00066FB1"/>
    <w:rsid w:val="0006731B"/>
    <w:rsid w:val="000710A9"/>
    <w:rsid w:val="0007241B"/>
    <w:rsid w:val="00072491"/>
    <w:rsid w:val="00072E9C"/>
    <w:rsid w:val="00074AF4"/>
    <w:rsid w:val="000751AD"/>
    <w:rsid w:val="000757DB"/>
    <w:rsid w:val="000776F4"/>
    <w:rsid w:val="00077FFB"/>
    <w:rsid w:val="000804E8"/>
    <w:rsid w:val="00081539"/>
    <w:rsid w:val="00081FAC"/>
    <w:rsid w:val="00083F2F"/>
    <w:rsid w:val="00084D9F"/>
    <w:rsid w:val="00084EDE"/>
    <w:rsid w:val="00085A67"/>
    <w:rsid w:val="00086AB4"/>
    <w:rsid w:val="00087599"/>
    <w:rsid w:val="00087F17"/>
    <w:rsid w:val="000901C8"/>
    <w:rsid w:val="000904D8"/>
    <w:rsid w:val="0009099A"/>
    <w:rsid w:val="00090F72"/>
    <w:rsid w:val="0009104A"/>
    <w:rsid w:val="0009156C"/>
    <w:rsid w:val="0009162B"/>
    <w:rsid w:val="00091AD4"/>
    <w:rsid w:val="00092C19"/>
    <w:rsid w:val="00093487"/>
    <w:rsid w:val="0009351A"/>
    <w:rsid w:val="00094FB9"/>
    <w:rsid w:val="00095053"/>
    <w:rsid w:val="00095090"/>
    <w:rsid w:val="0009593E"/>
    <w:rsid w:val="000961AF"/>
    <w:rsid w:val="00096BC8"/>
    <w:rsid w:val="000971EF"/>
    <w:rsid w:val="00097261"/>
    <w:rsid w:val="000976EC"/>
    <w:rsid w:val="000979A8"/>
    <w:rsid w:val="000A0356"/>
    <w:rsid w:val="000A065C"/>
    <w:rsid w:val="000A0898"/>
    <w:rsid w:val="000A2ABE"/>
    <w:rsid w:val="000A4DDC"/>
    <w:rsid w:val="000A4F2C"/>
    <w:rsid w:val="000A579E"/>
    <w:rsid w:val="000A6D2D"/>
    <w:rsid w:val="000B0853"/>
    <w:rsid w:val="000B2030"/>
    <w:rsid w:val="000B216E"/>
    <w:rsid w:val="000B2A1F"/>
    <w:rsid w:val="000B2AF1"/>
    <w:rsid w:val="000B2F1C"/>
    <w:rsid w:val="000B3478"/>
    <w:rsid w:val="000B3E36"/>
    <w:rsid w:val="000B46B3"/>
    <w:rsid w:val="000B4A92"/>
    <w:rsid w:val="000B4ECC"/>
    <w:rsid w:val="000B5329"/>
    <w:rsid w:val="000B6ED2"/>
    <w:rsid w:val="000B7BE3"/>
    <w:rsid w:val="000B7DFB"/>
    <w:rsid w:val="000C031A"/>
    <w:rsid w:val="000C4414"/>
    <w:rsid w:val="000C447D"/>
    <w:rsid w:val="000C4592"/>
    <w:rsid w:val="000C4BDE"/>
    <w:rsid w:val="000C62A0"/>
    <w:rsid w:val="000C780A"/>
    <w:rsid w:val="000D0388"/>
    <w:rsid w:val="000D1F65"/>
    <w:rsid w:val="000D3C9B"/>
    <w:rsid w:val="000D4567"/>
    <w:rsid w:val="000D4D12"/>
    <w:rsid w:val="000D539D"/>
    <w:rsid w:val="000D64C6"/>
    <w:rsid w:val="000D6F0B"/>
    <w:rsid w:val="000E09F6"/>
    <w:rsid w:val="000E14A6"/>
    <w:rsid w:val="000E4795"/>
    <w:rsid w:val="000E5EAA"/>
    <w:rsid w:val="000E5FC4"/>
    <w:rsid w:val="000E7F4A"/>
    <w:rsid w:val="000F01AF"/>
    <w:rsid w:val="000F2640"/>
    <w:rsid w:val="000F290B"/>
    <w:rsid w:val="000F3AFC"/>
    <w:rsid w:val="000F3F8A"/>
    <w:rsid w:val="000F4412"/>
    <w:rsid w:val="000F4B82"/>
    <w:rsid w:val="000F4C70"/>
    <w:rsid w:val="000F4CA6"/>
    <w:rsid w:val="000F586C"/>
    <w:rsid w:val="000F5DAC"/>
    <w:rsid w:val="00101B0D"/>
    <w:rsid w:val="00101B9B"/>
    <w:rsid w:val="00101CB0"/>
    <w:rsid w:val="00101F90"/>
    <w:rsid w:val="00102855"/>
    <w:rsid w:val="0010298D"/>
    <w:rsid w:val="00103068"/>
    <w:rsid w:val="00103325"/>
    <w:rsid w:val="00104800"/>
    <w:rsid w:val="0010488D"/>
    <w:rsid w:val="00104BE4"/>
    <w:rsid w:val="00104DB1"/>
    <w:rsid w:val="00105A6A"/>
    <w:rsid w:val="001064D0"/>
    <w:rsid w:val="0010698D"/>
    <w:rsid w:val="001072CD"/>
    <w:rsid w:val="00107AA5"/>
    <w:rsid w:val="00107C3C"/>
    <w:rsid w:val="00107E1B"/>
    <w:rsid w:val="00110679"/>
    <w:rsid w:val="00110B58"/>
    <w:rsid w:val="0011184A"/>
    <w:rsid w:val="00112851"/>
    <w:rsid w:val="0011364A"/>
    <w:rsid w:val="00113805"/>
    <w:rsid w:val="00114BCE"/>
    <w:rsid w:val="00115543"/>
    <w:rsid w:val="001159F5"/>
    <w:rsid w:val="00116176"/>
    <w:rsid w:val="00116BAB"/>
    <w:rsid w:val="00116D0B"/>
    <w:rsid w:val="00120C9F"/>
    <w:rsid w:val="00120DB5"/>
    <w:rsid w:val="00120ED5"/>
    <w:rsid w:val="0012135E"/>
    <w:rsid w:val="001220B3"/>
    <w:rsid w:val="00122766"/>
    <w:rsid w:val="001228CE"/>
    <w:rsid w:val="001232F7"/>
    <w:rsid w:val="0012378B"/>
    <w:rsid w:val="001239CF"/>
    <w:rsid w:val="00123FEE"/>
    <w:rsid w:val="00124315"/>
    <w:rsid w:val="0012535B"/>
    <w:rsid w:val="00126A4D"/>
    <w:rsid w:val="001279B9"/>
    <w:rsid w:val="00130BC7"/>
    <w:rsid w:val="00131EA3"/>
    <w:rsid w:val="00133324"/>
    <w:rsid w:val="00133618"/>
    <w:rsid w:val="00133AB1"/>
    <w:rsid w:val="00133CB3"/>
    <w:rsid w:val="0013494A"/>
    <w:rsid w:val="00134C68"/>
    <w:rsid w:val="00134CB6"/>
    <w:rsid w:val="00135119"/>
    <w:rsid w:val="00135593"/>
    <w:rsid w:val="001420A0"/>
    <w:rsid w:val="00143BBB"/>
    <w:rsid w:val="001452F9"/>
    <w:rsid w:val="00145D65"/>
    <w:rsid w:val="0014716D"/>
    <w:rsid w:val="00150763"/>
    <w:rsid w:val="0015082A"/>
    <w:rsid w:val="00151A6D"/>
    <w:rsid w:val="001522E7"/>
    <w:rsid w:val="00152427"/>
    <w:rsid w:val="00153B8C"/>
    <w:rsid w:val="00153DEA"/>
    <w:rsid w:val="0015507B"/>
    <w:rsid w:val="00155678"/>
    <w:rsid w:val="00156648"/>
    <w:rsid w:val="00156681"/>
    <w:rsid w:val="00156F83"/>
    <w:rsid w:val="001572CB"/>
    <w:rsid w:val="001574BA"/>
    <w:rsid w:val="00160722"/>
    <w:rsid w:val="001607A5"/>
    <w:rsid w:val="00160990"/>
    <w:rsid w:val="00160DF7"/>
    <w:rsid w:val="00161448"/>
    <w:rsid w:val="00162059"/>
    <w:rsid w:val="00162AE6"/>
    <w:rsid w:val="001653C4"/>
    <w:rsid w:val="00165A2F"/>
    <w:rsid w:val="0016646B"/>
    <w:rsid w:val="00167A68"/>
    <w:rsid w:val="00167BB1"/>
    <w:rsid w:val="0017116E"/>
    <w:rsid w:val="00171410"/>
    <w:rsid w:val="00171A57"/>
    <w:rsid w:val="00171B9A"/>
    <w:rsid w:val="00172469"/>
    <w:rsid w:val="00172AE0"/>
    <w:rsid w:val="00172F76"/>
    <w:rsid w:val="00172F8A"/>
    <w:rsid w:val="0017300E"/>
    <w:rsid w:val="00173040"/>
    <w:rsid w:val="00173220"/>
    <w:rsid w:val="001741AF"/>
    <w:rsid w:val="00174A9A"/>
    <w:rsid w:val="00176545"/>
    <w:rsid w:val="00176F6A"/>
    <w:rsid w:val="0018070A"/>
    <w:rsid w:val="00183977"/>
    <w:rsid w:val="001839D3"/>
    <w:rsid w:val="0018423E"/>
    <w:rsid w:val="00184496"/>
    <w:rsid w:val="001848F2"/>
    <w:rsid w:val="00184BFB"/>
    <w:rsid w:val="00185225"/>
    <w:rsid w:val="00186400"/>
    <w:rsid w:val="001873A5"/>
    <w:rsid w:val="0019045A"/>
    <w:rsid w:val="001906C4"/>
    <w:rsid w:val="0019072C"/>
    <w:rsid w:val="00190878"/>
    <w:rsid w:val="00190AC0"/>
    <w:rsid w:val="00192908"/>
    <w:rsid w:val="00193B9A"/>
    <w:rsid w:val="00194DDC"/>
    <w:rsid w:val="00195B41"/>
    <w:rsid w:val="00195D2E"/>
    <w:rsid w:val="0019622A"/>
    <w:rsid w:val="0019625E"/>
    <w:rsid w:val="00196440"/>
    <w:rsid w:val="001970A6"/>
    <w:rsid w:val="001A011E"/>
    <w:rsid w:val="001A2BB6"/>
    <w:rsid w:val="001A32AC"/>
    <w:rsid w:val="001A37F4"/>
    <w:rsid w:val="001A3F9D"/>
    <w:rsid w:val="001A460B"/>
    <w:rsid w:val="001A4DB4"/>
    <w:rsid w:val="001A598B"/>
    <w:rsid w:val="001A605A"/>
    <w:rsid w:val="001A6594"/>
    <w:rsid w:val="001A65AD"/>
    <w:rsid w:val="001A7794"/>
    <w:rsid w:val="001A7947"/>
    <w:rsid w:val="001B2023"/>
    <w:rsid w:val="001B25E4"/>
    <w:rsid w:val="001B295E"/>
    <w:rsid w:val="001B2E8B"/>
    <w:rsid w:val="001B2F43"/>
    <w:rsid w:val="001B30E5"/>
    <w:rsid w:val="001B3150"/>
    <w:rsid w:val="001B332D"/>
    <w:rsid w:val="001B3F89"/>
    <w:rsid w:val="001B56ED"/>
    <w:rsid w:val="001B5C41"/>
    <w:rsid w:val="001B6BF7"/>
    <w:rsid w:val="001B6F5A"/>
    <w:rsid w:val="001B7979"/>
    <w:rsid w:val="001B7A00"/>
    <w:rsid w:val="001B7F4C"/>
    <w:rsid w:val="001C0893"/>
    <w:rsid w:val="001C0BA3"/>
    <w:rsid w:val="001C12BD"/>
    <w:rsid w:val="001C1F96"/>
    <w:rsid w:val="001C3131"/>
    <w:rsid w:val="001C3E3F"/>
    <w:rsid w:val="001C3FF4"/>
    <w:rsid w:val="001C420E"/>
    <w:rsid w:val="001C4A50"/>
    <w:rsid w:val="001C557A"/>
    <w:rsid w:val="001C5D16"/>
    <w:rsid w:val="001C6AC9"/>
    <w:rsid w:val="001C74A7"/>
    <w:rsid w:val="001C7EDD"/>
    <w:rsid w:val="001C7F64"/>
    <w:rsid w:val="001D051A"/>
    <w:rsid w:val="001D072E"/>
    <w:rsid w:val="001D1023"/>
    <w:rsid w:val="001D176C"/>
    <w:rsid w:val="001D1B0B"/>
    <w:rsid w:val="001D1DF3"/>
    <w:rsid w:val="001D245E"/>
    <w:rsid w:val="001D27CB"/>
    <w:rsid w:val="001D2F14"/>
    <w:rsid w:val="001D3547"/>
    <w:rsid w:val="001D386D"/>
    <w:rsid w:val="001D50E0"/>
    <w:rsid w:val="001D5CF9"/>
    <w:rsid w:val="001D72DA"/>
    <w:rsid w:val="001D736F"/>
    <w:rsid w:val="001D737A"/>
    <w:rsid w:val="001D73EA"/>
    <w:rsid w:val="001E05A6"/>
    <w:rsid w:val="001E2573"/>
    <w:rsid w:val="001E25C1"/>
    <w:rsid w:val="001E28E9"/>
    <w:rsid w:val="001E305C"/>
    <w:rsid w:val="001E3195"/>
    <w:rsid w:val="001E3B80"/>
    <w:rsid w:val="001E4165"/>
    <w:rsid w:val="001E437A"/>
    <w:rsid w:val="001E609A"/>
    <w:rsid w:val="001E7AD9"/>
    <w:rsid w:val="001E7FDD"/>
    <w:rsid w:val="001F1AA6"/>
    <w:rsid w:val="001F2360"/>
    <w:rsid w:val="001F23A2"/>
    <w:rsid w:val="001F247B"/>
    <w:rsid w:val="001F36AE"/>
    <w:rsid w:val="001F40A5"/>
    <w:rsid w:val="001F4807"/>
    <w:rsid w:val="001F4C60"/>
    <w:rsid w:val="001F625C"/>
    <w:rsid w:val="001F67B9"/>
    <w:rsid w:val="001F6D05"/>
    <w:rsid w:val="001F75E1"/>
    <w:rsid w:val="00200A3C"/>
    <w:rsid w:val="0020317D"/>
    <w:rsid w:val="002054FF"/>
    <w:rsid w:val="00205702"/>
    <w:rsid w:val="00205B58"/>
    <w:rsid w:val="00206CEC"/>
    <w:rsid w:val="0020756A"/>
    <w:rsid w:val="002079A1"/>
    <w:rsid w:val="00207DA3"/>
    <w:rsid w:val="0021087D"/>
    <w:rsid w:val="002111A2"/>
    <w:rsid w:val="002118FD"/>
    <w:rsid w:val="002131A9"/>
    <w:rsid w:val="002134E6"/>
    <w:rsid w:val="00213C92"/>
    <w:rsid w:val="00215E3E"/>
    <w:rsid w:val="00216623"/>
    <w:rsid w:val="00217C23"/>
    <w:rsid w:val="00217FBF"/>
    <w:rsid w:val="00220DFC"/>
    <w:rsid w:val="00221391"/>
    <w:rsid w:val="002225E3"/>
    <w:rsid w:val="0022283D"/>
    <w:rsid w:val="00222AF1"/>
    <w:rsid w:val="00223D64"/>
    <w:rsid w:val="00224E62"/>
    <w:rsid w:val="00224EFC"/>
    <w:rsid w:val="00225019"/>
    <w:rsid w:val="00225420"/>
    <w:rsid w:val="002255F8"/>
    <w:rsid w:val="00227166"/>
    <w:rsid w:val="002279B7"/>
    <w:rsid w:val="00227C84"/>
    <w:rsid w:val="00230E4D"/>
    <w:rsid w:val="00231C7B"/>
    <w:rsid w:val="00232D4F"/>
    <w:rsid w:val="002333DC"/>
    <w:rsid w:val="0023340C"/>
    <w:rsid w:val="00235284"/>
    <w:rsid w:val="00235E09"/>
    <w:rsid w:val="00236F5D"/>
    <w:rsid w:val="00240AFB"/>
    <w:rsid w:val="00241651"/>
    <w:rsid w:val="00242049"/>
    <w:rsid w:val="00242500"/>
    <w:rsid w:val="002441DA"/>
    <w:rsid w:val="00245B4A"/>
    <w:rsid w:val="00245FB6"/>
    <w:rsid w:val="0024667E"/>
    <w:rsid w:val="00250263"/>
    <w:rsid w:val="00250A76"/>
    <w:rsid w:val="00250B51"/>
    <w:rsid w:val="00250C41"/>
    <w:rsid w:val="00251993"/>
    <w:rsid w:val="00252341"/>
    <w:rsid w:val="0025272A"/>
    <w:rsid w:val="00252DB9"/>
    <w:rsid w:val="00253C48"/>
    <w:rsid w:val="002540CF"/>
    <w:rsid w:val="002544D5"/>
    <w:rsid w:val="0025454D"/>
    <w:rsid w:val="00255325"/>
    <w:rsid w:val="002556D6"/>
    <w:rsid w:val="00255CEA"/>
    <w:rsid w:val="00256428"/>
    <w:rsid w:val="00256831"/>
    <w:rsid w:val="00257297"/>
    <w:rsid w:val="002575BA"/>
    <w:rsid w:val="0025781D"/>
    <w:rsid w:val="0026032B"/>
    <w:rsid w:val="002605D6"/>
    <w:rsid w:val="0026109A"/>
    <w:rsid w:val="002613E8"/>
    <w:rsid w:val="00261D4C"/>
    <w:rsid w:val="00262A68"/>
    <w:rsid w:val="00263441"/>
    <w:rsid w:val="00263779"/>
    <w:rsid w:val="00264238"/>
    <w:rsid w:val="00264B41"/>
    <w:rsid w:val="00266471"/>
    <w:rsid w:val="00267135"/>
    <w:rsid w:val="002676E6"/>
    <w:rsid w:val="0026791C"/>
    <w:rsid w:val="002722DD"/>
    <w:rsid w:val="002729C0"/>
    <w:rsid w:val="00273A08"/>
    <w:rsid w:val="00274B74"/>
    <w:rsid w:val="00274D40"/>
    <w:rsid w:val="00274F8E"/>
    <w:rsid w:val="00275FB0"/>
    <w:rsid w:val="002764D4"/>
    <w:rsid w:val="00282057"/>
    <w:rsid w:val="00282217"/>
    <w:rsid w:val="002822E1"/>
    <w:rsid w:val="00283683"/>
    <w:rsid w:val="002849A6"/>
    <w:rsid w:val="002849A9"/>
    <w:rsid w:val="00286AD9"/>
    <w:rsid w:val="00286D33"/>
    <w:rsid w:val="00286D74"/>
    <w:rsid w:val="0029074B"/>
    <w:rsid w:val="002910F0"/>
    <w:rsid w:val="00291503"/>
    <w:rsid w:val="0029174C"/>
    <w:rsid w:val="00291759"/>
    <w:rsid w:val="00291EC4"/>
    <w:rsid w:val="00292186"/>
    <w:rsid w:val="002924EF"/>
    <w:rsid w:val="00293AD9"/>
    <w:rsid w:val="00293D57"/>
    <w:rsid w:val="0029470A"/>
    <w:rsid w:val="00294D99"/>
    <w:rsid w:val="00295915"/>
    <w:rsid w:val="00295B1E"/>
    <w:rsid w:val="00295EA8"/>
    <w:rsid w:val="00296863"/>
    <w:rsid w:val="00296C7B"/>
    <w:rsid w:val="00296D23"/>
    <w:rsid w:val="00296F2A"/>
    <w:rsid w:val="00297874"/>
    <w:rsid w:val="002A0F78"/>
    <w:rsid w:val="002A2755"/>
    <w:rsid w:val="002A2914"/>
    <w:rsid w:val="002A31DB"/>
    <w:rsid w:val="002A4AD1"/>
    <w:rsid w:val="002A5D24"/>
    <w:rsid w:val="002A6C31"/>
    <w:rsid w:val="002A7005"/>
    <w:rsid w:val="002A7EAE"/>
    <w:rsid w:val="002B0005"/>
    <w:rsid w:val="002B043D"/>
    <w:rsid w:val="002B0C7D"/>
    <w:rsid w:val="002B0F1D"/>
    <w:rsid w:val="002B2936"/>
    <w:rsid w:val="002B2B32"/>
    <w:rsid w:val="002B4E22"/>
    <w:rsid w:val="002B5E8E"/>
    <w:rsid w:val="002B62A1"/>
    <w:rsid w:val="002B63F4"/>
    <w:rsid w:val="002B69FF"/>
    <w:rsid w:val="002B6B4C"/>
    <w:rsid w:val="002B7238"/>
    <w:rsid w:val="002B72D2"/>
    <w:rsid w:val="002B7332"/>
    <w:rsid w:val="002B763F"/>
    <w:rsid w:val="002B7FE0"/>
    <w:rsid w:val="002C15C1"/>
    <w:rsid w:val="002C2407"/>
    <w:rsid w:val="002C2EAF"/>
    <w:rsid w:val="002C51CE"/>
    <w:rsid w:val="002C59F3"/>
    <w:rsid w:val="002C5A22"/>
    <w:rsid w:val="002D0906"/>
    <w:rsid w:val="002D0D70"/>
    <w:rsid w:val="002D1F0D"/>
    <w:rsid w:val="002D2057"/>
    <w:rsid w:val="002D3250"/>
    <w:rsid w:val="002D39F0"/>
    <w:rsid w:val="002D3FB7"/>
    <w:rsid w:val="002D780E"/>
    <w:rsid w:val="002E0A97"/>
    <w:rsid w:val="002E1302"/>
    <w:rsid w:val="002E1977"/>
    <w:rsid w:val="002E1F10"/>
    <w:rsid w:val="002E21CE"/>
    <w:rsid w:val="002E259F"/>
    <w:rsid w:val="002E35E3"/>
    <w:rsid w:val="002E4443"/>
    <w:rsid w:val="002E4BE9"/>
    <w:rsid w:val="002E4DC5"/>
    <w:rsid w:val="002E5559"/>
    <w:rsid w:val="002E561A"/>
    <w:rsid w:val="002E5AD4"/>
    <w:rsid w:val="002E614A"/>
    <w:rsid w:val="002E61D7"/>
    <w:rsid w:val="002E7671"/>
    <w:rsid w:val="002F3673"/>
    <w:rsid w:val="002F3806"/>
    <w:rsid w:val="002F48B0"/>
    <w:rsid w:val="002F5270"/>
    <w:rsid w:val="002F63EF"/>
    <w:rsid w:val="002F68A7"/>
    <w:rsid w:val="002F73B5"/>
    <w:rsid w:val="003000F3"/>
    <w:rsid w:val="00300171"/>
    <w:rsid w:val="0030023B"/>
    <w:rsid w:val="0030099B"/>
    <w:rsid w:val="00301BE6"/>
    <w:rsid w:val="00301F4B"/>
    <w:rsid w:val="003037D7"/>
    <w:rsid w:val="0030414C"/>
    <w:rsid w:val="003049FE"/>
    <w:rsid w:val="003050B3"/>
    <w:rsid w:val="003061D7"/>
    <w:rsid w:val="0030634A"/>
    <w:rsid w:val="00306E9D"/>
    <w:rsid w:val="003075A3"/>
    <w:rsid w:val="00307C31"/>
    <w:rsid w:val="00307F13"/>
    <w:rsid w:val="00310A02"/>
    <w:rsid w:val="00310B02"/>
    <w:rsid w:val="00310B81"/>
    <w:rsid w:val="0031113B"/>
    <w:rsid w:val="00311290"/>
    <w:rsid w:val="00312BA3"/>
    <w:rsid w:val="00313963"/>
    <w:rsid w:val="00313C69"/>
    <w:rsid w:val="00314D4D"/>
    <w:rsid w:val="00314FDD"/>
    <w:rsid w:val="003155BC"/>
    <w:rsid w:val="00315A87"/>
    <w:rsid w:val="003169F6"/>
    <w:rsid w:val="00316C7E"/>
    <w:rsid w:val="00321F08"/>
    <w:rsid w:val="00322B4A"/>
    <w:rsid w:val="003233F9"/>
    <w:rsid w:val="00323616"/>
    <w:rsid w:val="00323ABD"/>
    <w:rsid w:val="00323C82"/>
    <w:rsid w:val="00324CF3"/>
    <w:rsid w:val="003253EB"/>
    <w:rsid w:val="00326145"/>
    <w:rsid w:val="00326A99"/>
    <w:rsid w:val="00326C6A"/>
    <w:rsid w:val="0032712D"/>
    <w:rsid w:val="00327C9C"/>
    <w:rsid w:val="00330552"/>
    <w:rsid w:val="00331402"/>
    <w:rsid w:val="003319C4"/>
    <w:rsid w:val="003327DB"/>
    <w:rsid w:val="00332C5D"/>
    <w:rsid w:val="00332DA6"/>
    <w:rsid w:val="0033351F"/>
    <w:rsid w:val="003339B8"/>
    <w:rsid w:val="003339E9"/>
    <w:rsid w:val="00334368"/>
    <w:rsid w:val="00334B39"/>
    <w:rsid w:val="00334BA3"/>
    <w:rsid w:val="00336625"/>
    <w:rsid w:val="003368D5"/>
    <w:rsid w:val="00337594"/>
    <w:rsid w:val="00337A4B"/>
    <w:rsid w:val="00340EB9"/>
    <w:rsid w:val="003420EC"/>
    <w:rsid w:val="003422CE"/>
    <w:rsid w:val="00342347"/>
    <w:rsid w:val="003431DC"/>
    <w:rsid w:val="00343734"/>
    <w:rsid w:val="00347C74"/>
    <w:rsid w:val="00350424"/>
    <w:rsid w:val="00350743"/>
    <w:rsid w:val="003525C2"/>
    <w:rsid w:val="00352BD6"/>
    <w:rsid w:val="00353062"/>
    <w:rsid w:val="00353610"/>
    <w:rsid w:val="003540D6"/>
    <w:rsid w:val="0035571F"/>
    <w:rsid w:val="0035596E"/>
    <w:rsid w:val="00355C20"/>
    <w:rsid w:val="0035654A"/>
    <w:rsid w:val="00360B26"/>
    <w:rsid w:val="00361205"/>
    <w:rsid w:val="00361A87"/>
    <w:rsid w:val="00362297"/>
    <w:rsid w:val="00362444"/>
    <w:rsid w:val="00363B5E"/>
    <w:rsid w:val="00363C5A"/>
    <w:rsid w:val="003641DE"/>
    <w:rsid w:val="0036449F"/>
    <w:rsid w:val="00365CE3"/>
    <w:rsid w:val="0036643E"/>
    <w:rsid w:val="003665D6"/>
    <w:rsid w:val="00366BBD"/>
    <w:rsid w:val="003675C5"/>
    <w:rsid w:val="00367690"/>
    <w:rsid w:val="0036780C"/>
    <w:rsid w:val="0037134A"/>
    <w:rsid w:val="003714E0"/>
    <w:rsid w:val="00372139"/>
    <w:rsid w:val="00372C22"/>
    <w:rsid w:val="0037331A"/>
    <w:rsid w:val="00373FD7"/>
    <w:rsid w:val="00374047"/>
    <w:rsid w:val="0037411A"/>
    <w:rsid w:val="00374574"/>
    <w:rsid w:val="00374992"/>
    <w:rsid w:val="00374ED0"/>
    <w:rsid w:val="0037514F"/>
    <w:rsid w:val="00375D08"/>
    <w:rsid w:val="00380016"/>
    <w:rsid w:val="003815DA"/>
    <w:rsid w:val="00381D67"/>
    <w:rsid w:val="003822AE"/>
    <w:rsid w:val="00382CDD"/>
    <w:rsid w:val="00383E33"/>
    <w:rsid w:val="00384DCE"/>
    <w:rsid w:val="00385249"/>
    <w:rsid w:val="00386701"/>
    <w:rsid w:val="0038689D"/>
    <w:rsid w:val="00386A15"/>
    <w:rsid w:val="00387110"/>
    <w:rsid w:val="00387804"/>
    <w:rsid w:val="0038797D"/>
    <w:rsid w:val="003924EC"/>
    <w:rsid w:val="0039365A"/>
    <w:rsid w:val="00393960"/>
    <w:rsid w:val="00393F20"/>
    <w:rsid w:val="00394640"/>
    <w:rsid w:val="00397100"/>
    <w:rsid w:val="0039748E"/>
    <w:rsid w:val="003A0A9B"/>
    <w:rsid w:val="003A2101"/>
    <w:rsid w:val="003A344A"/>
    <w:rsid w:val="003A4266"/>
    <w:rsid w:val="003A4812"/>
    <w:rsid w:val="003A6131"/>
    <w:rsid w:val="003A658C"/>
    <w:rsid w:val="003A6AF2"/>
    <w:rsid w:val="003A7378"/>
    <w:rsid w:val="003A74B6"/>
    <w:rsid w:val="003A7733"/>
    <w:rsid w:val="003A78E1"/>
    <w:rsid w:val="003A791B"/>
    <w:rsid w:val="003B12F9"/>
    <w:rsid w:val="003B1FE7"/>
    <w:rsid w:val="003B237F"/>
    <w:rsid w:val="003B2678"/>
    <w:rsid w:val="003B30A8"/>
    <w:rsid w:val="003B35C4"/>
    <w:rsid w:val="003B4924"/>
    <w:rsid w:val="003B4C8F"/>
    <w:rsid w:val="003B68D1"/>
    <w:rsid w:val="003C1998"/>
    <w:rsid w:val="003C1F09"/>
    <w:rsid w:val="003C35AE"/>
    <w:rsid w:val="003C36AF"/>
    <w:rsid w:val="003C3AA0"/>
    <w:rsid w:val="003C46B4"/>
    <w:rsid w:val="003C5ABF"/>
    <w:rsid w:val="003C61FD"/>
    <w:rsid w:val="003C6950"/>
    <w:rsid w:val="003C697A"/>
    <w:rsid w:val="003C7FFE"/>
    <w:rsid w:val="003D0127"/>
    <w:rsid w:val="003D2164"/>
    <w:rsid w:val="003D2602"/>
    <w:rsid w:val="003D32F9"/>
    <w:rsid w:val="003D3FD2"/>
    <w:rsid w:val="003D44AF"/>
    <w:rsid w:val="003D5037"/>
    <w:rsid w:val="003D557B"/>
    <w:rsid w:val="003D5A5B"/>
    <w:rsid w:val="003D5F2E"/>
    <w:rsid w:val="003D76C6"/>
    <w:rsid w:val="003D7ABF"/>
    <w:rsid w:val="003E00E5"/>
    <w:rsid w:val="003E1B0E"/>
    <w:rsid w:val="003E3A7C"/>
    <w:rsid w:val="003E3BE8"/>
    <w:rsid w:val="003E4098"/>
    <w:rsid w:val="003E4AEA"/>
    <w:rsid w:val="003E5038"/>
    <w:rsid w:val="003E58B4"/>
    <w:rsid w:val="003E622E"/>
    <w:rsid w:val="003E6B15"/>
    <w:rsid w:val="003E6FA5"/>
    <w:rsid w:val="003E7053"/>
    <w:rsid w:val="003F02F2"/>
    <w:rsid w:val="003F1E4E"/>
    <w:rsid w:val="003F23FB"/>
    <w:rsid w:val="003F26A8"/>
    <w:rsid w:val="003F305B"/>
    <w:rsid w:val="003F375A"/>
    <w:rsid w:val="003F393D"/>
    <w:rsid w:val="003F6A5D"/>
    <w:rsid w:val="003F7FF6"/>
    <w:rsid w:val="004009E1"/>
    <w:rsid w:val="00400A43"/>
    <w:rsid w:val="00401AB1"/>
    <w:rsid w:val="00402D8A"/>
    <w:rsid w:val="00405BFA"/>
    <w:rsid w:val="00410043"/>
    <w:rsid w:val="00410663"/>
    <w:rsid w:val="0041140E"/>
    <w:rsid w:val="00411A27"/>
    <w:rsid w:val="004122FF"/>
    <w:rsid w:val="00412E2A"/>
    <w:rsid w:val="0041364F"/>
    <w:rsid w:val="00416060"/>
    <w:rsid w:val="00416A7D"/>
    <w:rsid w:val="00421E26"/>
    <w:rsid w:val="00421EB6"/>
    <w:rsid w:val="0042282F"/>
    <w:rsid w:val="004239E9"/>
    <w:rsid w:val="00423E0C"/>
    <w:rsid w:val="004244A8"/>
    <w:rsid w:val="00424A4E"/>
    <w:rsid w:val="00424D31"/>
    <w:rsid w:val="00425211"/>
    <w:rsid w:val="004255C6"/>
    <w:rsid w:val="00425935"/>
    <w:rsid w:val="00426EB0"/>
    <w:rsid w:val="0042731F"/>
    <w:rsid w:val="004275BF"/>
    <w:rsid w:val="0042794E"/>
    <w:rsid w:val="00430FA4"/>
    <w:rsid w:val="00434027"/>
    <w:rsid w:val="00435451"/>
    <w:rsid w:val="00435883"/>
    <w:rsid w:val="004359E1"/>
    <w:rsid w:val="004364B7"/>
    <w:rsid w:val="00437015"/>
    <w:rsid w:val="00437F8B"/>
    <w:rsid w:val="004419C9"/>
    <w:rsid w:val="004422F3"/>
    <w:rsid w:val="00443B5B"/>
    <w:rsid w:val="00444580"/>
    <w:rsid w:val="004446AC"/>
    <w:rsid w:val="00444E82"/>
    <w:rsid w:val="00445A85"/>
    <w:rsid w:val="004462D3"/>
    <w:rsid w:val="00450347"/>
    <w:rsid w:val="004506C5"/>
    <w:rsid w:val="00450B2C"/>
    <w:rsid w:val="00450B54"/>
    <w:rsid w:val="00451A76"/>
    <w:rsid w:val="004528A4"/>
    <w:rsid w:val="00453FB1"/>
    <w:rsid w:val="00454141"/>
    <w:rsid w:val="004551DF"/>
    <w:rsid w:val="00456030"/>
    <w:rsid w:val="004566D8"/>
    <w:rsid w:val="00457983"/>
    <w:rsid w:val="00457DF8"/>
    <w:rsid w:val="00460100"/>
    <w:rsid w:val="00460D0D"/>
    <w:rsid w:val="00461489"/>
    <w:rsid w:val="0046303C"/>
    <w:rsid w:val="004639C3"/>
    <w:rsid w:val="00464F43"/>
    <w:rsid w:val="00465B60"/>
    <w:rsid w:val="00465F56"/>
    <w:rsid w:val="00470FF9"/>
    <w:rsid w:val="00471523"/>
    <w:rsid w:val="00471704"/>
    <w:rsid w:val="00471CD8"/>
    <w:rsid w:val="00471E2A"/>
    <w:rsid w:val="00471E65"/>
    <w:rsid w:val="00472030"/>
    <w:rsid w:val="00472672"/>
    <w:rsid w:val="00472CB2"/>
    <w:rsid w:val="004744B2"/>
    <w:rsid w:val="00474AD6"/>
    <w:rsid w:val="0047555E"/>
    <w:rsid w:val="00475B25"/>
    <w:rsid w:val="00475EE0"/>
    <w:rsid w:val="00476B07"/>
    <w:rsid w:val="00477464"/>
    <w:rsid w:val="004803CB"/>
    <w:rsid w:val="00480883"/>
    <w:rsid w:val="00480AB4"/>
    <w:rsid w:val="00482CB8"/>
    <w:rsid w:val="00482F56"/>
    <w:rsid w:val="0048613E"/>
    <w:rsid w:val="0048621E"/>
    <w:rsid w:val="00486DC0"/>
    <w:rsid w:val="004879C9"/>
    <w:rsid w:val="004924FE"/>
    <w:rsid w:val="0049286A"/>
    <w:rsid w:val="00492B62"/>
    <w:rsid w:val="00493C4B"/>
    <w:rsid w:val="0049428D"/>
    <w:rsid w:val="0049518F"/>
    <w:rsid w:val="004964E2"/>
    <w:rsid w:val="004967A4"/>
    <w:rsid w:val="004A0573"/>
    <w:rsid w:val="004A0A1D"/>
    <w:rsid w:val="004A0B59"/>
    <w:rsid w:val="004A3FB3"/>
    <w:rsid w:val="004A4A35"/>
    <w:rsid w:val="004A4EDA"/>
    <w:rsid w:val="004A5483"/>
    <w:rsid w:val="004A55C2"/>
    <w:rsid w:val="004A68CD"/>
    <w:rsid w:val="004A6ED8"/>
    <w:rsid w:val="004A6F34"/>
    <w:rsid w:val="004A7534"/>
    <w:rsid w:val="004A7A88"/>
    <w:rsid w:val="004B0385"/>
    <w:rsid w:val="004B1DF1"/>
    <w:rsid w:val="004B2E50"/>
    <w:rsid w:val="004B31A4"/>
    <w:rsid w:val="004B3303"/>
    <w:rsid w:val="004B37D6"/>
    <w:rsid w:val="004B3B9E"/>
    <w:rsid w:val="004B4DAB"/>
    <w:rsid w:val="004B5332"/>
    <w:rsid w:val="004B6362"/>
    <w:rsid w:val="004B6DE6"/>
    <w:rsid w:val="004B6E3F"/>
    <w:rsid w:val="004C1479"/>
    <w:rsid w:val="004C1544"/>
    <w:rsid w:val="004C15F4"/>
    <w:rsid w:val="004C171D"/>
    <w:rsid w:val="004C3A5B"/>
    <w:rsid w:val="004C4D12"/>
    <w:rsid w:val="004C5157"/>
    <w:rsid w:val="004C5513"/>
    <w:rsid w:val="004C613D"/>
    <w:rsid w:val="004C6417"/>
    <w:rsid w:val="004C6EA9"/>
    <w:rsid w:val="004C6F14"/>
    <w:rsid w:val="004C7B23"/>
    <w:rsid w:val="004D0285"/>
    <w:rsid w:val="004D08D5"/>
    <w:rsid w:val="004D1139"/>
    <w:rsid w:val="004D405F"/>
    <w:rsid w:val="004D45A5"/>
    <w:rsid w:val="004D533D"/>
    <w:rsid w:val="004D5A6F"/>
    <w:rsid w:val="004D6599"/>
    <w:rsid w:val="004D6AB9"/>
    <w:rsid w:val="004D7CF2"/>
    <w:rsid w:val="004E0175"/>
    <w:rsid w:val="004E0CA1"/>
    <w:rsid w:val="004E1595"/>
    <w:rsid w:val="004E2E4C"/>
    <w:rsid w:val="004E3768"/>
    <w:rsid w:val="004E47E7"/>
    <w:rsid w:val="004E4A44"/>
    <w:rsid w:val="004E6694"/>
    <w:rsid w:val="004E6CA9"/>
    <w:rsid w:val="004F0D39"/>
    <w:rsid w:val="004F290D"/>
    <w:rsid w:val="004F2ECF"/>
    <w:rsid w:val="004F3388"/>
    <w:rsid w:val="004F376F"/>
    <w:rsid w:val="004F518D"/>
    <w:rsid w:val="004F5973"/>
    <w:rsid w:val="004F68C0"/>
    <w:rsid w:val="004F6A24"/>
    <w:rsid w:val="004F6C23"/>
    <w:rsid w:val="004F6F48"/>
    <w:rsid w:val="004F7BCA"/>
    <w:rsid w:val="00500296"/>
    <w:rsid w:val="00500AF1"/>
    <w:rsid w:val="00500E90"/>
    <w:rsid w:val="00501B99"/>
    <w:rsid w:val="0050252E"/>
    <w:rsid w:val="00503D73"/>
    <w:rsid w:val="005046EE"/>
    <w:rsid w:val="005049DF"/>
    <w:rsid w:val="00504A8B"/>
    <w:rsid w:val="00504DF9"/>
    <w:rsid w:val="005052E4"/>
    <w:rsid w:val="005076F3"/>
    <w:rsid w:val="00510414"/>
    <w:rsid w:val="00510C2D"/>
    <w:rsid w:val="00511045"/>
    <w:rsid w:val="00511059"/>
    <w:rsid w:val="005112BF"/>
    <w:rsid w:val="005116B0"/>
    <w:rsid w:val="005124DC"/>
    <w:rsid w:val="00513B25"/>
    <w:rsid w:val="00513F44"/>
    <w:rsid w:val="00514D85"/>
    <w:rsid w:val="00514FFE"/>
    <w:rsid w:val="00517172"/>
    <w:rsid w:val="0052283B"/>
    <w:rsid w:val="00522DB4"/>
    <w:rsid w:val="00523D00"/>
    <w:rsid w:val="005242B3"/>
    <w:rsid w:val="0052578F"/>
    <w:rsid w:val="005259CB"/>
    <w:rsid w:val="00527D1E"/>
    <w:rsid w:val="005308B8"/>
    <w:rsid w:val="00530B19"/>
    <w:rsid w:val="0053191A"/>
    <w:rsid w:val="0053191C"/>
    <w:rsid w:val="00532A87"/>
    <w:rsid w:val="00533646"/>
    <w:rsid w:val="0053388C"/>
    <w:rsid w:val="005339F0"/>
    <w:rsid w:val="0053456A"/>
    <w:rsid w:val="00534D4D"/>
    <w:rsid w:val="00535F1F"/>
    <w:rsid w:val="00536121"/>
    <w:rsid w:val="0053716A"/>
    <w:rsid w:val="005419B0"/>
    <w:rsid w:val="00542B23"/>
    <w:rsid w:val="00542C15"/>
    <w:rsid w:val="00543234"/>
    <w:rsid w:val="00543919"/>
    <w:rsid w:val="0054401D"/>
    <w:rsid w:val="00546357"/>
    <w:rsid w:val="0054676B"/>
    <w:rsid w:val="0054677C"/>
    <w:rsid w:val="00546BE0"/>
    <w:rsid w:val="00547015"/>
    <w:rsid w:val="00547973"/>
    <w:rsid w:val="00547C30"/>
    <w:rsid w:val="00547D59"/>
    <w:rsid w:val="00550064"/>
    <w:rsid w:val="00550F54"/>
    <w:rsid w:val="00552358"/>
    <w:rsid w:val="00553600"/>
    <w:rsid w:val="005549F6"/>
    <w:rsid w:val="0055575E"/>
    <w:rsid w:val="00555961"/>
    <w:rsid w:val="00555A1E"/>
    <w:rsid w:val="00560990"/>
    <w:rsid w:val="005614A7"/>
    <w:rsid w:val="005626D9"/>
    <w:rsid w:val="00563B4E"/>
    <w:rsid w:val="00565BCF"/>
    <w:rsid w:val="005667F2"/>
    <w:rsid w:val="005673A7"/>
    <w:rsid w:val="00570DD6"/>
    <w:rsid w:val="005733E3"/>
    <w:rsid w:val="00573720"/>
    <w:rsid w:val="00574093"/>
    <w:rsid w:val="0057582D"/>
    <w:rsid w:val="005758DE"/>
    <w:rsid w:val="00576582"/>
    <w:rsid w:val="005772FE"/>
    <w:rsid w:val="00577DF4"/>
    <w:rsid w:val="00580A52"/>
    <w:rsid w:val="00582901"/>
    <w:rsid w:val="005829A2"/>
    <w:rsid w:val="00583D2D"/>
    <w:rsid w:val="00585D37"/>
    <w:rsid w:val="00586FC9"/>
    <w:rsid w:val="00590597"/>
    <w:rsid w:val="00590F15"/>
    <w:rsid w:val="005914CE"/>
    <w:rsid w:val="00591A2D"/>
    <w:rsid w:val="00592C25"/>
    <w:rsid w:val="00593913"/>
    <w:rsid w:val="0059508B"/>
    <w:rsid w:val="00596677"/>
    <w:rsid w:val="005A1A41"/>
    <w:rsid w:val="005A1F73"/>
    <w:rsid w:val="005A1FD8"/>
    <w:rsid w:val="005A2682"/>
    <w:rsid w:val="005A286B"/>
    <w:rsid w:val="005A36D7"/>
    <w:rsid w:val="005A3EEA"/>
    <w:rsid w:val="005A44D0"/>
    <w:rsid w:val="005A47E9"/>
    <w:rsid w:val="005A5890"/>
    <w:rsid w:val="005A5E2C"/>
    <w:rsid w:val="005A6AF9"/>
    <w:rsid w:val="005A6C1A"/>
    <w:rsid w:val="005B15A3"/>
    <w:rsid w:val="005B1F2F"/>
    <w:rsid w:val="005B3F5C"/>
    <w:rsid w:val="005B58FE"/>
    <w:rsid w:val="005B5CB0"/>
    <w:rsid w:val="005B677E"/>
    <w:rsid w:val="005B6CFC"/>
    <w:rsid w:val="005B7859"/>
    <w:rsid w:val="005C11CF"/>
    <w:rsid w:val="005C18D9"/>
    <w:rsid w:val="005C207B"/>
    <w:rsid w:val="005C224E"/>
    <w:rsid w:val="005C31AD"/>
    <w:rsid w:val="005C48E7"/>
    <w:rsid w:val="005C52DC"/>
    <w:rsid w:val="005C59C6"/>
    <w:rsid w:val="005C5B19"/>
    <w:rsid w:val="005C5B75"/>
    <w:rsid w:val="005C6612"/>
    <w:rsid w:val="005C7501"/>
    <w:rsid w:val="005C7747"/>
    <w:rsid w:val="005D104F"/>
    <w:rsid w:val="005D1B76"/>
    <w:rsid w:val="005D3D24"/>
    <w:rsid w:val="005D42C6"/>
    <w:rsid w:val="005D4ABF"/>
    <w:rsid w:val="005D4D46"/>
    <w:rsid w:val="005D53EE"/>
    <w:rsid w:val="005D7223"/>
    <w:rsid w:val="005D7451"/>
    <w:rsid w:val="005D7CC8"/>
    <w:rsid w:val="005E08D5"/>
    <w:rsid w:val="005E147A"/>
    <w:rsid w:val="005E158A"/>
    <w:rsid w:val="005E2C13"/>
    <w:rsid w:val="005E3A94"/>
    <w:rsid w:val="005E3D3A"/>
    <w:rsid w:val="005E4CE5"/>
    <w:rsid w:val="005E58D0"/>
    <w:rsid w:val="005E6051"/>
    <w:rsid w:val="005E68E3"/>
    <w:rsid w:val="005E69DB"/>
    <w:rsid w:val="005E6BF1"/>
    <w:rsid w:val="005E70CC"/>
    <w:rsid w:val="005E77B1"/>
    <w:rsid w:val="005F0560"/>
    <w:rsid w:val="005F1182"/>
    <w:rsid w:val="005F2FD3"/>
    <w:rsid w:val="005F37AA"/>
    <w:rsid w:val="005F3962"/>
    <w:rsid w:val="005F4124"/>
    <w:rsid w:val="005F4C1D"/>
    <w:rsid w:val="005F4D45"/>
    <w:rsid w:val="005F4E27"/>
    <w:rsid w:val="005F6042"/>
    <w:rsid w:val="005F687C"/>
    <w:rsid w:val="005F7A94"/>
    <w:rsid w:val="006001CA"/>
    <w:rsid w:val="0060177A"/>
    <w:rsid w:val="00602A92"/>
    <w:rsid w:val="0060397A"/>
    <w:rsid w:val="00604A39"/>
    <w:rsid w:val="00611424"/>
    <w:rsid w:val="0061245E"/>
    <w:rsid w:val="006127D6"/>
    <w:rsid w:val="00612D83"/>
    <w:rsid w:val="00612F3A"/>
    <w:rsid w:val="00613252"/>
    <w:rsid w:val="006133AA"/>
    <w:rsid w:val="00613C0E"/>
    <w:rsid w:val="0061405D"/>
    <w:rsid w:val="00614612"/>
    <w:rsid w:val="0061542C"/>
    <w:rsid w:val="006157A3"/>
    <w:rsid w:val="0061699F"/>
    <w:rsid w:val="00616E35"/>
    <w:rsid w:val="00617431"/>
    <w:rsid w:val="00617CB3"/>
    <w:rsid w:val="00621CD2"/>
    <w:rsid w:val="00622EAF"/>
    <w:rsid w:val="0062336F"/>
    <w:rsid w:val="00623671"/>
    <w:rsid w:val="006238A1"/>
    <w:rsid w:val="00624016"/>
    <w:rsid w:val="006261C0"/>
    <w:rsid w:val="00627749"/>
    <w:rsid w:val="00630E41"/>
    <w:rsid w:val="0063147B"/>
    <w:rsid w:val="00631D2C"/>
    <w:rsid w:val="00631F64"/>
    <w:rsid w:val="006324A1"/>
    <w:rsid w:val="00632BDB"/>
    <w:rsid w:val="006334CA"/>
    <w:rsid w:val="0063452B"/>
    <w:rsid w:val="00634578"/>
    <w:rsid w:val="0063514F"/>
    <w:rsid w:val="006359AC"/>
    <w:rsid w:val="00635BEE"/>
    <w:rsid w:val="006360FC"/>
    <w:rsid w:val="00636289"/>
    <w:rsid w:val="006362C1"/>
    <w:rsid w:val="006363FD"/>
    <w:rsid w:val="00636992"/>
    <w:rsid w:val="00636F4B"/>
    <w:rsid w:val="0063734A"/>
    <w:rsid w:val="00640530"/>
    <w:rsid w:val="00640DDA"/>
    <w:rsid w:val="00643E2E"/>
    <w:rsid w:val="006445BE"/>
    <w:rsid w:val="00644EBD"/>
    <w:rsid w:val="00645B11"/>
    <w:rsid w:val="0064671D"/>
    <w:rsid w:val="00647D5E"/>
    <w:rsid w:val="006500DA"/>
    <w:rsid w:val="0065021F"/>
    <w:rsid w:val="00650BB3"/>
    <w:rsid w:val="00651533"/>
    <w:rsid w:val="00651F9C"/>
    <w:rsid w:val="0065235F"/>
    <w:rsid w:val="00652D68"/>
    <w:rsid w:val="006536ED"/>
    <w:rsid w:val="00654092"/>
    <w:rsid w:val="00655194"/>
    <w:rsid w:val="00655F71"/>
    <w:rsid w:val="00656A6E"/>
    <w:rsid w:val="00657DFA"/>
    <w:rsid w:val="00662532"/>
    <w:rsid w:val="00662626"/>
    <w:rsid w:val="0066271A"/>
    <w:rsid w:val="00662DD6"/>
    <w:rsid w:val="006642F9"/>
    <w:rsid w:val="00664610"/>
    <w:rsid w:val="00664AAB"/>
    <w:rsid w:val="00667247"/>
    <w:rsid w:val="006673C5"/>
    <w:rsid w:val="006677E6"/>
    <w:rsid w:val="006702B7"/>
    <w:rsid w:val="00672853"/>
    <w:rsid w:val="00673AD4"/>
    <w:rsid w:val="00673AFA"/>
    <w:rsid w:val="0067534A"/>
    <w:rsid w:val="00675421"/>
    <w:rsid w:val="006768C1"/>
    <w:rsid w:val="00680B16"/>
    <w:rsid w:val="006819D0"/>
    <w:rsid w:val="006824E6"/>
    <w:rsid w:val="006829A8"/>
    <w:rsid w:val="00682E5F"/>
    <w:rsid w:val="00682EBF"/>
    <w:rsid w:val="006830D9"/>
    <w:rsid w:val="006834DB"/>
    <w:rsid w:val="00684A08"/>
    <w:rsid w:val="00684A5D"/>
    <w:rsid w:val="00685229"/>
    <w:rsid w:val="00685BC6"/>
    <w:rsid w:val="00685C6E"/>
    <w:rsid w:val="00685DE5"/>
    <w:rsid w:val="00686325"/>
    <w:rsid w:val="00686EE2"/>
    <w:rsid w:val="00687775"/>
    <w:rsid w:val="00687A9A"/>
    <w:rsid w:val="00691C79"/>
    <w:rsid w:val="00693323"/>
    <w:rsid w:val="00693A16"/>
    <w:rsid w:val="0069427B"/>
    <w:rsid w:val="0069461A"/>
    <w:rsid w:val="0069638C"/>
    <w:rsid w:val="006978F0"/>
    <w:rsid w:val="00697D03"/>
    <w:rsid w:val="00697F80"/>
    <w:rsid w:val="006A006F"/>
    <w:rsid w:val="006A0792"/>
    <w:rsid w:val="006A08A1"/>
    <w:rsid w:val="006A0B8F"/>
    <w:rsid w:val="006A2424"/>
    <w:rsid w:val="006A2771"/>
    <w:rsid w:val="006A2B91"/>
    <w:rsid w:val="006A307F"/>
    <w:rsid w:val="006A3C51"/>
    <w:rsid w:val="006A3CDA"/>
    <w:rsid w:val="006A445F"/>
    <w:rsid w:val="006A5872"/>
    <w:rsid w:val="006A6618"/>
    <w:rsid w:val="006A6E37"/>
    <w:rsid w:val="006B0021"/>
    <w:rsid w:val="006B0E2A"/>
    <w:rsid w:val="006B1562"/>
    <w:rsid w:val="006B2293"/>
    <w:rsid w:val="006B2792"/>
    <w:rsid w:val="006B2D34"/>
    <w:rsid w:val="006B33DE"/>
    <w:rsid w:val="006B344D"/>
    <w:rsid w:val="006B356D"/>
    <w:rsid w:val="006B4311"/>
    <w:rsid w:val="006B445E"/>
    <w:rsid w:val="006B55B5"/>
    <w:rsid w:val="006B62B1"/>
    <w:rsid w:val="006B6B79"/>
    <w:rsid w:val="006B743B"/>
    <w:rsid w:val="006B7748"/>
    <w:rsid w:val="006C026A"/>
    <w:rsid w:val="006C1AB9"/>
    <w:rsid w:val="006C40BB"/>
    <w:rsid w:val="006C40F5"/>
    <w:rsid w:val="006C4816"/>
    <w:rsid w:val="006C580D"/>
    <w:rsid w:val="006C6162"/>
    <w:rsid w:val="006C6D25"/>
    <w:rsid w:val="006C6EFD"/>
    <w:rsid w:val="006C76E9"/>
    <w:rsid w:val="006C789B"/>
    <w:rsid w:val="006D03F8"/>
    <w:rsid w:val="006D0E74"/>
    <w:rsid w:val="006D2038"/>
    <w:rsid w:val="006D3A1C"/>
    <w:rsid w:val="006D4A53"/>
    <w:rsid w:val="006D4BCC"/>
    <w:rsid w:val="006D5ED0"/>
    <w:rsid w:val="006D6419"/>
    <w:rsid w:val="006D67BE"/>
    <w:rsid w:val="006D69FC"/>
    <w:rsid w:val="006E0546"/>
    <w:rsid w:val="006E1F16"/>
    <w:rsid w:val="006E2B20"/>
    <w:rsid w:val="006E335F"/>
    <w:rsid w:val="006E34D6"/>
    <w:rsid w:val="006E5424"/>
    <w:rsid w:val="006E592B"/>
    <w:rsid w:val="006E63A3"/>
    <w:rsid w:val="006E6458"/>
    <w:rsid w:val="006F0F99"/>
    <w:rsid w:val="006F176D"/>
    <w:rsid w:val="006F2806"/>
    <w:rsid w:val="006F339E"/>
    <w:rsid w:val="006F481E"/>
    <w:rsid w:val="006F49AA"/>
    <w:rsid w:val="006F4A61"/>
    <w:rsid w:val="006F4EA8"/>
    <w:rsid w:val="006F558F"/>
    <w:rsid w:val="006F5C09"/>
    <w:rsid w:val="006F68BF"/>
    <w:rsid w:val="006F6DF1"/>
    <w:rsid w:val="006F78BB"/>
    <w:rsid w:val="00700151"/>
    <w:rsid w:val="00700938"/>
    <w:rsid w:val="0070134B"/>
    <w:rsid w:val="00701D60"/>
    <w:rsid w:val="00703951"/>
    <w:rsid w:val="00704119"/>
    <w:rsid w:val="00704786"/>
    <w:rsid w:val="00704F07"/>
    <w:rsid w:val="00704F99"/>
    <w:rsid w:val="00705250"/>
    <w:rsid w:val="0070627F"/>
    <w:rsid w:val="00706E9A"/>
    <w:rsid w:val="00707211"/>
    <w:rsid w:val="00707448"/>
    <w:rsid w:val="007075E6"/>
    <w:rsid w:val="00710D1E"/>
    <w:rsid w:val="00710E35"/>
    <w:rsid w:val="007120C0"/>
    <w:rsid w:val="007127CC"/>
    <w:rsid w:val="00714935"/>
    <w:rsid w:val="00715EF1"/>
    <w:rsid w:val="0071681F"/>
    <w:rsid w:val="00717DB5"/>
    <w:rsid w:val="007202D1"/>
    <w:rsid w:val="00721181"/>
    <w:rsid w:val="007234F7"/>
    <w:rsid w:val="007252B8"/>
    <w:rsid w:val="00725CA6"/>
    <w:rsid w:val="00725D63"/>
    <w:rsid w:val="00726AF7"/>
    <w:rsid w:val="007270B3"/>
    <w:rsid w:val="007313FB"/>
    <w:rsid w:val="00731AD6"/>
    <w:rsid w:val="00731E0E"/>
    <w:rsid w:val="0073314E"/>
    <w:rsid w:val="007332DA"/>
    <w:rsid w:val="007352F0"/>
    <w:rsid w:val="00741564"/>
    <w:rsid w:val="00742767"/>
    <w:rsid w:val="00742906"/>
    <w:rsid w:val="00743305"/>
    <w:rsid w:val="00743A8A"/>
    <w:rsid w:val="007456AF"/>
    <w:rsid w:val="007460B9"/>
    <w:rsid w:val="00747E17"/>
    <w:rsid w:val="0075173F"/>
    <w:rsid w:val="00751CFB"/>
    <w:rsid w:val="007521A3"/>
    <w:rsid w:val="00752630"/>
    <w:rsid w:val="00752F77"/>
    <w:rsid w:val="0075311A"/>
    <w:rsid w:val="007535B1"/>
    <w:rsid w:val="00753F66"/>
    <w:rsid w:val="00754586"/>
    <w:rsid w:val="00755D6E"/>
    <w:rsid w:val="00755D7F"/>
    <w:rsid w:val="00756762"/>
    <w:rsid w:val="00757757"/>
    <w:rsid w:val="007602DE"/>
    <w:rsid w:val="00760CAF"/>
    <w:rsid w:val="00760E1F"/>
    <w:rsid w:val="00761D95"/>
    <w:rsid w:val="00762025"/>
    <w:rsid w:val="00763838"/>
    <w:rsid w:val="00763F7E"/>
    <w:rsid w:val="007644C4"/>
    <w:rsid w:val="00764503"/>
    <w:rsid w:val="00765504"/>
    <w:rsid w:val="00767DEE"/>
    <w:rsid w:val="00770A79"/>
    <w:rsid w:val="00770B6A"/>
    <w:rsid w:val="00770C9E"/>
    <w:rsid w:val="0077110B"/>
    <w:rsid w:val="00773794"/>
    <w:rsid w:val="00773839"/>
    <w:rsid w:val="0077544D"/>
    <w:rsid w:val="00776713"/>
    <w:rsid w:val="00776789"/>
    <w:rsid w:val="007769AD"/>
    <w:rsid w:val="00776F19"/>
    <w:rsid w:val="007779F7"/>
    <w:rsid w:val="00780971"/>
    <w:rsid w:val="007814F9"/>
    <w:rsid w:val="0078157D"/>
    <w:rsid w:val="00783205"/>
    <w:rsid w:val="0078426F"/>
    <w:rsid w:val="007842E2"/>
    <w:rsid w:val="00784B2E"/>
    <w:rsid w:val="00784C0B"/>
    <w:rsid w:val="00785908"/>
    <w:rsid w:val="00785C64"/>
    <w:rsid w:val="00785EFD"/>
    <w:rsid w:val="007879F3"/>
    <w:rsid w:val="00787D86"/>
    <w:rsid w:val="0079097D"/>
    <w:rsid w:val="00790AAF"/>
    <w:rsid w:val="00790F04"/>
    <w:rsid w:val="007910A6"/>
    <w:rsid w:val="00791E53"/>
    <w:rsid w:val="00792150"/>
    <w:rsid w:val="0079304C"/>
    <w:rsid w:val="007939AD"/>
    <w:rsid w:val="00793ECA"/>
    <w:rsid w:val="007956DD"/>
    <w:rsid w:val="00795B4C"/>
    <w:rsid w:val="007961BF"/>
    <w:rsid w:val="0079631A"/>
    <w:rsid w:val="007A0AD0"/>
    <w:rsid w:val="007A1017"/>
    <w:rsid w:val="007A1084"/>
    <w:rsid w:val="007A1172"/>
    <w:rsid w:val="007A19E6"/>
    <w:rsid w:val="007A2196"/>
    <w:rsid w:val="007A3356"/>
    <w:rsid w:val="007A3BF8"/>
    <w:rsid w:val="007A3C52"/>
    <w:rsid w:val="007A4596"/>
    <w:rsid w:val="007A4E9A"/>
    <w:rsid w:val="007A51F4"/>
    <w:rsid w:val="007A7506"/>
    <w:rsid w:val="007A7E15"/>
    <w:rsid w:val="007B091B"/>
    <w:rsid w:val="007B28D6"/>
    <w:rsid w:val="007B2A3C"/>
    <w:rsid w:val="007B31C2"/>
    <w:rsid w:val="007B344C"/>
    <w:rsid w:val="007B4795"/>
    <w:rsid w:val="007B5F7D"/>
    <w:rsid w:val="007B70B9"/>
    <w:rsid w:val="007B72EB"/>
    <w:rsid w:val="007B7701"/>
    <w:rsid w:val="007B7A52"/>
    <w:rsid w:val="007C1AAA"/>
    <w:rsid w:val="007C1BA5"/>
    <w:rsid w:val="007C21DC"/>
    <w:rsid w:val="007C2355"/>
    <w:rsid w:val="007C2809"/>
    <w:rsid w:val="007C2F5D"/>
    <w:rsid w:val="007C3235"/>
    <w:rsid w:val="007C3E46"/>
    <w:rsid w:val="007C447C"/>
    <w:rsid w:val="007C4A50"/>
    <w:rsid w:val="007C67ED"/>
    <w:rsid w:val="007C7BC6"/>
    <w:rsid w:val="007D079D"/>
    <w:rsid w:val="007D09D8"/>
    <w:rsid w:val="007D1B1B"/>
    <w:rsid w:val="007D2F7F"/>
    <w:rsid w:val="007D35C9"/>
    <w:rsid w:val="007D43EF"/>
    <w:rsid w:val="007D4A84"/>
    <w:rsid w:val="007D53CA"/>
    <w:rsid w:val="007D561C"/>
    <w:rsid w:val="007D6795"/>
    <w:rsid w:val="007D6B66"/>
    <w:rsid w:val="007D7011"/>
    <w:rsid w:val="007E295A"/>
    <w:rsid w:val="007E47C3"/>
    <w:rsid w:val="007E4AFA"/>
    <w:rsid w:val="007E5106"/>
    <w:rsid w:val="007E5807"/>
    <w:rsid w:val="007F144A"/>
    <w:rsid w:val="007F219D"/>
    <w:rsid w:val="007F2829"/>
    <w:rsid w:val="007F324D"/>
    <w:rsid w:val="007F35DA"/>
    <w:rsid w:val="007F3909"/>
    <w:rsid w:val="007F3C24"/>
    <w:rsid w:val="007F4361"/>
    <w:rsid w:val="007F5B89"/>
    <w:rsid w:val="007F6755"/>
    <w:rsid w:val="007F6B79"/>
    <w:rsid w:val="0080095C"/>
    <w:rsid w:val="0080101A"/>
    <w:rsid w:val="00802308"/>
    <w:rsid w:val="008037EF"/>
    <w:rsid w:val="00804411"/>
    <w:rsid w:val="00804618"/>
    <w:rsid w:val="00804EC1"/>
    <w:rsid w:val="00805B05"/>
    <w:rsid w:val="00805EAD"/>
    <w:rsid w:val="00806127"/>
    <w:rsid w:val="00807F88"/>
    <w:rsid w:val="00810B8C"/>
    <w:rsid w:val="00811004"/>
    <w:rsid w:val="0081109F"/>
    <w:rsid w:val="00811BF7"/>
    <w:rsid w:val="00812166"/>
    <w:rsid w:val="008125B7"/>
    <w:rsid w:val="00813347"/>
    <w:rsid w:val="00814ED6"/>
    <w:rsid w:val="00815274"/>
    <w:rsid w:val="008156E2"/>
    <w:rsid w:val="00817389"/>
    <w:rsid w:val="008175FE"/>
    <w:rsid w:val="0081795F"/>
    <w:rsid w:val="00817CDD"/>
    <w:rsid w:val="00817DC5"/>
    <w:rsid w:val="00817FDB"/>
    <w:rsid w:val="008201BB"/>
    <w:rsid w:val="008214DD"/>
    <w:rsid w:val="008215ED"/>
    <w:rsid w:val="008216FB"/>
    <w:rsid w:val="00821D96"/>
    <w:rsid w:val="00823EF7"/>
    <w:rsid w:val="00823F90"/>
    <w:rsid w:val="00824579"/>
    <w:rsid w:val="00824610"/>
    <w:rsid w:val="008249F2"/>
    <w:rsid w:val="00825F27"/>
    <w:rsid w:val="008263CE"/>
    <w:rsid w:val="00827310"/>
    <w:rsid w:val="00827624"/>
    <w:rsid w:val="00827C3F"/>
    <w:rsid w:val="0083044C"/>
    <w:rsid w:val="00830716"/>
    <w:rsid w:val="00831538"/>
    <w:rsid w:val="0083170E"/>
    <w:rsid w:val="00833195"/>
    <w:rsid w:val="0083498B"/>
    <w:rsid w:val="00835153"/>
    <w:rsid w:val="008366A2"/>
    <w:rsid w:val="00841F9C"/>
    <w:rsid w:val="00843B1E"/>
    <w:rsid w:val="008443F0"/>
    <w:rsid w:val="00844898"/>
    <w:rsid w:val="00846284"/>
    <w:rsid w:val="008462A2"/>
    <w:rsid w:val="008466F6"/>
    <w:rsid w:val="0084748C"/>
    <w:rsid w:val="008474E4"/>
    <w:rsid w:val="0084782E"/>
    <w:rsid w:val="00847B09"/>
    <w:rsid w:val="008501FC"/>
    <w:rsid w:val="0085095E"/>
    <w:rsid w:val="008524BD"/>
    <w:rsid w:val="00852C06"/>
    <w:rsid w:val="00853558"/>
    <w:rsid w:val="00853BE7"/>
    <w:rsid w:val="00853FFD"/>
    <w:rsid w:val="00855058"/>
    <w:rsid w:val="00855067"/>
    <w:rsid w:val="0085513A"/>
    <w:rsid w:val="00855E45"/>
    <w:rsid w:val="00856DE9"/>
    <w:rsid w:val="008571D2"/>
    <w:rsid w:val="0085753D"/>
    <w:rsid w:val="00857994"/>
    <w:rsid w:val="00857D62"/>
    <w:rsid w:val="00861E35"/>
    <w:rsid w:val="008621AF"/>
    <w:rsid w:val="00862273"/>
    <w:rsid w:val="00862B78"/>
    <w:rsid w:val="008634A4"/>
    <w:rsid w:val="00863881"/>
    <w:rsid w:val="008638FB"/>
    <w:rsid w:val="008644BF"/>
    <w:rsid w:val="00864601"/>
    <w:rsid w:val="00864A78"/>
    <w:rsid w:val="00865DFD"/>
    <w:rsid w:val="0086612E"/>
    <w:rsid w:val="0086757D"/>
    <w:rsid w:val="00867986"/>
    <w:rsid w:val="0087007B"/>
    <w:rsid w:val="00870709"/>
    <w:rsid w:val="00870A1D"/>
    <w:rsid w:val="00870AEE"/>
    <w:rsid w:val="00871BD8"/>
    <w:rsid w:val="00872374"/>
    <w:rsid w:val="0087279F"/>
    <w:rsid w:val="00872C5C"/>
    <w:rsid w:val="008737A2"/>
    <w:rsid w:val="0087471D"/>
    <w:rsid w:val="00874776"/>
    <w:rsid w:val="00875225"/>
    <w:rsid w:val="00875D61"/>
    <w:rsid w:val="00875F2F"/>
    <w:rsid w:val="0087653A"/>
    <w:rsid w:val="0088271E"/>
    <w:rsid w:val="00883AAA"/>
    <w:rsid w:val="008846A0"/>
    <w:rsid w:val="0088565E"/>
    <w:rsid w:val="00885DE1"/>
    <w:rsid w:val="00886076"/>
    <w:rsid w:val="008862FB"/>
    <w:rsid w:val="008864B4"/>
    <w:rsid w:val="00886684"/>
    <w:rsid w:val="00886C0B"/>
    <w:rsid w:val="008909CB"/>
    <w:rsid w:val="00891387"/>
    <w:rsid w:val="00891881"/>
    <w:rsid w:val="00891FAE"/>
    <w:rsid w:val="0089232C"/>
    <w:rsid w:val="00892581"/>
    <w:rsid w:val="00893526"/>
    <w:rsid w:val="00894EA5"/>
    <w:rsid w:val="00895D88"/>
    <w:rsid w:val="00897152"/>
    <w:rsid w:val="0089756F"/>
    <w:rsid w:val="00897FAF"/>
    <w:rsid w:val="008A21E3"/>
    <w:rsid w:val="008A2BE6"/>
    <w:rsid w:val="008A49B3"/>
    <w:rsid w:val="008A4E4C"/>
    <w:rsid w:val="008A6AE0"/>
    <w:rsid w:val="008A7922"/>
    <w:rsid w:val="008B09F5"/>
    <w:rsid w:val="008B0FCC"/>
    <w:rsid w:val="008B1714"/>
    <w:rsid w:val="008B2296"/>
    <w:rsid w:val="008B25F1"/>
    <w:rsid w:val="008B2A9C"/>
    <w:rsid w:val="008B63D4"/>
    <w:rsid w:val="008C2C28"/>
    <w:rsid w:val="008C3141"/>
    <w:rsid w:val="008C5E74"/>
    <w:rsid w:val="008C63FD"/>
    <w:rsid w:val="008C6476"/>
    <w:rsid w:val="008C79AB"/>
    <w:rsid w:val="008C7CAF"/>
    <w:rsid w:val="008D1B95"/>
    <w:rsid w:val="008D1C29"/>
    <w:rsid w:val="008D23CA"/>
    <w:rsid w:val="008D2B98"/>
    <w:rsid w:val="008D3715"/>
    <w:rsid w:val="008D3F73"/>
    <w:rsid w:val="008D429D"/>
    <w:rsid w:val="008D4C5B"/>
    <w:rsid w:val="008D5899"/>
    <w:rsid w:val="008D6FE9"/>
    <w:rsid w:val="008D7A4A"/>
    <w:rsid w:val="008E0857"/>
    <w:rsid w:val="008E1A0D"/>
    <w:rsid w:val="008E1A38"/>
    <w:rsid w:val="008E1B66"/>
    <w:rsid w:val="008E212A"/>
    <w:rsid w:val="008E2325"/>
    <w:rsid w:val="008E275F"/>
    <w:rsid w:val="008E2E95"/>
    <w:rsid w:val="008E33F3"/>
    <w:rsid w:val="008E3883"/>
    <w:rsid w:val="008E394A"/>
    <w:rsid w:val="008E3D0D"/>
    <w:rsid w:val="008E3F7C"/>
    <w:rsid w:val="008E4D2A"/>
    <w:rsid w:val="008E4D88"/>
    <w:rsid w:val="008E500E"/>
    <w:rsid w:val="008E51CC"/>
    <w:rsid w:val="008E6095"/>
    <w:rsid w:val="008F03AC"/>
    <w:rsid w:val="008F1248"/>
    <w:rsid w:val="008F15DA"/>
    <w:rsid w:val="008F182E"/>
    <w:rsid w:val="008F42D6"/>
    <w:rsid w:val="008F5C18"/>
    <w:rsid w:val="008F728F"/>
    <w:rsid w:val="008F7524"/>
    <w:rsid w:val="008F791E"/>
    <w:rsid w:val="0090157C"/>
    <w:rsid w:val="00901AC4"/>
    <w:rsid w:val="00902ABD"/>
    <w:rsid w:val="009036E7"/>
    <w:rsid w:val="0090388C"/>
    <w:rsid w:val="0090406F"/>
    <w:rsid w:val="00905772"/>
    <w:rsid w:val="00905CEE"/>
    <w:rsid w:val="00906D20"/>
    <w:rsid w:val="00907A0A"/>
    <w:rsid w:val="009103D2"/>
    <w:rsid w:val="0091100B"/>
    <w:rsid w:val="00911E00"/>
    <w:rsid w:val="009131CF"/>
    <w:rsid w:val="00913624"/>
    <w:rsid w:val="00913F61"/>
    <w:rsid w:val="00913F97"/>
    <w:rsid w:val="00913FAE"/>
    <w:rsid w:val="00914587"/>
    <w:rsid w:val="00914617"/>
    <w:rsid w:val="00914E6F"/>
    <w:rsid w:val="009153B1"/>
    <w:rsid w:val="00915876"/>
    <w:rsid w:val="00915BDA"/>
    <w:rsid w:val="00920113"/>
    <w:rsid w:val="009208B9"/>
    <w:rsid w:val="00920E2F"/>
    <w:rsid w:val="00921D06"/>
    <w:rsid w:val="00922F23"/>
    <w:rsid w:val="0092580E"/>
    <w:rsid w:val="009260C9"/>
    <w:rsid w:val="00926438"/>
    <w:rsid w:val="009269F5"/>
    <w:rsid w:val="00926B69"/>
    <w:rsid w:val="00927B02"/>
    <w:rsid w:val="009312B7"/>
    <w:rsid w:val="00931B9E"/>
    <w:rsid w:val="0093216D"/>
    <w:rsid w:val="0093319C"/>
    <w:rsid w:val="00933D21"/>
    <w:rsid w:val="00933D5E"/>
    <w:rsid w:val="00935BF8"/>
    <w:rsid w:val="00935CAB"/>
    <w:rsid w:val="0093652E"/>
    <w:rsid w:val="009403C6"/>
    <w:rsid w:val="00940D9C"/>
    <w:rsid w:val="0094189A"/>
    <w:rsid w:val="00942010"/>
    <w:rsid w:val="0094318B"/>
    <w:rsid w:val="009432C1"/>
    <w:rsid w:val="009433C4"/>
    <w:rsid w:val="0094370A"/>
    <w:rsid w:val="00943769"/>
    <w:rsid w:val="009443D4"/>
    <w:rsid w:val="00944440"/>
    <w:rsid w:val="009449E0"/>
    <w:rsid w:val="0094506B"/>
    <w:rsid w:val="00945210"/>
    <w:rsid w:val="0094554B"/>
    <w:rsid w:val="00945860"/>
    <w:rsid w:val="00945FCC"/>
    <w:rsid w:val="0094618D"/>
    <w:rsid w:val="00947EA0"/>
    <w:rsid w:val="00950193"/>
    <w:rsid w:val="009501A1"/>
    <w:rsid w:val="0095026B"/>
    <w:rsid w:val="00951495"/>
    <w:rsid w:val="00951CA7"/>
    <w:rsid w:val="0095383E"/>
    <w:rsid w:val="009538DD"/>
    <w:rsid w:val="00954825"/>
    <w:rsid w:val="009552A5"/>
    <w:rsid w:val="00955E65"/>
    <w:rsid w:val="0095600A"/>
    <w:rsid w:val="00956D6F"/>
    <w:rsid w:val="009570D6"/>
    <w:rsid w:val="009571AC"/>
    <w:rsid w:val="0095772C"/>
    <w:rsid w:val="00957F97"/>
    <w:rsid w:val="009645A4"/>
    <w:rsid w:val="0096533A"/>
    <w:rsid w:val="00965884"/>
    <w:rsid w:val="009659B7"/>
    <w:rsid w:val="0096768D"/>
    <w:rsid w:val="00967C1A"/>
    <w:rsid w:val="009719A8"/>
    <w:rsid w:val="00971D1C"/>
    <w:rsid w:val="00973158"/>
    <w:rsid w:val="009741AA"/>
    <w:rsid w:val="00974789"/>
    <w:rsid w:val="009750F6"/>
    <w:rsid w:val="00975439"/>
    <w:rsid w:val="00975630"/>
    <w:rsid w:val="00975A58"/>
    <w:rsid w:val="00976F5F"/>
    <w:rsid w:val="00980301"/>
    <w:rsid w:val="009805AB"/>
    <w:rsid w:val="00984269"/>
    <w:rsid w:val="00985247"/>
    <w:rsid w:val="009868C7"/>
    <w:rsid w:val="00987DAA"/>
    <w:rsid w:val="00991510"/>
    <w:rsid w:val="0099357D"/>
    <w:rsid w:val="00993E40"/>
    <w:rsid w:val="009942CB"/>
    <w:rsid w:val="0099430F"/>
    <w:rsid w:val="00994A18"/>
    <w:rsid w:val="00995837"/>
    <w:rsid w:val="00995C97"/>
    <w:rsid w:val="00995EC1"/>
    <w:rsid w:val="00996501"/>
    <w:rsid w:val="0099672C"/>
    <w:rsid w:val="00996E4C"/>
    <w:rsid w:val="00997668"/>
    <w:rsid w:val="00997818"/>
    <w:rsid w:val="00997A5C"/>
    <w:rsid w:val="009A0F26"/>
    <w:rsid w:val="009A1864"/>
    <w:rsid w:val="009A2ECA"/>
    <w:rsid w:val="009A310D"/>
    <w:rsid w:val="009A344C"/>
    <w:rsid w:val="009A37BE"/>
    <w:rsid w:val="009A3AE8"/>
    <w:rsid w:val="009A43B4"/>
    <w:rsid w:val="009A5EA9"/>
    <w:rsid w:val="009A60D1"/>
    <w:rsid w:val="009A628E"/>
    <w:rsid w:val="009A728D"/>
    <w:rsid w:val="009A7492"/>
    <w:rsid w:val="009B01CD"/>
    <w:rsid w:val="009B0476"/>
    <w:rsid w:val="009B0712"/>
    <w:rsid w:val="009B0CDF"/>
    <w:rsid w:val="009B10F0"/>
    <w:rsid w:val="009B205A"/>
    <w:rsid w:val="009B34FF"/>
    <w:rsid w:val="009B36BC"/>
    <w:rsid w:val="009B3A80"/>
    <w:rsid w:val="009B5280"/>
    <w:rsid w:val="009B52D7"/>
    <w:rsid w:val="009B7059"/>
    <w:rsid w:val="009C0B8E"/>
    <w:rsid w:val="009C145C"/>
    <w:rsid w:val="009C1B41"/>
    <w:rsid w:val="009C1C1A"/>
    <w:rsid w:val="009C25B1"/>
    <w:rsid w:val="009C329C"/>
    <w:rsid w:val="009C4BC7"/>
    <w:rsid w:val="009C4DFB"/>
    <w:rsid w:val="009C57C0"/>
    <w:rsid w:val="009C63A8"/>
    <w:rsid w:val="009C6CC6"/>
    <w:rsid w:val="009C6D60"/>
    <w:rsid w:val="009C72A5"/>
    <w:rsid w:val="009D01A6"/>
    <w:rsid w:val="009D07B3"/>
    <w:rsid w:val="009D2149"/>
    <w:rsid w:val="009D2621"/>
    <w:rsid w:val="009D26EA"/>
    <w:rsid w:val="009D398D"/>
    <w:rsid w:val="009D3EB5"/>
    <w:rsid w:val="009D479A"/>
    <w:rsid w:val="009D6882"/>
    <w:rsid w:val="009E037B"/>
    <w:rsid w:val="009E10FD"/>
    <w:rsid w:val="009E1F4C"/>
    <w:rsid w:val="009E2649"/>
    <w:rsid w:val="009E563E"/>
    <w:rsid w:val="009E5BC1"/>
    <w:rsid w:val="009E73C6"/>
    <w:rsid w:val="009E776C"/>
    <w:rsid w:val="009F019E"/>
    <w:rsid w:val="009F1703"/>
    <w:rsid w:val="009F287E"/>
    <w:rsid w:val="009F302B"/>
    <w:rsid w:val="009F45DC"/>
    <w:rsid w:val="009F5389"/>
    <w:rsid w:val="009F5DF2"/>
    <w:rsid w:val="00A00D84"/>
    <w:rsid w:val="00A018E1"/>
    <w:rsid w:val="00A018FF"/>
    <w:rsid w:val="00A01F0D"/>
    <w:rsid w:val="00A02480"/>
    <w:rsid w:val="00A02D3A"/>
    <w:rsid w:val="00A02E2A"/>
    <w:rsid w:val="00A0356C"/>
    <w:rsid w:val="00A0391A"/>
    <w:rsid w:val="00A03A8A"/>
    <w:rsid w:val="00A049A3"/>
    <w:rsid w:val="00A04A9D"/>
    <w:rsid w:val="00A052D7"/>
    <w:rsid w:val="00A057DC"/>
    <w:rsid w:val="00A05A88"/>
    <w:rsid w:val="00A06EE6"/>
    <w:rsid w:val="00A07066"/>
    <w:rsid w:val="00A07872"/>
    <w:rsid w:val="00A07DBE"/>
    <w:rsid w:val="00A10A04"/>
    <w:rsid w:val="00A11379"/>
    <w:rsid w:val="00A11457"/>
    <w:rsid w:val="00A11DF3"/>
    <w:rsid w:val="00A12029"/>
    <w:rsid w:val="00A1219D"/>
    <w:rsid w:val="00A12E18"/>
    <w:rsid w:val="00A133B9"/>
    <w:rsid w:val="00A134C1"/>
    <w:rsid w:val="00A13AE3"/>
    <w:rsid w:val="00A14907"/>
    <w:rsid w:val="00A14AA4"/>
    <w:rsid w:val="00A14E99"/>
    <w:rsid w:val="00A151C5"/>
    <w:rsid w:val="00A156CC"/>
    <w:rsid w:val="00A1598C"/>
    <w:rsid w:val="00A15D67"/>
    <w:rsid w:val="00A16859"/>
    <w:rsid w:val="00A21092"/>
    <w:rsid w:val="00A214B4"/>
    <w:rsid w:val="00A2767E"/>
    <w:rsid w:val="00A30332"/>
    <w:rsid w:val="00A3145E"/>
    <w:rsid w:val="00A31A0F"/>
    <w:rsid w:val="00A3229E"/>
    <w:rsid w:val="00A3374C"/>
    <w:rsid w:val="00A33947"/>
    <w:rsid w:val="00A34D98"/>
    <w:rsid w:val="00A352AA"/>
    <w:rsid w:val="00A35618"/>
    <w:rsid w:val="00A371DB"/>
    <w:rsid w:val="00A37F47"/>
    <w:rsid w:val="00A42355"/>
    <w:rsid w:val="00A4295F"/>
    <w:rsid w:val="00A429DC"/>
    <w:rsid w:val="00A42AA5"/>
    <w:rsid w:val="00A42CB7"/>
    <w:rsid w:val="00A439D1"/>
    <w:rsid w:val="00A443C7"/>
    <w:rsid w:val="00A44454"/>
    <w:rsid w:val="00A446C4"/>
    <w:rsid w:val="00A44D3A"/>
    <w:rsid w:val="00A451F9"/>
    <w:rsid w:val="00A45595"/>
    <w:rsid w:val="00A45A1B"/>
    <w:rsid w:val="00A45B5D"/>
    <w:rsid w:val="00A46FBB"/>
    <w:rsid w:val="00A47503"/>
    <w:rsid w:val="00A501AB"/>
    <w:rsid w:val="00A5054C"/>
    <w:rsid w:val="00A52FE4"/>
    <w:rsid w:val="00A546D6"/>
    <w:rsid w:val="00A552AA"/>
    <w:rsid w:val="00A56774"/>
    <w:rsid w:val="00A576EC"/>
    <w:rsid w:val="00A57F75"/>
    <w:rsid w:val="00A63A54"/>
    <w:rsid w:val="00A63F15"/>
    <w:rsid w:val="00A64D6C"/>
    <w:rsid w:val="00A64E59"/>
    <w:rsid w:val="00A64F7D"/>
    <w:rsid w:val="00A660C6"/>
    <w:rsid w:val="00A66742"/>
    <w:rsid w:val="00A70667"/>
    <w:rsid w:val="00A707D7"/>
    <w:rsid w:val="00A70E7F"/>
    <w:rsid w:val="00A71663"/>
    <w:rsid w:val="00A71E1B"/>
    <w:rsid w:val="00A7366C"/>
    <w:rsid w:val="00A73EFF"/>
    <w:rsid w:val="00A810B2"/>
    <w:rsid w:val="00A8116A"/>
    <w:rsid w:val="00A8173E"/>
    <w:rsid w:val="00A81791"/>
    <w:rsid w:val="00A82A61"/>
    <w:rsid w:val="00A831C1"/>
    <w:rsid w:val="00A83E9D"/>
    <w:rsid w:val="00A83EE7"/>
    <w:rsid w:val="00A87986"/>
    <w:rsid w:val="00A9090E"/>
    <w:rsid w:val="00A911B9"/>
    <w:rsid w:val="00A918DF"/>
    <w:rsid w:val="00A9334C"/>
    <w:rsid w:val="00A940CF"/>
    <w:rsid w:val="00A95AB9"/>
    <w:rsid w:val="00A963AF"/>
    <w:rsid w:val="00A97795"/>
    <w:rsid w:val="00A9789E"/>
    <w:rsid w:val="00AA0BDC"/>
    <w:rsid w:val="00AA0EB0"/>
    <w:rsid w:val="00AA198A"/>
    <w:rsid w:val="00AA33CE"/>
    <w:rsid w:val="00AA3678"/>
    <w:rsid w:val="00AA3BF2"/>
    <w:rsid w:val="00AA3F55"/>
    <w:rsid w:val="00AA3FA1"/>
    <w:rsid w:val="00AA4385"/>
    <w:rsid w:val="00AA4467"/>
    <w:rsid w:val="00AA47B6"/>
    <w:rsid w:val="00AA4CAC"/>
    <w:rsid w:val="00AA537D"/>
    <w:rsid w:val="00AA5F2B"/>
    <w:rsid w:val="00AA62E5"/>
    <w:rsid w:val="00AA7442"/>
    <w:rsid w:val="00AA7FD0"/>
    <w:rsid w:val="00AB033D"/>
    <w:rsid w:val="00AB17C9"/>
    <w:rsid w:val="00AB21DF"/>
    <w:rsid w:val="00AB259F"/>
    <w:rsid w:val="00AB2C78"/>
    <w:rsid w:val="00AB33FD"/>
    <w:rsid w:val="00AB52CF"/>
    <w:rsid w:val="00AB55CC"/>
    <w:rsid w:val="00AB6CDB"/>
    <w:rsid w:val="00AB6D2C"/>
    <w:rsid w:val="00AB6F13"/>
    <w:rsid w:val="00AB7C17"/>
    <w:rsid w:val="00AB7EB2"/>
    <w:rsid w:val="00AC214E"/>
    <w:rsid w:val="00AC2170"/>
    <w:rsid w:val="00AC32D7"/>
    <w:rsid w:val="00AC4530"/>
    <w:rsid w:val="00AC472F"/>
    <w:rsid w:val="00AC5581"/>
    <w:rsid w:val="00AC7548"/>
    <w:rsid w:val="00AC7EF6"/>
    <w:rsid w:val="00AD1512"/>
    <w:rsid w:val="00AD254D"/>
    <w:rsid w:val="00AD34C8"/>
    <w:rsid w:val="00AD5998"/>
    <w:rsid w:val="00AD60DD"/>
    <w:rsid w:val="00AD715A"/>
    <w:rsid w:val="00AD7DF5"/>
    <w:rsid w:val="00AD7E87"/>
    <w:rsid w:val="00AD7F95"/>
    <w:rsid w:val="00AE1593"/>
    <w:rsid w:val="00AE1A09"/>
    <w:rsid w:val="00AE2228"/>
    <w:rsid w:val="00AE37CC"/>
    <w:rsid w:val="00AE380D"/>
    <w:rsid w:val="00AE3CB0"/>
    <w:rsid w:val="00AE4545"/>
    <w:rsid w:val="00AE4C45"/>
    <w:rsid w:val="00AE62B8"/>
    <w:rsid w:val="00AE7744"/>
    <w:rsid w:val="00AE7C5E"/>
    <w:rsid w:val="00AE7E6E"/>
    <w:rsid w:val="00AF151E"/>
    <w:rsid w:val="00AF172F"/>
    <w:rsid w:val="00AF193F"/>
    <w:rsid w:val="00AF1A95"/>
    <w:rsid w:val="00AF315F"/>
    <w:rsid w:val="00AF3893"/>
    <w:rsid w:val="00AF4D05"/>
    <w:rsid w:val="00AF6C2A"/>
    <w:rsid w:val="00AF75B3"/>
    <w:rsid w:val="00AF76FC"/>
    <w:rsid w:val="00B00047"/>
    <w:rsid w:val="00B0154F"/>
    <w:rsid w:val="00B01888"/>
    <w:rsid w:val="00B01991"/>
    <w:rsid w:val="00B020B5"/>
    <w:rsid w:val="00B043F1"/>
    <w:rsid w:val="00B05D5F"/>
    <w:rsid w:val="00B07883"/>
    <w:rsid w:val="00B07F65"/>
    <w:rsid w:val="00B11E57"/>
    <w:rsid w:val="00B1249D"/>
    <w:rsid w:val="00B138A7"/>
    <w:rsid w:val="00B13B80"/>
    <w:rsid w:val="00B13C0F"/>
    <w:rsid w:val="00B13FA5"/>
    <w:rsid w:val="00B1444C"/>
    <w:rsid w:val="00B1483F"/>
    <w:rsid w:val="00B15013"/>
    <w:rsid w:val="00B15615"/>
    <w:rsid w:val="00B156B1"/>
    <w:rsid w:val="00B1756B"/>
    <w:rsid w:val="00B17B88"/>
    <w:rsid w:val="00B2010F"/>
    <w:rsid w:val="00B2026D"/>
    <w:rsid w:val="00B20417"/>
    <w:rsid w:val="00B20483"/>
    <w:rsid w:val="00B204D3"/>
    <w:rsid w:val="00B215BA"/>
    <w:rsid w:val="00B21C28"/>
    <w:rsid w:val="00B2294F"/>
    <w:rsid w:val="00B22F25"/>
    <w:rsid w:val="00B2304B"/>
    <w:rsid w:val="00B23EBE"/>
    <w:rsid w:val="00B242CB"/>
    <w:rsid w:val="00B2471D"/>
    <w:rsid w:val="00B24D00"/>
    <w:rsid w:val="00B255AB"/>
    <w:rsid w:val="00B263F8"/>
    <w:rsid w:val="00B27443"/>
    <w:rsid w:val="00B27792"/>
    <w:rsid w:val="00B314FB"/>
    <w:rsid w:val="00B31508"/>
    <w:rsid w:val="00B3348B"/>
    <w:rsid w:val="00B336A7"/>
    <w:rsid w:val="00B33901"/>
    <w:rsid w:val="00B3414A"/>
    <w:rsid w:val="00B36663"/>
    <w:rsid w:val="00B37061"/>
    <w:rsid w:val="00B37D43"/>
    <w:rsid w:val="00B40B24"/>
    <w:rsid w:val="00B40FB7"/>
    <w:rsid w:val="00B41210"/>
    <w:rsid w:val="00B41393"/>
    <w:rsid w:val="00B42199"/>
    <w:rsid w:val="00B426A4"/>
    <w:rsid w:val="00B43206"/>
    <w:rsid w:val="00B435DB"/>
    <w:rsid w:val="00B44E93"/>
    <w:rsid w:val="00B45FD7"/>
    <w:rsid w:val="00B4660F"/>
    <w:rsid w:val="00B46A5F"/>
    <w:rsid w:val="00B46BB2"/>
    <w:rsid w:val="00B472AE"/>
    <w:rsid w:val="00B47358"/>
    <w:rsid w:val="00B474E4"/>
    <w:rsid w:val="00B47BB3"/>
    <w:rsid w:val="00B50005"/>
    <w:rsid w:val="00B50038"/>
    <w:rsid w:val="00B50D42"/>
    <w:rsid w:val="00B5189D"/>
    <w:rsid w:val="00B51961"/>
    <w:rsid w:val="00B529FE"/>
    <w:rsid w:val="00B53588"/>
    <w:rsid w:val="00B53673"/>
    <w:rsid w:val="00B55386"/>
    <w:rsid w:val="00B55B2A"/>
    <w:rsid w:val="00B55D67"/>
    <w:rsid w:val="00B55EDB"/>
    <w:rsid w:val="00B56600"/>
    <w:rsid w:val="00B56DC5"/>
    <w:rsid w:val="00B61EBC"/>
    <w:rsid w:val="00B62E11"/>
    <w:rsid w:val="00B62E94"/>
    <w:rsid w:val="00B62EE2"/>
    <w:rsid w:val="00B6339C"/>
    <w:rsid w:val="00B63E58"/>
    <w:rsid w:val="00B64A84"/>
    <w:rsid w:val="00B64E96"/>
    <w:rsid w:val="00B66850"/>
    <w:rsid w:val="00B67159"/>
    <w:rsid w:val="00B70F3E"/>
    <w:rsid w:val="00B713BA"/>
    <w:rsid w:val="00B71A4B"/>
    <w:rsid w:val="00B71DCB"/>
    <w:rsid w:val="00B71F69"/>
    <w:rsid w:val="00B73157"/>
    <w:rsid w:val="00B744FD"/>
    <w:rsid w:val="00B7456F"/>
    <w:rsid w:val="00B7512C"/>
    <w:rsid w:val="00B7537F"/>
    <w:rsid w:val="00B756AA"/>
    <w:rsid w:val="00B76019"/>
    <w:rsid w:val="00B76329"/>
    <w:rsid w:val="00B7647C"/>
    <w:rsid w:val="00B77DE9"/>
    <w:rsid w:val="00B80FD5"/>
    <w:rsid w:val="00B83699"/>
    <w:rsid w:val="00B847BB"/>
    <w:rsid w:val="00B857C4"/>
    <w:rsid w:val="00B85BF3"/>
    <w:rsid w:val="00B85C09"/>
    <w:rsid w:val="00B861AE"/>
    <w:rsid w:val="00B861D7"/>
    <w:rsid w:val="00B86CFC"/>
    <w:rsid w:val="00B87C61"/>
    <w:rsid w:val="00B91341"/>
    <w:rsid w:val="00B95007"/>
    <w:rsid w:val="00B961EF"/>
    <w:rsid w:val="00B96C06"/>
    <w:rsid w:val="00B96F30"/>
    <w:rsid w:val="00B97844"/>
    <w:rsid w:val="00BA13AD"/>
    <w:rsid w:val="00BA1A61"/>
    <w:rsid w:val="00BA200F"/>
    <w:rsid w:val="00BA36BA"/>
    <w:rsid w:val="00BA3CDE"/>
    <w:rsid w:val="00BA41E4"/>
    <w:rsid w:val="00BA4994"/>
    <w:rsid w:val="00BB092B"/>
    <w:rsid w:val="00BB1141"/>
    <w:rsid w:val="00BB1460"/>
    <w:rsid w:val="00BB1617"/>
    <w:rsid w:val="00BB1804"/>
    <w:rsid w:val="00BB1A21"/>
    <w:rsid w:val="00BB1E1E"/>
    <w:rsid w:val="00BB207A"/>
    <w:rsid w:val="00BB225B"/>
    <w:rsid w:val="00BB25C5"/>
    <w:rsid w:val="00BB28CD"/>
    <w:rsid w:val="00BB32B9"/>
    <w:rsid w:val="00BB4E41"/>
    <w:rsid w:val="00BB62BD"/>
    <w:rsid w:val="00BB63D0"/>
    <w:rsid w:val="00BB7FF8"/>
    <w:rsid w:val="00BC0008"/>
    <w:rsid w:val="00BC0396"/>
    <w:rsid w:val="00BC0637"/>
    <w:rsid w:val="00BC0E36"/>
    <w:rsid w:val="00BC1902"/>
    <w:rsid w:val="00BC21F2"/>
    <w:rsid w:val="00BC243A"/>
    <w:rsid w:val="00BC4169"/>
    <w:rsid w:val="00BC47C3"/>
    <w:rsid w:val="00BC48D0"/>
    <w:rsid w:val="00BC4BAC"/>
    <w:rsid w:val="00BC4EB4"/>
    <w:rsid w:val="00BC6849"/>
    <w:rsid w:val="00BC7271"/>
    <w:rsid w:val="00BC7328"/>
    <w:rsid w:val="00BC766E"/>
    <w:rsid w:val="00BC7D5E"/>
    <w:rsid w:val="00BC7E5D"/>
    <w:rsid w:val="00BD03DC"/>
    <w:rsid w:val="00BD0E87"/>
    <w:rsid w:val="00BD1332"/>
    <w:rsid w:val="00BD1585"/>
    <w:rsid w:val="00BD1E07"/>
    <w:rsid w:val="00BD2056"/>
    <w:rsid w:val="00BD20EC"/>
    <w:rsid w:val="00BD26C3"/>
    <w:rsid w:val="00BD3083"/>
    <w:rsid w:val="00BD42AD"/>
    <w:rsid w:val="00BD47B8"/>
    <w:rsid w:val="00BD4D98"/>
    <w:rsid w:val="00BD59C1"/>
    <w:rsid w:val="00BD64E2"/>
    <w:rsid w:val="00BD7FAD"/>
    <w:rsid w:val="00BE0F94"/>
    <w:rsid w:val="00BE127A"/>
    <w:rsid w:val="00BE1F78"/>
    <w:rsid w:val="00BE55A8"/>
    <w:rsid w:val="00BE57D6"/>
    <w:rsid w:val="00BE5931"/>
    <w:rsid w:val="00BE599E"/>
    <w:rsid w:val="00BE59F9"/>
    <w:rsid w:val="00BE60E4"/>
    <w:rsid w:val="00BE668A"/>
    <w:rsid w:val="00BF0630"/>
    <w:rsid w:val="00BF2596"/>
    <w:rsid w:val="00BF3457"/>
    <w:rsid w:val="00BF3B1E"/>
    <w:rsid w:val="00BF3C28"/>
    <w:rsid w:val="00BF4226"/>
    <w:rsid w:val="00BF4685"/>
    <w:rsid w:val="00BF4BD7"/>
    <w:rsid w:val="00BF5512"/>
    <w:rsid w:val="00BF7CBF"/>
    <w:rsid w:val="00C0093D"/>
    <w:rsid w:val="00C00C78"/>
    <w:rsid w:val="00C00E33"/>
    <w:rsid w:val="00C02248"/>
    <w:rsid w:val="00C0236D"/>
    <w:rsid w:val="00C029AC"/>
    <w:rsid w:val="00C02DB9"/>
    <w:rsid w:val="00C04F45"/>
    <w:rsid w:val="00C05639"/>
    <w:rsid w:val="00C0571F"/>
    <w:rsid w:val="00C057AF"/>
    <w:rsid w:val="00C05E2E"/>
    <w:rsid w:val="00C104D0"/>
    <w:rsid w:val="00C107EF"/>
    <w:rsid w:val="00C10B9E"/>
    <w:rsid w:val="00C10BA6"/>
    <w:rsid w:val="00C11192"/>
    <w:rsid w:val="00C1445D"/>
    <w:rsid w:val="00C14A0F"/>
    <w:rsid w:val="00C1626C"/>
    <w:rsid w:val="00C173B1"/>
    <w:rsid w:val="00C20C2E"/>
    <w:rsid w:val="00C211E7"/>
    <w:rsid w:val="00C21978"/>
    <w:rsid w:val="00C21A8B"/>
    <w:rsid w:val="00C21C0C"/>
    <w:rsid w:val="00C21EC0"/>
    <w:rsid w:val="00C22712"/>
    <w:rsid w:val="00C22D12"/>
    <w:rsid w:val="00C233A1"/>
    <w:rsid w:val="00C235AA"/>
    <w:rsid w:val="00C23E8C"/>
    <w:rsid w:val="00C253D7"/>
    <w:rsid w:val="00C2559B"/>
    <w:rsid w:val="00C25A38"/>
    <w:rsid w:val="00C25F28"/>
    <w:rsid w:val="00C26CAE"/>
    <w:rsid w:val="00C27572"/>
    <w:rsid w:val="00C306FA"/>
    <w:rsid w:val="00C309CD"/>
    <w:rsid w:val="00C326AB"/>
    <w:rsid w:val="00C32EF3"/>
    <w:rsid w:val="00C33E44"/>
    <w:rsid w:val="00C34F92"/>
    <w:rsid w:val="00C35002"/>
    <w:rsid w:val="00C37123"/>
    <w:rsid w:val="00C3715E"/>
    <w:rsid w:val="00C37B6A"/>
    <w:rsid w:val="00C40AA9"/>
    <w:rsid w:val="00C41BCC"/>
    <w:rsid w:val="00C432DF"/>
    <w:rsid w:val="00C44399"/>
    <w:rsid w:val="00C448C2"/>
    <w:rsid w:val="00C44E04"/>
    <w:rsid w:val="00C4511E"/>
    <w:rsid w:val="00C45E32"/>
    <w:rsid w:val="00C46A5E"/>
    <w:rsid w:val="00C46B8E"/>
    <w:rsid w:val="00C46C27"/>
    <w:rsid w:val="00C4782D"/>
    <w:rsid w:val="00C4799A"/>
    <w:rsid w:val="00C47B52"/>
    <w:rsid w:val="00C47E35"/>
    <w:rsid w:val="00C5163E"/>
    <w:rsid w:val="00C531FE"/>
    <w:rsid w:val="00C53F9C"/>
    <w:rsid w:val="00C542CF"/>
    <w:rsid w:val="00C5451D"/>
    <w:rsid w:val="00C54CCF"/>
    <w:rsid w:val="00C54D57"/>
    <w:rsid w:val="00C559E0"/>
    <w:rsid w:val="00C562D5"/>
    <w:rsid w:val="00C57D2F"/>
    <w:rsid w:val="00C61168"/>
    <w:rsid w:val="00C61A0F"/>
    <w:rsid w:val="00C62FB3"/>
    <w:rsid w:val="00C63606"/>
    <w:rsid w:val="00C6365A"/>
    <w:rsid w:val="00C63974"/>
    <w:rsid w:val="00C64AED"/>
    <w:rsid w:val="00C650C3"/>
    <w:rsid w:val="00C65723"/>
    <w:rsid w:val="00C65AA1"/>
    <w:rsid w:val="00C66461"/>
    <w:rsid w:val="00C66845"/>
    <w:rsid w:val="00C674F0"/>
    <w:rsid w:val="00C67904"/>
    <w:rsid w:val="00C703C7"/>
    <w:rsid w:val="00C70552"/>
    <w:rsid w:val="00C71B65"/>
    <w:rsid w:val="00C72B55"/>
    <w:rsid w:val="00C73D6C"/>
    <w:rsid w:val="00C73E31"/>
    <w:rsid w:val="00C740A6"/>
    <w:rsid w:val="00C742AD"/>
    <w:rsid w:val="00C746B1"/>
    <w:rsid w:val="00C76118"/>
    <w:rsid w:val="00C76A07"/>
    <w:rsid w:val="00C7751E"/>
    <w:rsid w:val="00C77560"/>
    <w:rsid w:val="00C77BBD"/>
    <w:rsid w:val="00C80743"/>
    <w:rsid w:val="00C80A21"/>
    <w:rsid w:val="00C80E11"/>
    <w:rsid w:val="00C80E86"/>
    <w:rsid w:val="00C80E93"/>
    <w:rsid w:val="00C813E5"/>
    <w:rsid w:val="00C8144B"/>
    <w:rsid w:val="00C814A9"/>
    <w:rsid w:val="00C82F60"/>
    <w:rsid w:val="00C834BE"/>
    <w:rsid w:val="00C835FA"/>
    <w:rsid w:val="00C83993"/>
    <w:rsid w:val="00C84FD4"/>
    <w:rsid w:val="00C8567A"/>
    <w:rsid w:val="00C86851"/>
    <w:rsid w:val="00C86FC0"/>
    <w:rsid w:val="00C8774D"/>
    <w:rsid w:val="00C906F2"/>
    <w:rsid w:val="00C921D8"/>
    <w:rsid w:val="00C92459"/>
    <w:rsid w:val="00C93017"/>
    <w:rsid w:val="00C93267"/>
    <w:rsid w:val="00C9326E"/>
    <w:rsid w:val="00C93940"/>
    <w:rsid w:val="00C93BBD"/>
    <w:rsid w:val="00C94498"/>
    <w:rsid w:val="00C94774"/>
    <w:rsid w:val="00C963DB"/>
    <w:rsid w:val="00CA14B6"/>
    <w:rsid w:val="00CA16D2"/>
    <w:rsid w:val="00CA1E1B"/>
    <w:rsid w:val="00CA2908"/>
    <w:rsid w:val="00CA2C7E"/>
    <w:rsid w:val="00CA3034"/>
    <w:rsid w:val="00CA30E8"/>
    <w:rsid w:val="00CA31B4"/>
    <w:rsid w:val="00CA36BB"/>
    <w:rsid w:val="00CA5BD1"/>
    <w:rsid w:val="00CA6C34"/>
    <w:rsid w:val="00CA6E7F"/>
    <w:rsid w:val="00CA7419"/>
    <w:rsid w:val="00CA7599"/>
    <w:rsid w:val="00CA7F8E"/>
    <w:rsid w:val="00CB02BD"/>
    <w:rsid w:val="00CB1894"/>
    <w:rsid w:val="00CB19CE"/>
    <w:rsid w:val="00CB1D7D"/>
    <w:rsid w:val="00CB2F05"/>
    <w:rsid w:val="00CB356C"/>
    <w:rsid w:val="00CB378D"/>
    <w:rsid w:val="00CB3A13"/>
    <w:rsid w:val="00CB4646"/>
    <w:rsid w:val="00CB6B79"/>
    <w:rsid w:val="00CB70F5"/>
    <w:rsid w:val="00CB7A40"/>
    <w:rsid w:val="00CB7CCC"/>
    <w:rsid w:val="00CC0536"/>
    <w:rsid w:val="00CC085F"/>
    <w:rsid w:val="00CC2590"/>
    <w:rsid w:val="00CC29D8"/>
    <w:rsid w:val="00CC2D0A"/>
    <w:rsid w:val="00CC3E70"/>
    <w:rsid w:val="00CC537E"/>
    <w:rsid w:val="00CC558A"/>
    <w:rsid w:val="00CC57A0"/>
    <w:rsid w:val="00CC6788"/>
    <w:rsid w:val="00CC6894"/>
    <w:rsid w:val="00CC6C2E"/>
    <w:rsid w:val="00CC715F"/>
    <w:rsid w:val="00CC786A"/>
    <w:rsid w:val="00CD16E9"/>
    <w:rsid w:val="00CD1A9C"/>
    <w:rsid w:val="00CD356B"/>
    <w:rsid w:val="00CD447A"/>
    <w:rsid w:val="00CD4DC1"/>
    <w:rsid w:val="00CD528C"/>
    <w:rsid w:val="00CD5636"/>
    <w:rsid w:val="00CD5CA2"/>
    <w:rsid w:val="00CD6427"/>
    <w:rsid w:val="00CD648D"/>
    <w:rsid w:val="00CD6D0D"/>
    <w:rsid w:val="00CD6EB1"/>
    <w:rsid w:val="00CD7085"/>
    <w:rsid w:val="00CD79AE"/>
    <w:rsid w:val="00CD7F4D"/>
    <w:rsid w:val="00CE07DE"/>
    <w:rsid w:val="00CE155D"/>
    <w:rsid w:val="00CE20FC"/>
    <w:rsid w:val="00CE2553"/>
    <w:rsid w:val="00CE3DFD"/>
    <w:rsid w:val="00CE61F3"/>
    <w:rsid w:val="00CE7094"/>
    <w:rsid w:val="00CE7235"/>
    <w:rsid w:val="00CE75C6"/>
    <w:rsid w:val="00CE7700"/>
    <w:rsid w:val="00CF03A0"/>
    <w:rsid w:val="00CF054E"/>
    <w:rsid w:val="00CF1399"/>
    <w:rsid w:val="00CF15DE"/>
    <w:rsid w:val="00CF1869"/>
    <w:rsid w:val="00CF1EE7"/>
    <w:rsid w:val="00CF208B"/>
    <w:rsid w:val="00CF257B"/>
    <w:rsid w:val="00CF27C8"/>
    <w:rsid w:val="00CF3034"/>
    <w:rsid w:val="00CF34F3"/>
    <w:rsid w:val="00CF3ADF"/>
    <w:rsid w:val="00CF3B47"/>
    <w:rsid w:val="00CF4102"/>
    <w:rsid w:val="00CF4D3A"/>
    <w:rsid w:val="00CF5555"/>
    <w:rsid w:val="00CF5751"/>
    <w:rsid w:val="00CF5907"/>
    <w:rsid w:val="00CF5DA6"/>
    <w:rsid w:val="00CF7E50"/>
    <w:rsid w:val="00D01324"/>
    <w:rsid w:val="00D01CA0"/>
    <w:rsid w:val="00D01E0D"/>
    <w:rsid w:val="00D024A1"/>
    <w:rsid w:val="00D02C68"/>
    <w:rsid w:val="00D02EBC"/>
    <w:rsid w:val="00D03B31"/>
    <w:rsid w:val="00D03C1D"/>
    <w:rsid w:val="00D04AF3"/>
    <w:rsid w:val="00D04BCF"/>
    <w:rsid w:val="00D05E4F"/>
    <w:rsid w:val="00D05EC1"/>
    <w:rsid w:val="00D05FB7"/>
    <w:rsid w:val="00D06E85"/>
    <w:rsid w:val="00D101FF"/>
    <w:rsid w:val="00D12384"/>
    <w:rsid w:val="00D12A33"/>
    <w:rsid w:val="00D12B89"/>
    <w:rsid w:val="00D1333E"/>
    <w:rsid w:val="00D13A6D"/>
    <w:rsid w:val="00D13A73"/>
    <w:rsid w:val="00D13E3C"/>
    <w:rsid w:val="00D1426A"/>
    <w:rsid w:val="00D14DAC"/>
    <w:rsid w:val="00D14EF8"/>
    <w:rsid w:val="00D15A6D"/>
    <w:rsid w:val="00D16503"/>
    <w:rsid w:val="00D16EF2"/>
    <w:rsid w:val="00D16F4D"/>
    <w:rsid w:val="00D16FB9"/>
    <w:rsid w:val="00D17678"/>
    <w:rsid w:val="00D2077A"/>
    <w:rsid w:val="00D218B7"/>
    <w:rsid w:val="00D22924"/>
    <w:rsid w:val="00D230D5"/>
    <w:rsid w:val="00D24398"/>
    <w:rsid w:val="00D248A7"/>
    <w:rsid w:val="00D25167"/>
    <w:rsid w:val="00D25316"/>
    <w:rsid w:val="00D25700"/>
    <w:rsid w:val="00D25C24"/>
    <w:rsid w:val="00D260A2"/>
    <w:rsid w:val="00D26608"/>
    <w:rsid w:val="00D26ABE"/>
    <w:rsid w:val="00D26FFC"/>
    <w:rsid w:val="00D27776"/>
    <w:rsid w:val="00D278F5"/>
    <w:rsid w:val="00D314E6"/>
    <w:rsid w:val="00D343B8"/>
    <w:rsid w:val="00D36B75"/>
    <w:rsid w:val="00D37844"/>
    <w:rsid w:val="00D37E7B"/>
    <w:rsid w:val="00D40495"/>
    <w:rsid w:val="00D42377"/>
    <w:rsid w:val="00D43972"/>
    <w:rsid w:val="00D43CE8"/>
    <w:rsid w:val="00D44CDE"/>
    <w:rsid w:val="00D45167"/>
    <w:rsid w:val="00D45A5C"/>
    <w:rsid w:val="00D46CC9"/>
    <w:rsid w:val="00D46E9C"/>
    <w:rsid w:val="00D46EB2"/>
    <w:rsid w:val="00D47A27"/>
    <w:rsid w:val="00D47A3F"/>
    <w:rsid w:val="00D5069F"/>
    <w:rsid w:val="00D51E14"/>
    <w:rsid w:val="00D52053"/>
    <w:rsid w:val="00D53F49"/>
    <w:rsid w:val="00D54554"/>
    <w:rsid w:val="00D56213"/>
    <w:rsid w:val="00D5628A"/>
    <w:rsid w:val="00D571E0"/>
    <w:rsid w:val="00D57A1A"/>
    <w:rsid w:val="00D60A6C"/>
    <w:rsid w:val="00D6221E"/>
    <w:rsid w:val="00D63BCD"/>
    <w:rsid w:val="00D640FC"/>
    <w:rsid w:val="00D6467E"/>
    <w:rsid w:val="00D65A3A"/>
    <w:rsid w:val="00D67040"/>
    <w:rsid w:val="00D67E80"/>
    <w:rsid w:val="00D709B9"/>
    <w:rsid w:val="00D70AFA"/>
    <w:rsid w:val="00D7164C"/>
    <w:rsid w:val="00D718DA"/>
    <w:rsid w:val="00D742D3"/>
    <w:rsid w:val="00D7436F"/>
    <w:rsid w:val="00D74855"/>
    <w:rsid w:val="00D751F4"/>
    <w:rsid w:val="00D7522A"/>
    <w:rsid w:val="00D80B7A"/>
    <w:rsid w:val="00D80DFD"/>
    <w:rsid w:val="00D80E06"/>
    <w:rsid w:val="00D80FFD"/>
    <w:rsid w:val="00D81319"/>
    <w:rsid w:val="00D83041"/>
    <w:rsid w:val="00D83F4A"/>
    <w:rsid w:val="00D84AD6"/>
    <w:rsid w:val="00D85B99"/>
    <w:rsid w:val="00D867C0"/>
    <w:rsid w:val="00D87564"/>
    <w:rsid w:val="00D90A27"/>
    <w:rsid w:val="00D91397"/>
    <w:rsid w:val="00D914BB"/>
    <w:rsid w:val="00D91689"/>
    <w:rsid w:val="00D91802"/>
    <w:rsid w:val="00D91BBD"/>
    <w:rsid w:val="00D91CBE"/>
    <w:rsid w:val="00D92442"/>
    <w:rsid w:val="00D92A30"/>
    <w:rsid w:val="00D9399C"/>
    <w:rsid w:val="00D94DE3"/>
    <w:rsid w:val="00D95E5C"/>
    <w:rsid w:val="00D96468"/>
    <w:rsid w:val="00D973CA"/>
    <w:rsid w:val="00D97782"/>
    <w:rsid w:val="00D97DC3"/>
    <w:rsid w:val="00D97DF9"/>
    <w:rsid w:val="00DA020A"/>
    <w:rsid w:val="00DA15A7"/>
    <w:rsid w:val="00DA20B6"/>
    <w:rsid w:val="00DA251C"/>
    <w:rsid w:val="00DA260A"/>
    <w:rsid w:val="00DA2755"/>
    <w:rsid w:val="00DA4283"/>
    <w:rsid w:val="00DA478E"/>
    <w:rsid w:val="00DA51D8"/>
    <w:rsid w:val="00DA5AA3"/>
    <w:rsid w:val="00DA5F44"/>
    <w:rsid w:val="00DA63AC"/>
    <w:rsid w:val="00DA63D4"/>
    <w:rsid w:val="00DA7BDF"/>
    <w:rsid w:val="00DB02BC"/>
    <w:rsid w:val="00DB0658"/>
    <w:rsid w:val="00DB0865"/>
    <w:rsid w:val="00DB0930"/>
    <w:rsid w:val="00DB1250"/>
    <w:rsid w:val="00DB2024"/>
    <w:rsid w:val="00DB373C"/>
    <w:rsid w:val="00DB3EE2"/>
    <w:rsid w:val="00DB4980"/>
    <w:rsid w:val="00DB6AD8"/>
    <w:rsid w:val="00DB75C2"/>
    <w:rsid w:val="00DC0ADA"/>
    <w:rsid w:val="00DC25ED"/>
    <w:rsid w:val="00DC2A93"/>
    <w:rsid w:val="00DC2B61"/>
    <w:rsid w:val="00DC3247"/>
    <w:rsid w:val="00DC3F69"/>
    <w:rsid w:val="00DC48BA"/>
    <w:rsid w:val="00DC5620"/>
    <w:rsid w:val="00DC5B30"/>
    <w:rsid w:val="00DC617C"/>
    <w:rsid w:val="00DD0013"/>
    <w:rsid w:val="00DD0D6E"/>
    <w:rsid w:val="00DD1162"/>
    <w:rsid w:val="00DD2898"/>
    <w:rsid w:val="00DD2BDD"/>
    <w:rsid w:val="00DD2C34"/>
    <w:rsid w:val="00DD339D"/>
    <w:rsid w:val="00DD3B37"/>
    <w:rsid w:val="00DD5217"/>
    <w:rsid w:val="00DD5F0F"/>
    <w:rsid w:val="00DD604F"/>
    <w:rsid w:val="00DE17A5"/>
    <w:rsid w:val="00DE1B22"/>
    <w:rsid w:val="00DE1CFF"/>
    <w:rsid w:val="00DE2910"/>
    <w:rsid w:val="00DE38B8"/>
    <w:rsid w:val="00DE3A6F"/>
    <w:rsid w:val="00DE5183"/>
    <w:rsid w:val="00DE581F"/>
    <w:rsid w:val="00DE59B5"/>
    <w:rsid w:val="00DE5E41"/>
    <w:rsid w:val="00DE73F2"/>
    <w:rsid w:val="00DE7791"/>
    <w:rsid w:val="00DE7C23"/>
    <w:rsid w:val="00DE7C78"/>
    <w:rsid w:val="00DE7E3F"/>
    <w:rsid w:val="00DF0140"/>
    <w:rsid w:val="00DF0180"/>
    <w:rsid w:val="00DF0959"/>
    <w:rsid w:val="00DF0E3F"/>
    <w:rsid w:val="00DF18CF"/>
    <w:rsid w:val="00DF21A1"/>
    <w:rsid w:val="00DF35A3"/>
    <w:rsid w:val="00DF45F4"/>
    <w:rsid w:val="00DF48C0"/>
    <w:rsid w:val="00DF554C"/>
    <w:rsid w:val="00DF56BB"/>
    <w:rsid w:val="00DF5DB8"/>
    <w:rsid w:val="00DF651D"/>
    <w:rsid w:val="00DF7196"/>
    <w:rsid w:val="00E0027A"/>
    <w:rsid w:val="00E002DF"/>
    <w:rsid w:val="00E00798"/>
    <w:rsid w:val="00E01941"/>
    <w:rsid w:val="00E02FFC"/>
    <w:rsid w:val="00E03364"/>
    <w:rsid w:val="00E0446D"/>
    <w:rsid w:val="00E049CC"/>
    <w:rsid w:val="00E04AD5"/>
    <w:rsid w:val="00E04D3B"/>
    <w:rsid w:val="00E06275"/>
    <w:rsid w:val="00E06448"/>
    <w:rsid w:val="00E11666"/>
    <w:rsid w:val="00E1215A"/>
    <w:rsid w:val="00E1281C"/>
    <w:rsid w:val="00E133C9"/>
    <w:rsid w:val="00E13593"/>
    <w:rsid w:val="00E169AF"/>
    <w:rsid w:val="00E17082"/>
    <w:rsid w:val="00E1766B"/>
    <w:rsid w:val="00E17C24"/>
    <w:rsid w:val="00E2001A"/>
    <w:rsid w:val="00E20955"/>
    <w:rsid w:val="00E2153F"/>
    <w:rsid w:val="00E21E45"/>
    <w:rsid w:val="00E227D1"/>
    <w:rsid w:val="00E234D5"/>
    <w:rsid w:val="00E2378D"/>
    <w:rsid w:val="00E24364"/>
    <w:rsid w:val="00E26DB8"/>
    <w:rsid w:val="00E273E5"/>
    <w:rsid w:val="00E27D9E"/>
    <w:rsid w:val="00E302FE"/>
    <w:rsid w:val="00E3094D"/>
    <w:rsid w:val="00E30ADE"/>
    <w:rsid w:val="00E30C1C"/>
    <w:rsid w:val="00E31BA1"/>
    <w:rsid w:val="00E31BFF"/>
    <w:rsid w:val="00E31D2B"/>
    <w:rsid w:val="00E31E49"/>
    <w:rsid w:val="00E32814"/>
    <w:rsid w:val="00E32CE5"/>
    <w:rsid w:val="00E343C3"/>
    <w:rsid w:val="00E36891"/>
    <w:rsid w:val="00E36D0E"/>
    <w:rsid w:val="00E3767E"/>
    <w:rsid w:val="00E37AC1"/>
    <w:rsid w:val="00E37C53"/>
    <w:rsid w:val="00E41CE5"/>
    <w:rsid w:val="00E4219C"/>
    <w:rsid w:val="00E42557"/>
    <w:rsid w:val="00E426AE"/>
    <w:rsid w:val="00E436B9"/>
    <w:rsid w:val="00E44D46"/>
    <w:rsid w:val="00E4532F"/>
    <w:rsid w:val="00E47E3A"/>
    <w:rsid w:val="00E500BF"/>
    <w:rsid w:val="00E50AD6"/>
    <w:rsid w:val="00E50D8D"/>
    <w:rsid w:val="00E526A4"/>
    <w:rsid w:val="00E52EDC"/>
    <w:rsid w:val="00E55046"/>
    <w:rsid w:val="00E553D5"/>
    <w:rsid w:val="00E57744"/>
    <w:rsid w:val="00E60A9A"/>
    <w:rsid w:val="00E61B10"/>
    <w:rsid w:val="00E6202F"/>
    <w:rsid w:val="00E62C8A"/>
    <w:rsid w:val="00E62E27"/>
    <w:rsid w:val="00E6432E"/>
    <w:rsid w:val="00E65417"/>
    <w:rsid w:val="00E65549"/>
    <w:rsid w:val="00E66D0B"/>
    <w:rsid w:val="00E6710D"/>
    <w:rsid w:val="00E673C1"/>
    <w:rsid w:val="00E70853"/>
    <w:rsid w:val="00E70BFB"/>
    <w:rsid w:val="00E71D31"/>
    <w:rsid w:val="00E72735"/>
    <w:rsid w:val="00E72B28"/>
    <w:rsid w:val="00E74131"/>
    <w:rsid w:val="00E748C5"/>
    <w:rsid w:val="00E758BE"/>
    <w:rsid w:val="00E7593A"/>
    <w:rsid w:val="00E77315"/>
    <w:rsid w:val="00E77516"/>
    <w:rsid w:val="00E805A9"/>
    <w:rsid w:val="00E80C7F"/>
    <w:rsid w:val="00E811FE"/>
    <w:rsid w:val="00E81854"/>
    <w:rsid w:val="00E8247C"/>
    <w:rsid w:val="00E82BD5"/>
    <w:rsid w:val="00E82BF5"/>
    <w:rsid w:val="00E83483"/>
    <w:rsid w:val="00E835B7"/>
    <w:rsid w:val="00E83FA6"/>
    <w:rsid w:val="00E8405E"/>
    <w:rsid w:val="00E8458C"/>
    <w:rsid w:val="00E84D7E"/>
    <w:rsid w:val="00E8610B"/>
    <w:rsid w:val="00E86255"/>
    <w:rsid w:val="00E86C3B"/>
    <w:rsid w:val="00E87396"/>
    <w:rsid w:val="00E87AC1"/>
    <w:rsid w:val="00E90894"/>
    <w:rsid w:val="00E90975"/>
    <w:rsid w:val="00E932E0"/>
    <w:rsid w:val="00E937C5"/>
    <w:rsid w:val="00E954A9"/>
    <w:rsid w:val="00E95DA6"/>
    <w:rsid w:val="00E967EB"/>
    <w:rsid w:val="00E96975"/>
    <w:rsid w:val="00E969B8"/>
    <w:rsid w:val="00E96E4F"/>
    <w:rsid w:val="00E971EB"/>
    <w:rsid w:val="00E97C25"/>
    <w:rsid w:val="00EA0341"/>
    <w:rsid w:val="00EA1321"/>
    <w:rsid w:val="00EA1401"/>
    <w:rsid w:val="00EA39B3"/>
    <w:rsid w:val="00EA3C2F"/>
    <w:rsid w:val="00EA5C0C"/>
    <w:rsid w:val="00EA653A"/>
    <w:rsid w:val="00EA6777"/>
    <w:rsid w:val="00EA6FF6"/>
    <w:rsid w:val="00EA71DE"/>
    <w:rsid w:val="00EB08DB"/>
    <w:rsid w:val="00EB12D7"/>
    <w:rsid w:val="00EB26A2"/>
    <w:rsid w:val="00EB3B7A"/>
    <w:rsid w:val="00EB3D23"/>
    <w:rsid w:val="00EB42B3"/>
    <w:rsid w:val="00EB487B"/>
    <w:rsid w:val="00EB4B19"/>
    <w:rsid w:val="00EB4B8B"/>
    <w:rsid w:val="00EB4FC1"/>
    <w:rsid w:val="00EB5708"/>
    <w:rsid w:val="00EB5F69"/>
    <w:rsid w:val="00EB6B33"/>
    <w:rsid w:val="00EB6B5D"/>
    <w:rsid w:val="00EB6D79"/>
    <w:rsid w:val="00EB7110"/>
    <w:rsid w:val="00EB77C9"/>
    <w:rsid w:val="00EC0382"/>
    <w:rsid w:val="00EC09EC"/>
    <w:rsid w:val="00EC0B54"/>
    <w:rsid w:val="00EC144A"/>
    <w:rsid w:val="00EC2D05"/>
    <w:rsid w:val="00EC3834"/>
    <w:rsid w:val="00EC462E"/>
    <w:rsid w:val="00EC4C38"/>
    <w:rsid w:val="00EC50CE"/>
    <w:rsid w:val="00EC54AC"/>
    <w:rsid w:val="00EC5543"/>
    <w:rsid w:val="00EC5FF4"/>
    <w:rsid w:val="00EC6271"/>
    <w:rsid w:val="00EC633E"/>
    <w:rsid w:val="00EC7529"/>
    <w:rsid w:val="00EC7BF4"/>
    <w:rsid w:val="00ED0D8B"/>
    <w:rsid w:val="00ED101A"/>
    <w:rsid w:val="00ED12DE"/>
    <w:rsid w:val="00ED18CD"/>
    <w:rsid w:val="00ED1FB6"/>
    <w:rsid w:val="00ED2EF5"/>
    <w:rsid w:val="00ED4B49"/>
    <w:rsid w:val="00ED54E9"/>
    <w:rsid w:val="00ED62F7"/>
    <w:rsid w:val="00ED6474"/>
    <w:rsid w:val="00EE0C78"/>
    <w:rsid w:val="00EE1014"/>
    <w:rsid w:val="00EE18CF"/>
    <w:rsid w:val="00EE2EF5"/>
    <w:rsid w:val="00EE376A"/>
    <w:rsid w:val="00EE405F"/>
    <w:rsid w:val="00EE4BB2"/>
    <w:rsid w:val="00EE660D"/>
    <w:rsid w:val="00EF0BB8"/>
    <w:rsid w:val="00EF1805"/>
    <w:rsid w:val="00EF1A37"/>
    <w:rsid w:val="00EF282D"/>
    <w:rsid w:val="00EF2C4C"/>
    <w:rsid w:val="00EF3B2B"/>
    <w:rsid w:val="00EF3FF3"/>
    <w:rsid w:val="00EF47F1"/>
    <w:rsid w:val="00EF5A0D"/>
    <w:rsid w:val="00EF5D77"/>
    <w:rsid w:val="00EF6939"/>
    <w:rsid w:val="00EF6C35"/>
    <w:rsid w:val="00F004A7"/>
    <w:rsid w:val="00F0173E"/>
    <w:rsid w:val="00F019CF"/>
    <w:rsid w:val="00F01FC2"/>
    <w:rsid w:val="00F02BE3"/>
    <w:rsid w:val="00F03513"/>
    <w:rsid w:val="00F03929"/>
    <w:rsid w:val="00F03FB6"/>
    <w:rsid w:val="00F0560B"/>
    <w:rsid w:val="00F05A32"/>
    <w:rsid w:val="00F0668B"/>
    <w:rsid w:val="00F109E6"/>
    <w:rsid w:val="00F115C1"/>
    <w:rsid w:val="00F1163D"/>
    <w:rsid w:val="00F13046"/>
    <w:rsid w:val="00F13E07"/>
    <w:rsid w:val="00F141C1"/>
    <w:rsid w:val="00F145F9"/>
    <w:rsid w:val="00F1483D"/>
    <w:rsid w:val="00F17A8C"/>
    <w:rsid w:val="00F2009C"/>
    <w:rsid w:val="00F20A73"/>
    <w:rsid w:val="00F21112"/>
    <w:rsid w:val="00F214BB"/>
    <w:rsid w:val="00F23CB9"/>
    <w:rsid w:val="00F23F38"/>
    <w:rsid w:val="00F242EC"/>
    <w:rsid w:val="00F24F4B"/>
    <w:rsid w:val="00F250BA"/>
    <w:rsid w:val="00F25FBA"/>
    <w:rsid w:val="00F26714"/>
    <w:rsid w:val="00F276D0"/>
    <w:rsid w:val="00F3073E"/>
    <w:rsid w:val="00F30A9D"/>
    <w:rsid w:val="00F313D0"/>
    <w:rsid w:val="00F32713"/>
    <w:rsid w:val="00F32DAF"/>
    <w:rsid w:val="00F33518"/>
    <w:rsid w:val="00F3365E"/>
    <w:rsid w:val="00F33AA1"/>
    <w:rsid w:val="00F33B9F"/>
    <w:rsid w:val="00F34F8F"/>
    <w:rsid w:val="00F3552A"/>
    <w:rsid w:val="00F36177"/>
    <w:rsid w:val="00F36701"/>
    <w:rsid w:val="00F36EC0"/>
    <w:rsid w:val="00F371A3"/>
    <w:rsid w:val="00F37C02"/>
    <w:rsid w:val="00F40C4F"/>
    <w:rsid w:val="00F42816"/>
    <w:rsid w:val="00F449DD"/>
    <w:rsid w:val="00F44B60"/>
    <w:rsid w:val="00F44D0E"/>
    <w:rsid w:val="00F44F1C"/>
    <w:rsid w:val="00F45E75"/>
    <w:rsid w:val="00F46E92"/>
    <w:rsid w:val="00F46EEA"/>
    <w:rsid w:val="00F50F76"/>
    <w:rsid w:val="00F5129D"/>
    <w:rsid w:val="00F51A0E"/>
    <w:rsid w:val="00F53000"/>
    <w:rsid w:val="00F548E1"/>
    <w:rsid w:val="00F57D00"/>
    <w:rsid w:val="00F60F5C"/>
    <w:rsid w:val="00F61376"/>
    <w:rsid w:val="00F614E8"/>
    <w:rsid w:val="00F6324A"/>
    <w:rsid w:val="00F6476A"/>
    <w:rsid w:val="00F67768"/>
    <w:rsid w:val="00F677D5"/>
    <w:rsid w:val="00F6780C"/>
    <w:rsid w:val="00F67E34"/>
    <w:rsid w:val="00F70ED6"/>
    <w:rsid w:val="00F72BD4"/>
    <w:rsid w:val="00F73B7B"/>
    <w:rsid w:val="00F74398"/>
    <w:rsid w:val="00F74CDB"/>
    <w:rsid w:val="00F74E62"/>
    <w:rsid w:val="00F76321"/>
    <w:rsid w:val="00F77A74"/>
    <w:rsid w:val="00F80309"/>
    <w:rsid w:val="00F827FF"/>
    <w:rsid w:val="00F837B9"/>
    <w:rsid w:val="00F83FA8"/>
    <w:rsid w:val="00F84955"/>
    <w:rsid w:val="00F8561C"/>
    <w:rsid w:val="00F85947"/>
    <w:rsid w:val="00F8710C"/>
    <w:rsid w:val="00F91C91"/>
    <w:rsid w:val="00F951A7"/>
    <w:rsid w:val="00F96F32"/>
    <w:rsid w:val="00F972F2"/>
    <w:rsid w:val="00FA013F"/>
    <w:rsid w:val="00FA0859"/>
    <w:rsid w:val="00FA1393"/>
    <w:rsid w:val="00FA163D"/>
    <w:rsid w:val="00FA18B1"/>
    <w:rsid w:val="00FA26CD"/>
    <w:rsid w:val="00FA3345"/>
    <w:rsid w:val="00FA46CB"/>
    <w:rsid w:val="00FA521D"/>
    <w:rsid w:val="00FA5411"/>
    <w:rsid w:val="00FA6038"/>
    <w:rsid w:val="00FB022A"/>
    <w:rsid w:val="00FB0B6C"/>
    <w:rsid w:val="00FB1523"/>
    <w:rsid w:val="00FB1BCA"/>
    <w:rsid w:val="00FB30D5"/>
    <w:rsid w:val="00FB333E"/>
    <w:rsid w:val="00FB4029"/>
    <w:rsid w:val="00FB4030"/>
    <w:rsid w:val="00FB4745"/>
    <w:rsid w:val="00FB618B"/>
    <w:rsid w:val="00FB6922"/>
    <w:rsid w:val="00FB6A3C"/>
    <w:rsid w:val="00FB7709"/>
    <w:rsid w:val="00FB79C2"/>
    <w:rsid w:val="00FC03A1"/>
    <w:rsid w:val="00FC0407"/>
    <w:rsid w:val="00FC054B"/>
    <w:rsid w:val="00FC1136"/>
    <w:rsid w:val="00FC116A"/>
    <w:rsid w:val="00FC1F0D"/>
    <w:rsid w:val="00FC2C8B"/>
    <w:rsid w:val="00FC30AF"/>
    <w:rsid w:val="00FC32E1"/>
    <w:rsid w:val="00FC3AC5"/>
    <w:rsid w:val="00FC421C"/>
    <w:rsid w:val="00FC614D"/>
    <w:rsid w:val="00FC6417"/>
    <w:rsid w:val="00FC756B"/>
    <w:rsid w:val="00FC7AF7"/>
    <w:rsid w:val="00FD07F1"/>
    <w:rsid w:val="00FD139C"/>
    <w:rsid w:val="00FD456C"/>
    <w:rsid w:val="00FD47B3"/>
    <w:rsid w:val="00FD4BA7"/>
    <w:rsid w:val="00FD5CCA"/>
    <w:rsid w:val="00FD6208"/>
    <w:rsid w:val="00FE039E"/>
    <w:rsid w:val="00FE0BCA"/>
    <w:rsid w:val="00FE13DE"/>
    <w:rsid w:val="00FE1D00"/>
    <w:rsid w:val="00FE3522"/>
    <w:rsid w:val="00FE430D"/>
    <w:rsid w:val="00FE4D6B"/>
    <w:rsid w:val="00FE527C"/>
    <w:rsid w:val="00FE59B8"/>
    <w:rsid w:val="00FE5F91"/>
    <w:rsid w:val="00FE65D4"/>
    <w:rsid w:val="00FE66FA"/>
    <w:rsid w:val="00FE6E0C"/>
    <w:rsid w:val="00FE721B"/>
    <w:rsid w:val="00FE7256"/>
    <w:rsid w:val="00FE76C1"/>
    <w:rsid w:val="00FE78E3"/>
    <w:rsid w:val="00FF20AF"/>
    <w:rsid w:val="00FF2D2C"/>
    <w:rsid w:val="00FF3846"/>
    <w:rsid w:val="00FF536C"/>
    <w:rsid w:val="00FF5503"/>
    <w:rsid w:val="00FF655B"/>
    <w:rsid w:val="00FF658E"/>
    <w:rsid w:val="00FF72AB"/>
    <w:rsid w:val="00FF7C4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92C9F"/>
  <w15:docId w15:val="{98924C10-BC95-48DC-A41A-AEBC18318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1"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11A"/>
    <w:pPr>
      <w:spacing w:after="0" w:line="240" w:lineRule="atLeast"/>
    </w:pPr>
    <w:rPr>
      <w:color w:val="000000" w:themeColor="text1"/>
    </w:rPr>
  </w:style>
  <w:style w:type="paragraph" w:styleId="Titre1">
    <w:name w:val="heading 1"/>
    <w:basedOn w:val="Normal"/>
    <w:next w:val="Normal"/>
    <w:link w:val="Titre1Car"/>
    <w:uiPriority w:val="9"/>
    <w:qFormat/>
    <w:rsid w:val="008E2E95"/>
    <w:pPr>
      <w:keepNext/>
      <w:keepLines/>
      <w:numPr>
        <w:numId w:val="6"/>
      </w:numPr>
      <w:spacing w:before="360" w:after="240" w:line="360" w:lineRule="atLeast"/>
      <w:ind w:left="431" w:hanging="431"/>
      <w:outlineLvl w:val="0"/>
    </w:pPr>
    <w:rPr>
      <w:rFonts w:asciiTheme="majorHAnsi" w:eastAsiaTheme="majorEastAsia" w:hAnsiTheme="majorHAnsi" w:cstheme="majorBidi"/>
      <w:bCs/>
      <w:sz w:val="34"/>
      <w:szCs w:val="28"/>
    </w:rPr>
  </w:style>
  <w:style w:type="paragraph" w:styleId="Titre2">
    <w:name w:val="heading 2"/>
    <w:basedOn w:val="Normal"/>
    <w:next w:val="Normal"/>
    <w:link w:val="Titre2Car"/>
    <w:uiPriority w:val="9"/>
    <w:unhideWhenUsed/>
    <w:qFormat/>
    <w:rsid w:val="00AA3F55"/>
    <w:pPr>
      <w:keepNext/>
      <w:keepLines/>
      <w:numPr>
        <w:ilvl w:val="1"/>
        <w:numId w:val="6"/>
      </w:numPr>
      <w:spacing w:before="360" w:after="240" w:line="320" w:lineRule="atLeast"/>
      <w:ind w:left="578" w:hanging="578"/>
      <w:contextualSpacing/>
      <w:outlineLvl w:val="1"/>
    </w:pPr>
    <w:rPr>
      <w:rFonts w:asciiTheme="majorHAnsi" w:eastAsiaTheme="majorEastAsia" w:hAnsiTheme="majorHAnsi" w:cstheme="majorBidi"/>
      <w:bCs/>
      <w:sz w:val="30"/>
      <w:szCs w:val="26"/>
    </w:rPr>
  </w:style>
  <w:style w:type="paragraph" w:styleId="Titre3">
    <w:name w:val="heading 3"/>
    <w:basedOn w:val="Normal"/>
    <w:next w:val="Normal"/>
    <w:link w:val="Titre3Car"/>
    <w:uiPriority w:val="9"/>
    <w:unhideWhenUsed/>
    <w:qFormat/>
    <w:rsid w:val="00926438"/>
    <w:pPr>
      <w:keepNext/>
      <w:keepLines/>
      <w:numPr>
        <w:ilvl w:val="2"/>
        <w:numId w:val="6"/>
      </w:numPr>
      <w:spacing w:before="360" w:after="240" w:line="280" w:lineRule="atLeast"/>
      <w:ind w:left="431" w:hanging="431"/>
      <w:outlineLvl w:val="2"/>
    </w:pPr>
    <w:rPr>
      <w:rFonts w:asciiTheme="majorHAnsi" w:eastAsiaTheme="majorEastAsia" w:hAnsiTheme="majorHAnsi" w:cstheme="majorBidi"/>
      <w:bCs/>
      <w:sz w:val="26"/>
    </w:rPr>
  </w:style>
  <w:style w:type="paragraph" w:styleId="Titre4">
    <w:name w:val="heading 4"/>
    <w:basedOn w:val="Normal"/>
    <w:next w:val="Normal"/>
    <w:link w:val="Titre4Car"/>
    <w:uiPriority w:val="11"/>
    <w:unhideWhenUsed/>
    <w:qFormat/>
    <w:rsid w:val="008E2E95"/>
    <w:pPr>
      <w:keepNext/>
      <w:keepLines/>
      <w:numPr>
        <w:ilvl w:val="3"/>
        <w:numId w:val="6"/>
      </w:numPr>
      <w:spacing w:before="360" w:after="240"/>
      <w:ind w:left="862" w:hanging="862"/>
      <w:outlineLvl w:val="3"/>
    </w:pPr>
    <w:rPr>
      <w:rFonts w:asciiTheme="majorHAnsi" w:eastAsiaTheme="majorEastAsia" w:hAnsiTheme="majorHAnsi" w:cstheme="majorBidi"/>
      <w:bCs/>
      <w:iCs/>
    </w:rPr>
  </w:style>
  <w:style w:type="paragraph" w:styleId="Titre5">
    <w:name w:val="heading 5"/>
    <w:basedOn w:val="Normal"/>
    <w:next w:val="Normal"/>
    <w:link w:val="Titre5Car"/>
    <w:uiPriority w:val="9"/>
    <w:semiHidden/>
    <w:qFormat/>
    <w:rsid w:val="005E3D3A"/>
    <w:pPr>
      <w:keepNext/>
      <w:keepLines/>
      <w:numPr>
        <w:ilvl w:val="4"/>
        <w:numId w:val="6"/>
      </w:numPr>
      <w:spacing w:before="200"/>
      <w:outlineLvl w:val="4"/>
    </w:pPr>
    <w:rPr>
      <w:rFonts w:asciiTheme="majorHAnsi" w:eastAsiaTheme="majorEastAsia" w:hAnsiTheme="majorHAnsi" w:cstheme="majorBidi"/>
      <w:color w:val="002950" w:themeColor="accent1" w:themeShade="7F"/>
    </w:rPr>
  </w:style>
  <w:style w:type="paragraph" w:styleId="Titre6">
    <w:name w:val="heading 6"/>
    <w:basedOn w:val="Normal"/>
    <w:next w:val="Normal"/>
    <w:link w:val="Titre6Car"/>
    <w:uiPriority w:val="9"/>
    <w:semiHidden/>
    <w:unhideWhenUsed/>
    <w:qFormat/>
    <w:rsid w:val="005E3D3A"/>
    <w:pPr>
      <w:keepNext/>
      <w:keepLines/>
      <w:numPr>
        <w:ilvl w:val="5"/>
        <w:numId w:val="6"/>
      </w:numPr>
      <w:spacing w:before="200"/>
      <w:outlineLvl w:val="5"/>
    </w:pPr>
    <w:rPr>
      <w:rFonts w:asciiTheme="majorHAnsi" w:eastAsiaTheme="majorEastAsia" w:hAnsiTheme="majorHAnsi" w:cstheme="majorBidi"/>
      <w:i/>
      <w:iCs/>
      <w:color w:val="002950" w:themeColor="accent1" w:themeShade="7F"/>
    </w:rPr>
  </w:style>
  <w:style w:type="paragraph" w:styleId="Titre7">
    <w:name w:val="heading 7"/>
    <w:basedOn w:val="Normal"/>
    <w:next w:val="Normal"/>
    <w:link w:val="Titre7Car"/>
    <w:uiPriority w:val="9"/>
    <w:semiHidden/>
    <w:unhideWhenUsed/>
    <w:qFormat/>
    <w:rsid w:val="005E3D3A"/>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E3D3A"/>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E3D3A"/>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E2E95"/>
    <w:rPr>
      <w:rFonts w:asciiTheme="majorHAnsi" w:eastAsiaTheme="majorEastAsia" w:hAnsiTheme="majorHAnsi" w:cstheme="majorBidi"/>
      <w:bCs/>
      <w:color w:val="000000" w:themeColor="text1"/>
      <w:sz w:val="34"/>
      <w:szCs w:val="28"/>
    </w:rPr>
  </w:style>
  <w:style w:type="character" w:customStyle="1" w:styleId="Titre2Car">
    <w:name w:val="Titre 2 Car"/>
    <w:basedOn w:val="Policepardfaut"/>
    <w:link w:val="Titre2"/>
    <w:uiPriority w:val="9"/>
    <w:rsid w:val="00AA3F55"/>
    <w:rPr>
      <w:rFonts w:asciiTheme="majorHAnsi" w:eastAsiaTheme="majorEastAsia" w:hAnsiTheme="majorHAnsi" w:cstheme="majorBidi"/>
      <w:bCs/>
      <w:color w:val="000000" w:themeColor="text1"/>
      <w:sz w:val="30"/>
      <w:szCs w:val="26"/>
    </w:rPr>
  </w:style>
  <w:style w:type="character" w:customStyle="1" w:styleId="Titre3Car">
    <w:name w:val="Titre 3 Car"/>
    <w:basedOn w:val="Policepardfaut"/>
    <w:link w:val="Titre3"/>
    <w:uiPriority w:val="9"/>
    <w:rsid w:val="00926438"/>
    <w:rPr>
      <w:rFonts w:asciiTheme="majorHAnsi" w:eastAsiaTheme="majorEastAsia" w:hAnsiTheme="majorHAnsi" w:cstheme="majorBidi"/>
      <w:bCs/>
      <w:color w:val="000000" w:themeColor="text1"/>
      <w:sz w:val="26"/>
    </w:rPr>
  </w:style>
  <w:style w:type="character" w:customStyle="1" w:styleId="Titre4Car">
    <w:name w:val="Titre 4 Car"/>
    <w:basedOn w:val="Policepardfaut"/>
    <w:link w:val="Titre4"/>
    <w:uiPriority w:val="11"/>
    <w:rsid w:val="008E2E95"/>
    <w:rPr>
      <w:rFonts w:asciiTheme="majorHAnsi" w:eastAsiaTheme="majorEastAsia" w:hAnsiTheme="majorHAnsi" w:cstheme="majorBidi"/>
      <w:bCs/>
      <w:iCs/>
      <w:color w:val="000000" w:themeColor="text1"/>
    </w:rPr>
  </w:style>
  <w:style w:type="character" w:customStyle="1" w:styleId="Titre5Car">
    <w:name w:val="Titre 5 Car"/>
    <w:basedOn w:val="Policepardfaut"/>
    <w:link w:val="Titre5"/>
    <w:uiPriority w:val="9"/>
    <w:semiHidden/>
    <w:rsid w:val="005E3D3A"/>
    <w:rPr>
      <w:rFonts w:asciiTheme="majorHAnsi" w:eastAsiaTheme="majorEastAsia" w:hAnsiTheme="majorHAnsi" w:cstheme="majorBidi"/>
      <w:color w:val="002950" w:themeColor="accent1" w:themeShade="7F"/>
    </w:rPr>
  </w:style>
  <w:style w:type="character" w:customStyle="1" w:styleId="Titre6Car">
    <w:name w:val="Titre 6 Car"/>
    <w:basedOn w:val="Policepardfaut"/>
    <w:link w:val="Titre6"/>
    <w:uiPriority w:val="9"/>
    <w:semiHidden/>
    <w:rsid w:val="005E3D3A"/>
    <w:rPr>
      <w:rFonts w:asciiTheme="majorHAnsi" w:eastAsiaTheme="majorEastAsia" w:hAnsiTheme="majorHAnsi" w:cstheme="majorBidi"/>
      <w:i/>
      <w:iCs/>
      <w:color w:val="002950" w:themeColor="accent1" w:themeShade="7F"/>
    </w:rPr>
  </w:style>
  <w:style w:type="character" w:customStyle="1" w:styleId="Titre7Car">
    <w:name w:val="Titre 7 Car"/>
    <w:basedOn w:val="Policepardfaut"/>
    <w:link w:val="Titre7"/>
    <w:uiPriority w:val="9"/>
    <w:semiHidden/>
    <w:rsid w:val="005E3D3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E3D3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E3D3A"/>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rsid w:val="00BB63D0"/>
    <w:pPr>
      <w:spacing w:line="240" w:lineRule="exact"/>
    </w:pPr>
  </w:style>
  <w:style w:type="character" w:customStyle="1" w:styleId="En-tteCar">
    <w:name w:val="En-tête Car"/>
    <w:basedOn w:val="Policepardfaut"/>
    <w:link w:val="En-tte"/>
    <w:uiPriority w:val="99"/>
    <w:rsid w:val="00BB63D0"/>
    <w:rPr>
      <w:sz w:val="20"/>
    </w:rPr>
  </w:style>
  <w:style w:type="paragraph" w:styleId="Pieddepage">
    <w:name w:val="footer"/>
    <w:basedOn w:val="Normal"/>
    <w:link w:val="PieddepageCar"/>
    <w:uiPriority w:val="99"/>
    <w:rsid w:val="00BB63D0"/>
    <w:pPr>
      <w:spacing w:line="240" w:lineRule="exact"/>
    </w:pPr>
  </w:style>
  <w:style w:type="character" w:customStyle="1" w:styleId="PieddepageCar">
    <w:name w:val="Pied de page Car"/>
    <w:basedOn w:val="Policepardfaut"/>
    <w:link w:val="Pieddepage"/>
    <w:uiPriority w:val="99"/>
    <w:rsid w:val="00BB63D0"/>
    <w:rPr>
      <w:sz w:val="20"/>
    </w:rPr>
  </w:style>
  <w:style w:type="table" w:styleId="Grilledutableau">
    <w:name w:val="Table Grid"/>
    <w:basedOn w:val="TableauNormal"/>
    <w:uiPriority w:val="39"/>
    <w:rsid w:val="00EB77C9"/>
    <w:pPr>
      <w:spacing w:after="0" w:line="240" w:lineRule="auto"/>
    </w:pPr>
    <w:tblPr>
      <w:tblCellMar>
        <w:left w:w="0" w:type="dxa"/>
        <w:right w:w="0" w:type="dxa"/>
      </w:tblCellMar>
    </w:tblPr>
  </w:style>
  <w:style w:type="paragraph" w:styleId="Textedebulles">
    <w:name w:val="Balloon Text"/>
    <w:basedOn w:val="Normal"/>
    <w:link w:val="TextedebullesCar"/>
    <w:uiPriority w:val="99"/>
    <w:semiHidden/>
    <w:unhideWhenUsed/>
    <w:rsid w:val="00DA478E"/>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A478E"/>
    <w:rPr>
      <w:rFonts w:ascii="Tahoma" w:hAnsi="Tahoma" w:cs="Tahoma"/>
      <w:sz w:val="16"/>
      <w:szCs w:val="16"/>
    </w:rPr>
  </w:style>
  <w:style w:type="paragraph" w:customStyle="1" w:styleId="Informationspieddepage">
    <w:name w:val="Informations pied de page"/>
    <w:basedOn w:val="Normal"/>
    <w:qFormat/>
    <w:rsid w:val="0036780C"/>
    <w:pPr>
      <w:framePr w:w="11907" w:h="1134" w:wrap="notBeside" w:vAnchor="page" w:hAnchor="page" w:yAlign="bottom" w:anchorLock="1"/>
      <w:spacing w:line="180" w:lineRule="atLeast"/>
      <w:jc w:val="center"/>
    </w:pPr>
    <w:rPr>
      <w:color w:val="9796A3" w:themeColor="accent6"/>
      <w:sz w:val="15"/>
    </w:rPr>
  </w:style>
  <w:style w:type="paragraph" w:customStyle="1" w:styleId="Pagination">
    <w:name w:val="Pagination"/>
    <w:basedOn w:val="Normal"/>
    <w:qFormat/>
    <w:rsid w:val="005C6612"/>
    <w:pPr>
      <w:spacing w:line="168" w:lineRule="atLeast"/>
      <w:jc w:val="right"/>
    </w:pPr>
    <w:rPr>
      <w:sz w:val="14"/>
    </w:rPr>
  </w:style>
  <w:style w:type="paragraph" w:customStyle="1" w:styleId="Intitulbleudroite">
    <w:name w:val="Intitulé bleu droite"/>
    <w:basedOn w:val="Normal"/>
    <w:qFormat/>
    <w:rsid w:val="0036780C"/>
    <w:pPr>
      <w:jc w:val="right"/>
    </w:pPr>
    <w:rPr>
      <w:color w:val="0053A1" w:themeColor="accent1"/>
    </w:rPr>
  </w:style>
  <w:style w:type="paragraph" w:customStyle="1" w:styleId="Intitulgrisdroite">
    <w:name w:val="Intitulé gris droite"/>
    <w:basedOn w:val="Normal"/>
    <w:qFormat/>
    <w:rsid w:val="0036780C"/>
    <w:pPr>
      <w:spacing w:line="220" w:lineRule="atLeast"/>
      <w:jc w:val="right"/>
    </w:pPr>
    <w:rPr>
      <w:rFonts w:ascii="Avenir LT Std 35 Light" w:hAnsi="Avenir LT Std 35 Light"/>
      <w:color w:val="9796A3" w:themeColor="accent6"/>
      <w:sz w:val="18"/>
    </w:rPr>
  </w:style>
  <w:style w:type="paragraph" w:customStyle="1" w:styleId="Intituladresseinternet">
    <w:name w:val="Intitulé adresse internet"/>
    <w:basedOn w:val="Normal"/>
    <w:qFormat/>
    <w:rsid w:val="0036780C"/>
    <w:pPr>
      <w:spacing w:line="220" w:lineRule="atLeast"/>
      <w:jc w:val="right"/>
    </w:pPr>
    <w:rPr>
      <w:color w:val="9796A3" w:themeColor="accent6"/>
      <w:sz w:val="18"/>
    </w:rPr>
  </w:style>
  <w:style w:type="paragraph" w:customStyle="1" w:styleId="Titredudocument">
    <w:name w:val="Titre du document"/>
    <w:basedOn w:val="Normal"/>
    <w:qFormat/>
    <w:rsid w:val="00C21EC0"/>
    <w:pPr>
      <w:spacing w:line="420" w:lineRule="atLeast"/>
    </w:pPr>
    <w:rPr>
      <w:rFonts w:asciiTheme="majorHAnsi" w:hAnsiTheme="majorHAnsi"/>
      <w:caps/>
      <w:color w:val="0053A1" w:themeColor="accent1"/>
      <w:sz w:val="30"/>
    </w:rPr>
  </w:style>
  <w:style w:type="paragraph" w:customStyle="1" w:styleId="Textedesaisiejustifi">
    <w:name w:val="Texte de saisie justifié"/>
    <w:basedOn w:val="Normal"/>
    <w:qFormat/>
    <w:rsid w:val="0036780C"/>
    <w:pPr>
      <w:jc w:val="both"/>
    </w:pPr>
  </w:style>
  <w:style w:type="paragraph" w:customStyle="1" w:styleId="Textedesaisie">
    <w:name w:val="Texte de saisie"/>
    <w:basedOn w:val="Normal"/>
    <w:qFormat/>
    <w:rsid w:val="00C21EC0"/>
  </w:style>
  <w:style w:type="paragraph" w:styleId="Titre">
    <w:name w:val="Title"/>
    <w:basedOn w:val="Normal"/>
    <w:next w:val="Normal"/>
    <w:link w:val="TitreCar"/>
    <w:uiPriority w:val="9"/>
    <w:qFormat/>
    <w:rsid w:val="00465F56"/>
    <w:pPr>
      <w:spacing w:after="300" w:line="540" w:lineRule="atLeast"/>
    </w:pPr>
    <w:rPr>
      <w:rFonts w:asciiTheme="majorHAnsi" w:eastAsiaTheme="majorEastAsia" w:hAnsiTheme="majorHAnsi" w:cstheme="majorBidi"/>
      <w:caps/>
      <w:kern w:val="28"/>
      <w:sz w:val="38"/>
      <w:szCs w:val="52"/>
    </w:rPr>
  </w:style>
  <w:style w:type="character" w:customStyle="1" w:styleId="TitreCar">
    <w:name w:val="Titre Car"/>
    <w:basedOn w:val="Policepardfaut"/>
    <w:link w:val="Titre"/>
    <w:uiPriority w:val="9"/>
    <w:rsid w:val="00190878"/>
    <w:rPr>
      <w:rFonts w:asciiTheme="majorHAnsi" w:eastAsiaTheme="majorEastAsia" w:hAnsiTheme="majorHAnsi" w:cstheme="majorBidi"/>
      <w:caps/>
      <w:color w:val="000000" w:themeColor="text1"/>
      <w:kern w:val="28"/>
      <w:sz w:val="38"/>
      <w:szCs w:val="52"/>
    </w:rPr>
  </w:style>
  <w:style w:type="paragraph" w:styleId="Sous-titre">
    <w:name w:val="Subtitle"/>
    <w:basedOn w:val="Normal"/>
    <w:next w:val="Normal"/>
    <w:link w:val="Sous-titreCar"/>
    <w:uiPriority w:val="10"/>
    <w:qFormat/>
    <w:rsid w:val="00465F56"/>
    <w:pPr>
      <w:numPr>
        <w:ilvl w:val="1"/>
      </w:numPr>
      <w:spacing w:line="260" w:lineRule="atLeast"/>
    </w:pPr>
    <w:rPr>
      <w:rFonts w:asciiTheme="majorHAnsi" w:eastAsiaTheme="majorEastAsia" w:hAnsiTheme="majorHAnsi" w:cstheme="majorBidi"/>
      <w:iCs/>
      <w:sz w:val="24"/>
      <w:szCs w:val="24"/>
    </w:rPr>
  </w:style>
  <w:style w:type="character" w:customStyle="1" w:styleId="Sous-titreCar">
    <w:name w:val="Sous-titre Car"/>
    <w:basedOn w:val="Policepardfaut"/>
    <w:link w:val="Sous-titre"/>
    <w:uiPriority w:val="10"/>
    <w:rsid w:val="00190878"/>
    <w:rPr>
      <w:rFonts w:asciiTheme="majorHAnsi" w:eastAsiaTheme="majorEastAsia" w:hAnsiTheme="majorHAnsi" w:cstheme="majorBidi"/>
      <w:iCs/>
      <w:color w:val="000000" w:themeColor="text1"/>
      <w:sz w:val="24"/>
      <w:szCs w:val="24"/>
    </w:rPr>
  </w:style>
  <w:style w:type="paragraph" w:customStyle="1" w:styleId="Texteintitul">
    <w:name w:val="Texte intitulé"/>
    <w:basedOn w:val="Textedesaisie"/>
    <w:qFormat/>
    <w:rsid w:val="00CC786A"/>
    <w:pPr>
      <w:numPr>
        <w:numId w:val="1"/>
      </w:numPr>
      <w:spacing w:after="290"/>
      <w:ind w:left="420" w:hanging="420"/>
    </w:pPr>
    <w:rPr>
      <w:caps/>
      <w:sz w:val="20"/>
    </w:rPr>
  </w:style>
  <w:style w:type="paragraph" w:customStyle="1" w:styleId="Textesommaire">
    <w:name w:val="Texte sommaire"/>
    <w:basedOn w:val="Textedesaisie"/>
    <w:qFormat/>
    <w:rsid w:val="004C4D12"/>
    <w:pPr>
      <w:numPr>
        <w:numId w:val="2"/>
      </w:numPr>
      <w:tabs>
        <w:tab w:val="left" w:pos="420"/>
        <w:tab w:val="right" w:leader="dot" w:pos="5387"/>
      </w:tabs>
      <w:spacing w:after="290"/>
      <w:ind w:left="420" w:right="4253" w:hanging="420"/>
    </w:pPr>
    <w:rPr>
      <w:caps/>
      <w:color w:val="0053A1" w:themeColor="accent1"/>
      <w:sz w:val="20"/>
    </w:rPr>
  </w:style>
  <w:style w:type="paragraph" w:customStyle="1" w:styleId="Visuel">
    <w:name w:val="Visuel"/>
    <w:basedOn w:val="Normal"/>
    <w:qFormat/>
    <w:rsid w:val="00B37D43"/>
    <w:pPr>
      <w:framePr w:w="11907" w:h="1134" w:wrap="notBeside" w:vAnchor="page" w:hAnchor="page" w:yAlign="bottom" w:anchorLock="1"/>
      <w:ind w:left="-28"/>
    </w:pPr>
    <w:rPr>
      <w:noProof/>
      <w:lang w:eastAsia="fr-FR"/>
    </w:rPr>
  </w:style>
  <w:style w:type="paragraph" w:customStyle="1" w:styleId="Titreautomatique">
    <w:name w:val="Titre automatique"/>
    <w:basedOn w:val="En-tte"/>
    <w:qFormat/>
    <w:rsid w:val="00B37D43"/>
    <w:pPr>
      <w:framePr w:wrap="around" w:hAnchor="margin" w:yAlign="top"/>
      <w:spacing w:line="260" w:lineRule="exact"/>
      <w:suppressOverlap/>
    </w:pPr>
    <w:rPr>
      <w:rFonts w:asciiTheme="majorHAnsi" w:hAnsiTheme="majorHAnsi"/>
      <w:caps/>
      <w:color w:val="0053A1" w:themeColor="accent1"/>
      <w:sz w:val="20"/>
    </w:rPr>
  </w:style>
  <w:style w:type="character" w:customStyle="1" w:styleId="Textebleu">
    <w:name w:val="Texte bleu"/>
    <w:basedOn w:val="Policepardfaut"/>
    <w:uiPriority w:val="1"/>
    <w:qFormat/>
    <w:rsid w:val="004A0B59"/>
    <w:rPr>
      <w:rFonts w:asciiTheme="majorHAnsi" w:hAnsiTheme="majorHAnsi"/>
      <w:color w:val="0053A1" w:themeColor="accent1"/>
      <w:lang w:val="fr-FR"/>
    </w:rPr>
  </w:style>
  <w:style w:type="paragraph" w:customStyle="1" w:styleId="Textepuce">
    <w:name w:val="Texte puce"/>
    <w:basedOn w:val="Textedesaisie"/>
    <w:qFormat/>
    <w:rsid w:val="00465F56"/>
    <w:pPr>
      <w:numPr>
        <w:numId w:val="3"/>
      </w:numPr>
      <w:ind w:left="1271" w:hanging="420"/>
    </w:pPr>
    <w:rPr>
      <w:sz w:val="20"/>
    </w:rPr>
  </w:style>
  <w:style w:type="paragraph" w:styleId="TM1">
    <w:name w:val="toc 1"/>
    <w:basedOn w:val="Normal"/>
    <w:next w:val="Normal"/>
    <w:autoRedefine/>
    <w:uiPriority w:val="39"/>
    <w:rsid w:val="004C4D12"/>
    <w:pPr>
      <w:numPr>
        <w:numId w:val="4"/>
      </w:numPr>
      <w:tabs>
        <w:tab w:val="left" w:pos="420"/>
        <w:tab w:val="right" w:leader="dot" w:pos="5387"/>
      </w:tabs>
      <w:spacing w:after="290"/>
      <w:ind w:left="420" w:right="4253" w:hanging="420"/>
    </w:pPr>
    <w:rPr>
      <w:caps/>
      <w:noProof/>
      <w:color w:val="0053A1" w:themeColor="accent1"/>
      <w:sz w:val="20"/>
      <w:lang w:val="en-US"/>
    </w:rPr>
  </w:style>
  <w:style w:type="character" w:styleId="Textedelespacerserv">
    <w:name w:val="Placeholder Text"/>
    <w:basedOn w:val="Policepardfaut"/>
    <w:uiPriority w:val="99"/>
    <w:semiHidden/>
    <w:rsid w:val="00FE76C1"/>
    <w:rPr>
      <w:color w:val="808080"/>
    </w:rPr>
  </w:style>
  <w:style w:type="paragraph" w:customStyle="1" w:styleId="Table">
    <w:name w:val="Table"/>
    <w:basedOn w:val="Normal"/>
    <w:rsid w:val="00450347"/>
    <w:pPr>
      <w:spacing w:before="60" w:after="60" w:line="240" w:lineRule="auto"/>
      <w:jc w:val="both"/>
    </w:pPr>
    <w:rPr>
      <w:rFonts w:ascii="Times New Roman" w:eastAsia="Times New Roman" w:hAnsi="Times New Roman" w:cs="Times New Roman"/>
      <w:color w:val="auto"/>
      <w:sz w:val="20"/>
      <w:szCs w:val="20"/>
      <w:lang w:eastAsia="fr-FR"/>
    </w:rPr>
  </w:style>
  <w:style w:type="paragraph" w:customStyle="1" w:styleId="TableTitle">
    <w:name w:val="Table Title"/>
    <w:basedOn w:val="Table"/>
    <w:rsid w:val="00450347"/>
    <w:pPr>
      <w:keepNext/>
      <w:spacing w:before="120" w:after="120"/>
      <w:jc w:val="center"/>
    </w:pPr>
    <w:rPr>
      <w:b/>
      <w:sz w:val="22"/>
      <w:lang w:val="en-GB" w:eastAsia="en-US"/>
    </w:rPr>
  </w:style>
  <w:style w:type="paragraph" w:customStyle="1" w:styleId="Bullet">
    <w:name w:val="Bullet"/>
    <w:basedOn w:val="Normal"/>
    <w:qFormat/>
    <w:rsid w:val="00450347"/>
    <w:pPr>
      <w:numPr>
        <w:numId w:val="5"/>
      </w:numPr>
      <w:autoSpaceDE w:val="0"/>
      <w:autoSpaceDN w:val="0"/>
      <w:adjustRightInd w:val="0"/>
      <w:spacing w:line="240" w:lineRule="auto"/>
      <w:jc w:val="both"/>
    </w:pPr>
    <w:rPr>
      <w:rFonts w:ascii="Arial" w:eastAsia="Times New Roman" w:hAnsi="Arial" w:cs="Arial"/>
      <w:color w:val="000000"/>
      <w:sz w:val="20"/>
      <w:szCs w:val="20"/>
    </w:rPr>
  </w:style>
  <w:style w:type="character" w:styleId="Marquedecommentaire">
    <w:name w:val="annotation reference"/>
    <w:basedOn w:val="Policepardfaut"/>
    <w:uiPriority w:val="99"/>
    <w:semiHidden/>
    <w:unhideWhenUsed/>
    <w:rsid w:val="00450347"/>
    <w:rPr>
      <w:sz w:val="16"/>
      <w:szCs w:val="16"/>
    </w:rPr>
  </w:style>
  <w:style w:type="paragraph" w:styleId="Commentaire">
    <w:name w:val="annotation text"/>
    <w:basedOn w:val="Normal"/>
    <w:link w:val="CommentaireCar"/>
    <w:uiPriority w:val="99"/>
    <w:semiHidden/>
    <w:unhideWhenUsed/>
    <w:rsid w:val="00450347"/>
    <w:pPr>
      <w:spacing w:line="240" w:lineRule="auto"/>
    </w:pPr>
    <w:rPr>
      <w:sz w:val="20"/>
      <w:szCs w:val="20"/>
    </w:rPr>
  </w:style>
  <w:style w:type="character" w:customStyle="1" w:styleId="CommentaireCar">
    <w:name w:val="Commentaire Car"/>
    <w:basedOn w:val="Policepardfaut"/>
    <w:link w:val="Commentaire"/>
    <w:uiPriority w:val="99"/>
    <w:semiHidden/>
    <w:rsid w:val="00450347"/>
    <w:rPr>
      <w:color w:val="000000" w:themeColor="text1"/>
      <w:sz w:val="20"/>
      <w:szCs w:val="20"/>
    </w:rPr>
  </w:style>
  <w:style w:type="paragraph" w:styleId="Objetducommentaire">
    <w:name w:val="annotation subject"/>
    <w:basedOn w:val="Commentaire"/>
    <w:next w:val="Commentaire"/>
    <w:link w:val="ObjetducommentaireCar"/>
    <w:uiPriority w:val="99"/>
    <w:semiHidden/>
    <w:unhideWhenUsed/>
    <w:rsid w:val="00450347"/>
    <w:rPr>
      <w:b/>
      <w:bCs/>
    </w:rPr>
  </w:style>
  <w:style w:type="character" w:customStyle="1" w:styleId="ObjetducommentaireCar">
    <w:name w:val="Objet du commentaire Car"/>
    <w:basedOn w:val="CommentaireCar"/>
    <w:link w:val="Objetducommentaire"/>
    <w:uiPriority w:val="99"/>
    <w:semiHidden/>
    <w:rsid w:val="00450347"/>
    <w:rPr>
      <w:b/>
      <w:bCs/>
      <w:color w:val="000000" w:themeColor="text1"/>
      <w:sz w:val="20"/>
      <w:szCs w:val="20"/>
    </w:rPr>
  </w:style>
  <w:style w:type="paragraph" w:styleId="Paragraphedeliste">
    <w:name w:val="List Paragraph"/>
    <w:basedOn w:val="Normal"/>
    <w:qFormat/>
    <w:rsid w:val="00E36891"/>
    <w:pPr>
      <w:ind w:left="720"/>
      <w:contextualSpacing/>
    </w:pPr>
  </w:style>
  <w:style w:type="table" w:styleId="Listecouleur-Accent1">
    <w:name w:val="Colorful List Accent 1"/>
    <w:basedOn w:val="TableauNormal"/>
    <w:uiPriority w:val="72"/>
    <w:rsid w:val="00EA39B3"/>
    <w:pPr>
      <w:spacing w:after="0" w:line="240" w:lineRule="auto"/>
    </w:pPr>
    <w:rPr>
      <w:color w:val="000000" w:themeColor="text1"/>
    </w:rPr>
    <w:tblPr>
      <w:tblStyleRowBandSize w:val="1"/>
      <w:tblStyleColBandSize w:val="1"/>
    </w:tblPr>
    <w:tcPr>
      <w:shd w:val="clear" w:color="auto" w:fill="DCEEFF" w:themeFill="accent1" w:themeFillTint="19"/>
    </w:tcPr>
    <w:tblStylePr w:type="firstRow">
      <w:rPr>
        <w:b/>
        <w:bCs/>
        <w:color w:val="FFFFFF" w:themeColor="background1"/>
      </w:rPr>
      <w:tblPr/>
      <w:tcPr>
        <w:tcBorders>
          <w:bottom w:val="single" w:sz="12" w:space="0" w:color="FFFFFF" w:themeColor="background1"/>
        </w:tcBorders>
        <w:shd w:val="clear" w:color="auto" w:fill="007B9C" w:themeFill="accent2" w:themeFillShade="CC"/>
      </w:tcPr>
    </w:tblStylePr>
    <w:tblStylePr w:type="lastRow">
      <w:rPr>
        <w:b/>
        <w:bCs/>
        <w:color w:val="007B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8D5FF" w:themeFill="accent1" w:themeFillTint="3F"/>
      </w:tcPr>
    </w:tblStylePr>
    <w:tblStylePr w:type="band1Horz">
      <w:tblPr/>
      <w:tcPr>
        <w:shd w:val="clear" w:color="auto" w:fill="B9DCFF" w:themeFill="accent1" w:themeFillTint="33"/>
      </w:tcPr>
    </w:tblStylePr>
  </w:style>
  <w:style w:type="table" w:customStyle="1" w:styleId="Listeclaire-Accent11">
    <w:name w:val="Liste claire - Accent 11"/>
    <w:basedOn w:val="TableauNormal"/>
    <w:uiPriority w:val="61"/>
    <w:rsid w:val="00EA39B3"/>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0053A1" w:themeColor="accent1"/>
        <w:left w:val="single" w:sz="8" w:space="0" w:color="0053A1" w:themeColor="accent1"/>
        <w:bottom w:val="single" w:sz="8" w:space="0" w:color="0053A1" w:themeColor="accent1"/>
        <w:right w:val="single" w:sz="8" w:space="0" w:color="0053A1" w:themeColor="accent1"/>
      </w:tblBorders>
    </w:tblPr>
    <w:tblStylePr w:type="firstRow">
      <w:pPr>
        <w:spacing w:before="0" w:after="0" w:line="240" w:lineRule="auto"/>
      </w:pPr>
      <w:rPr>
        <w:b/>
        <w:bCs/>
        <w:color w:val="FFFFFF" w:themeColor="background1"/>
      </w:rPr>
      <w:tblPr/>
      <w:tcPr>
        <w:shd w:val="clear" w:color="auto" w:fill="0053A1" w:themeFill="accent1"/>
      </w:tcPr>
    </w:tblStylePr>
    <w:tblStylePr w:type="lastRow">
      <w:pPr>
        <w:spacing w:before="0" w:after="0" w:line="240" w:lineRule="auto"/>
      </w:pPr>
      <w:rPr>
        <w:b/>
        <w:bCs/>
      </w:rPr>
      <w:tblPr/>
      <w:tcPr>
        <w:tcBorders>
          <w:top w:val="double" w:sz="6" w:space="0" w:color="0053A1" w:themeColor="accent1"/>
          <w:left w:val="single" w:sz="8" w:space="0" w:color="0053A1" w:themeColor="accent1"/>
          <w:bottom w:val="single" w:sz="8" w:space="0" w:color="0053A1" w:themeColor="accent1"/>
          <w:right w:val="single" w:sz="8" w:space="0" w:color="0053A1" w:themeColor="accent1"/>
        </w:tcBorders>
      </w:tcPr>
    </w:tblStylePr>
    <w:tblStylePr w:type="firstCol">
      <w:rPr>
        <w:b/>
        <w:bCs/>
      </w:rPr>
    </w:tblStylePr>
    <w:tblStylePr w:type="lastCol">
      <w:rPr>
        <w:b/>
        <w:bCs/>
      </w:rPr>
    </w:tblStylePr>
    <w:tblStylePr w:type="band1Vert">
      <w:tblPr/>
      <w:tcPr>
        <w:tcBorders>
          <w:top w:val="single" w:sz="8" w:space="0" w:color="0053A1" w:themeColor="accent1"/>
          <w:left w:val="single" w:sz="8" w:space="0" w:color="0053A1" w:themeColor="accent1"/>
          <w:bottom w:val="single" w:sz="8" w:space="0" w:color="0053A1" w:themeColor="accent1"/>
          <w:right w:val="single" w:sz="8" w:space="0" w:color="0053A1" w:themeColor="accent1"/>
        </w:tcBorders>
      </w:tcPr>
    </w:tblStylePr>
    <w:tblStylePr w:type="band1Horz">
      <w:tblPr/>
      <w:tcPr>
        <w:tcBorders>
          <w:top w:val="single" w:sz="8" w:space="0" w:color="0053A1" w:themeColor="accent1"/>
          <w:left w:val="single" w:sz="8" w:space="0" w:color="0053A1" w:themeColor="accent1"/>
          <w:bottom w:val="single" w:sz="8" w:space="0" w:color="0053A1" w:themeColor="accent1"/>
          <w:right w:val="single" w:sz="8" w:space="0" w:color="0053A1" w:themeColor="accent1"/>
        </w:tcBorders>
      </w:tcPr>
    </w:tblStylePr>
  </w:style>
  <w:style w:type="table" w:customStyle="1" w:styleId="Listeclaire-Accent12">
    <w:name w:val="Liste claire - Accent 12"/>
    <w:basedOn w:val="TableauNormal"/>
    <w:uiPriority w:val="61"/>
    <w:rsid w:val="00EA39B3"/>
    <w:pPr>
      <w:spacing w:after="0" w:line="240" w:lineRule="auto"/>
    </w:pPr>
    <w:tblPr>
      <w:tblStyleRowBandSize w:val="1"/>
      <w:tblStyleColBandSize w:val="1"/>
      <w:tblBorders>
        <w:top w:val="single" w:sz="8" w:space="0" w:color="0053A1" w:themeColor="accent1"/>
        <w:left w:val="single" w:sz="8" w:space="0" w:color="0053A1" w:themeColor="accent1"/>
        <w:bottom w:val="single" w:sz="8" w:space="0" w:color="0053A1" w:themeColor="accent1"/>
        <w:right w:val="single" w:sz="8" w:space="0" w:color="0053A1" w:themeColor="accent1"/>
      </w:tblBorders>
    </w:tblPr>
    <w:tblStylePr w:type="firstRow">
      <w:pPr>
        <w:spacing w:before="0" w:after="0" w:line="240" w:lineRule="auto"/>
      </w:pPr>
      <w:rPr>
        <w:b/>
        <w:bCs/>
        <w:color w:val="FFFFFF" w:themeColor="background1"/>
      </w:rPr>
      <w:tblPr/>
      <w:tcPr>
        <w:shd w:val="clear" w:color="auto" w:fill="0053A1" w:themeFill="accent1"/>
      </w:tcPr>
    </w:tblStylePr>
    <w:tblStylePr w:type="lastRow">
      <w:pPr>
        <w:spacing w:before="0" w:after="0" w:line="240" w:lineRule="auto"/>
      </w:pPr>
      <w:rPr>
        <w:b/>
        <w:bCs/>
      </w:rPr>
      <w:tblPr/>
      <w:tcPr>
        <w:tcBorders>
          <w:top w:val="double" w:sz="6" w:space="0" w:color="0053A1" w:themeColor="accent1"/>
          <w:left w:val="single" w:sz="8" w:space="0" w:color="0053A1" w:themeColor="accent1"/>
          <w:bottom w:val="single" w:sz="8" w:space="0" w:color="0053A1" w:themeColor="accent1"/>
          <w:right w:val="single" w:sz="8" w:space="0" w:color="0053A1" w:themeColor="accent1"/>
        </w:tcBorders>
      </w:tcPr>
    </w:tblStylePr>
    <w:tblStylePr w:type="firstCol">
      <w:rPr>
        <w:b/>
        <w:bCs/>
      </w:rPr>
    </w:tblStylePr>
    <w:tblStylePr w:type="lastCol">
      <w:rPr>
        <w:b/>
        <w:bCs/>
      </w:rPr>
    </w:tblStylePr>
    <w:tblStylePr w:type="band1Vert">
      <w:tblPr/>
      <w:tcPr>
        <w:tcBorders>
          <w:top w:val="single" w:sz="8" w:space="0" w:color="0053A1" w:themeColor="accent1"/>
          <w:left w:val="single" w:sz="8" w:space="0" w:color="0053A1" w:themeColor="accent1"/>
          <w:bottom w:val="single" w:sz="8" w:space="0" w:color="0053A1" w:themeColor="accent1"/>
          <w:right w:val="single" w:sz="8" w:space="0" w:color="0053A1" w:themeColor="accent1"/>
        </w:tcBorders>
      </w:tcPr>
    </w:tblStylePr>
    <w:tblStylePr w:type="band1Horz">
      <w:tblPr/>
      <w:tcPr>
        <w:tcBorders>
          <w:top w:val="single" w:sz="8" w:space="0" w:color="0053A1" w:themeColor="accent1"/>
          <w:left w:val="single" w:sz="8" w:space="0" w:color="0053A1" w:themeColor="accent1"/>
          <w:bottom w:val="single" w:sz="8" w:space="0" w:color="0053A1" w:themeColor="accent1"/>
          <w:right w:val="single" w:sz="8" w:space="0" w:color="0053A1" w:themeColor="accent1"/>
        </w:tcBorders>
      </w:tcPr>
    </w:tblStylePr>
  </w:style>
  <w:style w:type="paragraph" w:styleId="Corpsdetexte">
    <w:name w:val="Body Text"/>
    <w:basedOn w:val="Normal"/>
    <w:link w:val="CorpsdetexteCar"/>
    <w:rsid w:val="00FA6038"/>
    <w:pPr>
      <w:spacing w:after="120" w:line="240" w:lineRule="auto"/>
      <w:jc w:val="both"/>
    </w:pPr>
    <w:rPr>
      <w:rFonts w:ascii="Arial" w:eastAsia="Times New Roman" w:hAnsi="Arial" w:cs="Arial"/>
      <w:iCs/>
      <w:color w:val="auto"/>
      <w:sz w:val="20"/>
      <w:szCs w:val="20"/>
      <w:lang w:eastAsia="nl-NL"/>
    </w:rPr>
  </w:style>
  <w:style w:type="character" w:customStyle="1" w:styleId="CorpsdetexteCar">
    <w:name w:val="Corps de texte Car"/>
    <w:basedOn w:val="Policepardfaut"/>
    <w:link w:val="Corpsdetexte"/>
    <w:rsid w:val="00FA6038"/>
    <w:rPr>
      <w:rFonts w:ascii="Arial" w:eastAsia="Times New Roman" w:hAnsi="Arial" w:cs="Arial"/>
      <w:iCs/>
      <w:sz w:val="20"/>
      <w:szCs w:val="20"/>
      <w:lang w:eastAsia="nl-NL"/>
    </w:rPr>
  </w:style>
  <w:style w:type="paragraph" w:styleId="En-ttedetabledesmatires">
    <w:name w:val="TOC Heading"/>
    <w:basedOn w:val="Titre1"/>
    <w:next w:val="Normal"/>
    <w:uiPriority w:val="39"/>
    <w:unhideWhenUsed/>
    <w:qFormat/>
    <w:rsid w:val="00EC2D05"/>
    <w:pPr>
      <w:numPr>
        <w:numId w:val="0"/>
      </w:numPr>
      <w:spacing w:before="480" w:after="0" w:line="276" w:lineRule="auto"/>
      <w:outlineLvl w:val="9"/>
    </w:pPr>
    <w:rPr>
      <w:b/>
      <w:color w:val="003D78" w:themeColor="accent1" w:themeShade="BF"/>
      <w:sz w:val="28"/>
    </w:rPr>
  </w:style>
  <w:style w:type="paragraph" w:styleId="TM2">
    <w:name w:val="toc 2"/>
    <w:basedOn w:val="Normal"/>
    <w:next w:val="Normal"/>
    <w:autoRedefine/>
    <w:uiPriority w:val="39"/>
    <w:unhideWhenUsed/>
    <w:rsid w:val="0080095C"/>
    <w:pPr>
      <w:tabs>
        <w:tab w:val="left" w:pos="880"/>
        <w:tab w:val="right" w:leader="dot" w:pos="9316"/>
      </w:tabs>
      <w:spacing w:after="100"/>
      <w:ind w:left="220"/>
    </w:pPr>
  </w:style>
  <w:style w:type="paragraph" w:styleId="TM3">
    <w:name w:val="toc 3"/>
    <w:basedOn w:val="Normal"/>
    <w:next w:val="Normal"/>
    <w:autoRedefine/>
    <w:uiPriority w:val="39"/>
    <w:unhideWhenUsed/>
    <w:rsid w:val="00EC2D05"/>
    <w:pPr>
      <w:spacing w:after="100"/>
      <w:ind w:left="440"/>
    </w:pPr>
  </w:style>
  <w:style w:type="character" w:styleId="Lienhypertexte">
    <w:name w:val="Hyperlink"/>
    <w:basedOn w:val="Policepardfaut"/>
    <w:uiPriority w:val="99"/>
    <w:unhideWhenUsed/>
    <w:rsid w:val="00EC2D05"/>
    <w:rPr>
      <w:color w:val="000000" w:themeColor="hyperlink"/>
      <w:u w:val="single"/>
    </w:rPr>
  </w:style>
  <w:style w:type="table" w:customStyle="1" w:styleId="Tramemoyenne1-Accent11">
    <w:name w:val="Trame moyenne 1 - Accent 11"/>
    <w:basedOn w:val="TableauNormal"/>
    <w:uiPriority w:val="63"/>
    <w:rsid w:val="009C72A5"/>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007FF8" w:themeColor="accent1" w:themeTint="BF"/>
        <w:left w:val="single" w:sz="8" w:space="0" w:color="007FF8" w:themeColor="accent1" w:themeTint="BF"/>
        <w:bottom w:val="single" w:sz="8" w:space="0" w:color="007FF8" w:themeColor="accent1" w:themeTint="BF"/>
        <w:right w:val="single" w:sz="8" w:space="0" w:color="007FF8" w:themeColor="accent1" w:themeTint="BF"/>
        <w:insideH w:val="single" w:sz="8" w:space="0" w:color="007FF8" w:themeColor="accent1" w:themeTint="BF"/>
      </w:tblBorders>
    </w:tblPr>
    <w:tblStylePr w:type="firstRow">
      <w:pPr>
        <w:spacing w:before="0" w:after="0" w:line="240" w:lineRule="auto"/>
      </w:pPr>
      <w:rPr>
        <w:b/>
        <w:bCs/>
        <w:color w:val="FFFFFF" w:themeColor="background1"/>
      </w:rPr>
      <w:tblPr/>
      <w:tcPr>
        <w:tcBorders>
          <w:top w:val="single" w:sz="8" w:space="0" w:color="007FF8" w:themeColor="accent1" w:themeTint="BF"/>
          <w:left w:val="single" w:sz="8" w:space="0" w:color="007FF8" w:themeColor="accent1" w:themeTint="BF"/>
          <w:bottom w:val="single" w:sz="8" w:space="0" w:color="007FF8" w:themeColor="accent1" w:themeTint="BF"/>
          <w:right w:val="single" w:sz="8" w:space="0" w:color="007FF8" w:themeColor="accent1" w:themeTint="BF"/>
          <w:insideH w:val="nil"/>
          <w:insideV w:val="nil"/>
        </w:tcBorders>
        <w:shd w:val="clear" w:color="auto" w:fill="0053A1" w:themeFill="accent1"/>
      </w:tcPr>
    </w:tblStylePr>
    <w:tblStylePr w:type="lastRow">
      <w:pPr>
        <w:spacing w:before="0" w:after="0" w:line="240" w:lineRule="auto"/>
      </w:pPr>
      <w:rPr>
        <w:b/>
        <w:bCs/>
      </w:rPr>
      <w:tblPr/>
      <w:tcPr>
        <w:tcBorders>
          <w:top w:val="double" w:sz="6" w:space="0" w:color="007FF8" w:themeColor="accent1" w:themeTint="BF"/>
          <w:left w:val="single" w:sz="8" w:space="0" w:color="007FF8" w:themeColor="accent1" w:themeTint="BF"/>
          <w:bottom w:val="single" w:sz="8" w:space="0" w:color="007FF8" w:themeColor="accent1" w:themeTint="BF"/>
          <w:right w:val="single" w:sz="8" w:space="0" w:color="007FF8" w:themeColor="accent1" w:themeTint="BF"/>
          <w:insideH w:val="nil"/>
          <w:insideV w:val="nil"/>
        </w:tcBorders>
      </w:tcPr>
    </w:tblStylePr>
    <w:tblStylePr w:type="firstCol">
      <w:rPr>
        <w:b/>
        <w:bCs/>
      </w:rPr>
    </w:tblStylePr>
    <w:tblStylePr w:type="lastCol">
      <w:rPr>
        <w:b/>
        <w:bCs/>
      </w:rPr>
    </w:tblStylePr>
    <w:tblStylePr w:type="band1Vert">
      <w:tblPr/>
      <w:tcPr>
        <w:shd w:val="clear" w:color="auto" w:fill="A8D5FF" w:themeFill="accent1" w:themeFillTint="3F"/>
      </w:tcPr>
    </w:tblStylePr>
    <w:tblStylePr w:type="band1Horz">
      <w:tblPr/>
      <w:tcPr>
        <w:tcBorders>
          <w:insideH w:val="nil"/>
          <w:insideV w:val="nil"/>
        </w:tcBorders>
        <w:shd w:val="clear" w:color="auto" w:fill="A8D5FF" w:themeFill="accent1" w:themeFillTint="3F"/>
      </w:tcPr>
    </w:tblStylePr>
    <w:tblStylePr w:type="band2Horz">
      <w:tblPr/>
      <w:tcPr>
        <w:tcBorders>
          <w:insideH w:val="nil"/>
          <w:insideV w:val="nil"/>
        </w:tcBorders>
      </w:tcPr>
    </w:tblStylePr>
  </w:style>
  <w:style w:type="table" w:customStyle="1" w:styleId="Listeclaire-Accent13">
    <w:name w:val="Liste claire - Accent 13"/>
    <w:basedOn w:val="TableauNormal"/>
    <w:uiPriority w:val="61"/>
    <w:rsid w:val="009C72A5"/>
    <w:pPr>
      <w:spacing w:after="0" w:line="240" w:lineRule="auto"/>
    </w:pPr>
    <w:tblPr>
      <w:tblStyleRowBandSize w:val="1"/>
      <w:tblStyleColBandSize w:val="1"/>
      <w:tblBorders>
        <w:top w:val="single" w:sz="8" w:space="0" w:color="0053A1" w:themeColor="accent1"/>
        <w:left w:val="single" w:sz="8" w:space="0" w:color="0053A1" w:themeColor="accent1"/>
        <w:bottom w:val="single" w:sz="8" w:space="0" w:color="0053A1" w:themeColor="accent1"/>
        <w:right w:val="single" w:sz="8" w:space="0" w:color="0053A1" w:themeColor="accent1"/>
      </w:tblBorders>
    </w:tblPr>
    <w:tblStylePr w:type="firstRow">
      <w:pPr>
        <w:spacing w:before="0" w:after="0" w:line="240" w:lineRule="auto"/>
      </w:pPr>
      <w:rPr>
        <w:b/>
        <w:bCs/>
        <w:color w:val="FFFFFF" w:themeColor="background1"/>
      </w:rPr>
      <w:tblPr/>
      <w:tcPr>
        <w:shd w:val="clear" w:color="auto" w:fill="0053A1" w:themeFill="accent1"/>
      </w:tcPr>
    </w:tblStylePr>
    <w:tblStylePr w:type="lastRow">
      <w:pPr>
        <w:spacing w:before="0" w:after="0" w:line="240" w:lineRule="auto"/>
      </w:pPr>
      <w:rPr>
        <w:b/>
        <w:bCs/>
      </w:rPr>
      <w:tblPr/>
      <w:tcPr>
        <w:tcBorders>
          <w:top w:val="double" w:sz="6" w:space="0" w:color="0053A1" w:themeColor="accent1"/>
          <w:left w:val="single" w:sz="8" w:space="0" w:color="0053A1" w:themeColor="accent1"/>
          <w:bottom w:val="single" w:sz="8" w:space="0" w:color="0053A1" w:themeColor="accent1"/>
          <w:right w:val="single" w:sz="8" w:space="0" w:color="0053A1" w:themeColor="accent1"/>
        </w:tcBorders>
      </w:tcPr>
    </w:tblStylePr>
    <w:tblStylePr w:type="firstCol">
      <w:rPr>
        <w:b/>
        <w:bCs/>
      </w:rPr>
    </w:tblStylePr>
    <w:tblStylePr w:type="lastCol">
      <w:rPr>
        <w:b/>
        <w:bCs/>
      </w:rPr>
    </w:tblStylePr>
    <w:tblStylePr w:type="band1Vert">
      <w:tblPr/>
      <w:tcPr>
        <w:tcBorders>
          <w:top w:val="single" w:sz="8" w:space="0" w:color="0053A1" w:themeColor="accent1"/>
          <w:left w:val="single" w:sz="8" w:space="0" w:color="0053A1" w:themeColor="accent1"/>
          <w:bottom w:val="single" w:sz="8" w:space="0" w:color="0053A1" w:themeColor="accent1"/>
          <w:right w:val="single" w:sz="8" w:space="0" w:color="0053A1" w:themeColor="accent1"/>
        </w:tcBorders>
      </w:tcPr>
    </w:tblStylePr>
    <w:tblStylePr w:type="band1Horz">
      <w:tblPr/>
      <w:tcPr>
        <w:tcBorders>
          <w:top w:val="single" w:sz="8" w:space="0" w:color="0053A1" w:themeColor="accent1"/>
          <w:left w:val="single" w:sz="8" w:space="0" w:color="0053A1" w:themeColor="accent1"/>
          <w:bottom w:val="single" w:sz="8" w:space="0" w:color="0053A1" w:themeColor="accent1"/>
          <w:right w:val="single" w:sz="8" w:space="0" w:color="0053A1" w:themeColor="accent1"/>
        </w:tcBorders>
      </w:tcPr>
    </w:tblStylePr>
  </w:style>
  <w:style w:type="table" w:customStyle="1" w:styleId="Tramemoyenne1-Accent12">
    <w:name w:val="Trame moyenne 1 - Accent 12"/>
    <w:basedOn w:val="TableauNormal"/>
    <w:uiPriority w:val="63"/>
    <w:rsid w:val="009C72A5"/>
    <w:pPr>
      <w:spacing w:after="0" w:line="240" w:lineRule="auto"/>
    </w:pPr>
    <w:tblPr>
      <w:tblStyleRowBandSize w:val="1"/>
      <w:tblStyleColBandSize w:val="1"/>
      <w:tblBorders>
        <w:top w:val="single" w:sz="8" w:space="0" w:color="007FF8" w:themeColor="accent1" w:themeTint="BF"/>
        <w:left w:val="single" w:sz="8" w:space="0" w:color="007FF8" w:themeColor="accent1" w:themeTint="BF"/>
        <w:bottom w:val="single" w:sz="8" w:space="0" w:color="007FF8" w:themeColor="accent1" w:themeTint="BF"/>
        <w:right w:val="single" w:sz="8" w:space="0" w:color="007FF8" w:themeColor="accent1" w:themeTint="BF"/>
        <w:insideH w:val="single" w:sz="8" w:space="0" w:color="007FF8" w:themeColor="accent1" w:themeTint="BF"/>
      </w:tblBorders>
    </w:tblPr>
    <w:tblStylePr w:type="firstRow">
      <w:pPr>
        <w:spacing w:before="0" w:after="0" w:line="240" w:lineRule="auto"/>
      </w:pPr>
      <w:rPr>
        <w:b/>
        <w:bCs/>
        <w:color w:val="FFFFFF" w:themeColor="background1"/>
      </w:rPr>
      <w:tblPr/>
      <w:tcPr>
        <w:tcBorders>
          <w:top w:val="single" w:sz="8" w:space="0" w:color="007FF8" w:themeColor="accent1" w:themeTint="BF"/>
          <w:left w:val="single" w:sz="8" w:space="0" w:color="007FF8" w:themeColor="accent1" w:themeTint="BF"/>
          <w:bottom w:val="single" w:sz="8" w:space="0" w:color="007FF8" w:themeColor="accent1" w:themeTint="BF"/>
          <w:right w:val="single" w:sz="8" w:space="0" w:color="007FF8" w:themeColor="accent1" w:themeTint="BF"/>
          <w:insideH w:val="nil"/>
          <w:insideV w:val="nil"/>
        </w:tcBorders>
        <w:shd w:val="clear" w:color="auto" w:fill="0053A1" w:themeFill="accent1"/>
      </w:tcPr>
    </w:tblStylePr>
    <w:tblStylePr w:type="lastRow">
      <w:pPr>
        <w:spacing w:before="0" w:after="0" w:line="240" w:lineRule="auto"/>
      </w:pPr>
      <w:rPr>
        <w:b/>
        <w:bCs/>
      </w:rPr>
      <w:tblPr/>
      <w:tcPr>
        <w:tcBorders>
          <w:top w:val="double" w:sz="6" w:space="0" w:color="007FF8" w:themeColor="accent1" w:themeTint="BF"/>
          <w:left w:val="single" w:sz="8" w:space="0" w:color="007FF8" w:themeColor="accent1" w:themeTint="BF"/>
          <w:bottom w:val="single" w:sz="8" w:space="0" w:color="007FF8" w:themeColor="accent1" w:themeTint="BF"/>
          <w:right w:val="single" w:sz="8" w:space="0" w:color="007FF8" w:themeColor="accent1" w:themeTint="BF"/>
          <w:insideH w:val="nil"/>
          <w:insideV w:val="nil"/>
        </w:tcBorders>
      </w:tcPr>
    </w:tblStylePr>
    <w:tblStylePr w:type="firstCol">
      <w:rPr>
        <w:b/>
        <w:bCs/>
      </w:rPr>
    </w:tblStylePr>
    <w:tblStylePr w:type="lastCol">
      <w:rPr>
        <w:b/>
        <w:bCs/>
      </w:rPr>
    </w:tblStylePr>
    <w:tblStylePr w:type="band1Vert">
      <w:tblPr/>
      <w:tcPr>
        <w:shd w:val="clear" w:color="auto" w:fill="A8D5FF" w:themeFill="accent1" w:themeFillTint="3F"/>
      </w:tcPr>
    </w:tblStylePr>
    <w:tblStylePr w:type="band1Horz">
      <w:tblPr/>
      <w:tcPr>
        <w:tcBorders>
          <w:insideH w:val="nil"/>
          <w:insideV w:val="nil"/>
        </w:tcBorders>
        <w:shd w:val="clear" w:color="auto" w:fill="A8D5FF" w:themeFill="accent1" w:themeFillTint="3F"/>
      </w:tcPr>
    </w:tblStylePr>
    <w:tblStylePr w:type="band2Horz">
      <w:tblPr/>
      <w:tcPr>
        <w:tcBorders>
          <w:insideH w:val="nil"/>
          <w:insideV w:val="nil"/>
        </w:tcBorders>
      </w:tcPr>
    </w:tblStylePr>
  </w:style>
  <w:style w:type="paragraph" w:styleId="PrformatHTML">
    <w:name w:val="HTML Preformatted"/>
    <w:basedOn w:val="Normal"/>
    <w:link w:val="PrformatHTMLCar"/>
    <w:uiPriority w:val="99"/>
    <w:unhideWhenUsed/>
    <w:rsid w:val="00F37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eastAsia="fr-FR"/>
    </w:rPr>
  </w:style>
  <w:style w:type="character" w:customStyle="1" w:styleId="PrformatHTMLCar">
    <w:name w:val="Préformaté HTML Car"/>
    <w:basedOn w:val="Policepardfaut"/>
    <w:link w:val="PrformatHTML"/>
    <w:uiPriority w:val="99"/>
    <w:rsid w:val="00F37C02"/>
    <w:rPr>
      <w:rFonts w:ascii="Courier New" w:eastAsia="Times New Roman" w:hAnsi="Courier New" w:cs="Courier New"/>
      <w:sz w:val="20"/>
      <w:szCs w:val="20"/>
      <w:lang w:eastAsia="fr-FR"/>
    </w:rPr>
  </w:style>
  <w:style w:type="character" w:styleId="Accentuation">
    <w:name w:val="Emphasis"/>
    <w:basedOn w:val="Policepardfaut"/>
    <w:uiPriority w:val="20"/>
    <w:qFormat/>
    <w:rsid w:val="002E1F10"/>
    <w:rPr>
      <w:i/>
      <w:iCs/>
    </w:rPr>
  </w:style>
  <w:style w:type="paragraph" w:styleId="NormalWeb">
    <w:name w:val="Normal (Web)"/>
    <w:basedOn w:val="Normal"/>
    <w:uiPriority w:val="99"/>
    <w:unhideWhenUsed/>
    <w:rsid w:val="002E1F10"/>
    <w:pPr>
      <w:spacing w:before="150" w:line="240" w:lineRule="auto"/>
    </w:pPr>
    <w:rPr>
      <w:rFonts w:ascii="Times New Roman" w:eastAsia="Times New Roman" w:hAnsi="Times New Roman" w:cs="Times New Roman"/>
      <w:color w:val="auto"/>
      <w:sz w:val="24"/>
      <w:szCs w:val="24"/>
      <w:lang w:eastAsia="fr-FR"/>
    </w:rPr>
  </w:style>
  <w:style w:type="table" w:styleId="Tableausimple1">
    <w:name w:val="Plain Table 1"/>
    <w:basedOn w:val="TableauNormal"/>
    <w:uiPriority w:val="41"/>
    <w:rsid w:val="000915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0915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09156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deHTML">
    <w:name w:val="HTML Code"/>
    <w:basedOn w:val="Policepardfaut"/>
    <w:uiPriority w:val="99"/>
    <w:semiHidden/>
    <w:unhideWhenUsed/>
    <w:rsid w:val="0094554B"/>
    <w:rPr>
      <w:rFonts w:ascii="Courier New" w:eastAsiaTheme="minorHAnsi" w:hAnsi="Courier New" w:cs="Courier New" w:hint="default"/>
      <w:sz w:val="20"/>
      <w:szCs w:val="20"/>
    </w:rPr>
  </w:style>
  <w:style w:type="table" w:styleId="TableauGrille4-Accentuation1">
    <w:name w:val="Grid Table 4 Accent 1"/>
    <w:basedOn w:val="TableauNormal"/>
    <w:uiPriority w:val="49"/>
    <w:rsid w:val="004C6EA9"/>
    <w:pPr>
      <w:spacing w:after="0" w:line="240" w:lineRule="auto"/>
    </w:pPr>
    <w:tblPr>
      <w:tblStyleRowBandSize w:val="1"/>
      <w:tblStyleColBandSize w:val="1"/>
      <w:tblBorders>
        <w:top w:val="single" w:sz="4" w:space="0" w:color="2D99FF" w:themeColor="accent1" w:themeTint="99"/>
        <w:left w:val="single" w:sz="4" w:space="0" w:color="2D99FF" w:themeColor="accent1" w:themeTint="99"/>
        <w:bottom w:val="single" w:sz="4" w:space="0" w:color="2D99FF" w:themeColor="accent1" w:themeTint="99"/>
        <w:right w:val="single" w:sz="4" w:space="0" w:color="2D99FF" w:themeColor="accent1" w:themeTint="99"/>
        <w:insideH w:val="single" w:sz="4" w:space="0" w:color="2D99FF" w:themeColor="accent1" w:themeTint="99"/>
        <w:insideV w:val="single" w:sz="4" w:space="0" w:color="2D99FF" w:themeColor="accent1" w:themeTint="99"/>
      </w:tblBorders>
    </w:tblPr>
    <w:tblStylePr w:type="firstRow">
      <w:rPr>
        <w:b/>
        <w:bCs/>
        <w:color w:val="FFFFFF" w:themeColor="background1"/>
      </w:rPr>
      <w:tblPr/>
      <w:tcPr>
        <w:tcBorders>
          <w:top w:val="single" w:sz="4" w:space="0" w:color="0053A1" w:themeColor="accent1"/>
          <w:left w:val="single" w:sz="4" w:space="0" w:color="0053A1" w:themeColor="accent1"/>
          <w:bottom w:val="single" w:sz="4" w:space="0" w:color="0053A1" w:themeColor="accent1"/>
          <w:right w:val="single" w:sz="4" w:space="0" w:color="0053A1" w:themeColor="accent1"/>
          <w:insideH w:val="nil"/>
          <w:insideV w:val="nil"/>
        </w:tcBorders>
        <w:shd w:val="clear" w:color="auto" w:fill="0053A1" w:themeFill="accent1"/>
      </w:tcPr>
    </w:tblStylePr>
    <w:tblStylePr w:type="lastRow">
      <w:rPr>
        <w:b/>
        <w:bCs/>
      </w:rPr>
      <w:tblPr/>
      <w:tcPr>
        <w:tcBorders>
          <w:top w:val="double" w:sz="4" w:space="0" w:color="0053A1" w:themeColor="accent1"/>
        </w:tcBorders>
      </w:tcPr>
    </w:tblStylePr>
    <w:tblStylePr w:type="firstCol">
      <w:rPr>
        <w:b/>
        <w:bCs/>
      </w:rPr>
    </w:tblStylePr>
    <w:tblStylePr w:type="lastCol">
      <w:rPr>
        <w:b/>
        <w:bCs/>
      </w:rPr>
    </w:tblStylePr>
    <w:tblStylePr w:type="band1Vert">
      <w:tblPr/>
      <w:tcPr>
        <w:shd w:val="clear" w:color="auto" w:fill="B9DCFF" w:themeFill="accent1" w:themeFillTint="33"/>
      </w:tcPr>
    </w:tblStylePr>
    <w:tblStylePr w:type="band1Horz">
      <w:tblPr/>
      <w:tcPr>
        <w:shd w:val="clear" w:color="auto" w:fill="B9DCFF" w:themeFill="accent1" w:themeFillTint="33"/>
      </w:tcPr>
    </w:tblStylePr>
  </w:style>
  <w:style w:type="character" w:styleId="Mentionnonrsolue">
    <w:name w:val="Unresolved Mention"/>
    <w:basedOn w:val="Policepardfaut"/>
    <w:uiPriority w:val="99"/>
    <w:semiHidden/>
    <w:unhideWhenUsed/>
    <w:rsid w:val="007D561C"/>
    <w:rPr>
      <w:color w:val="605E5C"/>
      <w:shd w:val="clear" w:color="auto" w:fill="E1DFDD"/>
    </w:rPr>
  </w:style>
  <w:style w:type="character" w:styleId="Lienhypertextesuivivisit">
    <w:name w:val="FollowedHyperlink"/>
    <w:basedOn w:val="Policepardfaut"/>
    <w:uiPriority w:val="99"/>
    <w:semiHidden/>
    <w:unhideWhenUsed/>
    <w:rsid w:val="001A6594"/>
    <w:rPr>
      <w:color w:val="000000" w:themeColor="followedHyperlink"/>
      <w:u w:val="single"/>
    </w:rPr>
  </w:style>
  <w:style w:type="character" w:styleId="lev">
    <w:name w:val="Strong"/>
    <w:basedOn w:val="Policepardfaut"/>
    <w:uiPriority w:val="22"/>
    <w:qFormat/>
    <w:rsid w:val="009103D2"/>
    <w:rPr>
      <w:b/>
      <w:bCs/>
    </w:rPr>
  </w:style>
  <w:style w:type="paragraph" w:customStyle="1" w:styleId="msonormal0">
    <w:name w:val="msonormal"/>
    <w:basedOn w:val="Normal"/>
    <w:rsid w:val="00995C97"/>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customStyle="1" w:styleId="xl65">
    <w:name w:val="xl65"/>
    <w:basedOn w:val="Normal"/>
    <w:rsid w:val="00995C97"/>
    <w:pPr>
      <w:pBdr>
        <w:top w:val="single" w:sz="4" w:space="0" w:color="808080"/>
        <w:left w:val="single" w:sz="4" w:space="0" w:color="808080"/>
        <w:bottom w:val="single" w:sz="4" w:space="0" w:color="000000"/>
        <w:right w:val="single" w:sz="4" w:space="0" w:color="000000"/>
      </w:pBdr>
      <w:shd w:val="clear" w:color="000000" w:fill="C8EC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fr-FR"/>
    </w:rPr>
  </w:style>
  <w:style w:type="paragraph" w:customStyle="1" w:styleId="xl66">
    <w:name w:val="xl66"/>
    <w:basedOn w:val="Normal"/>
    <w:rsid w:val="00995C97"/>
    <w:pPr>
      <w:pBdr>
        <w:top w:val="single" w:sz="4" w:space="0" w:color="808080"/>
        <w:left w:val="single" w:sz="4" w:space="0" w:color="000000"/>
        <w:bottom w:val="single" w:sz="4" w:space="0" w:color="000000"/>
        <w:right w:val="single" w:sz="4" w:space="0" w:color="000000"/>
      </w:pBdr>
      <w:shd w:val="clear" w:color="000000" w:fill="C8EC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fr-FR"/>
    </w:rPr>
  </w:style>
  <w:style w:type="paragraph" w:customStyle="1" w:styleId="xl67">
    <w:name w:val="xl67"/>
    <w:basedOn w:val="Normal"/>
    <w:rsid w:val="00995C97"/>
    <w:pPr>
      <w:pBdr>
        <w:top w:val="single" w:sz="4" w:space="0" w:color="000000"/>
        <w:left w:val="single" w:sz="4" w:space="0" w:color="000000"/>
        <w:bottom w:val="single" w:sz="4" w:space="0" w:color="000000"/>
        <w:right w:val="single" w:sz="4" w:space="0" w:color="000000"/>
      </w:pBdr>
      <w:shd w:val="clear" w:color="000000" w:fill="F0F8FF"/>
      <w:spacing w:before="100" w:beforeAutospacing="1" w:after="100" w:afterAutospacing="1" w:line="240" w:lineRule="auto"/>
      <w:textAlignment w:val="top"/>
    </w:pPr>
    <w:rPr>
      <w:rFonts w:ascii="Times New Roman" w:eastAsia="Times New Roman" w:hAnsi="Times New Roman" w:cs="Times New Roman"/>
      <w:color w:val="000000"/>
      <w:sz w:val="24"/>
      <w:szCs w:val="24"/>
      <w:lang w:eastAsia="fr-FR"/>
    </w:rPr>
  </w:style>
  <w:style w:type="paragraph" w:customStyle="1" w:styleId="xl68">
    <w:name w:val="xl68"/>
    <w:basedOn w:val="Normal"/>
    <w:rsid w:val="00995C97"/>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textAlignment w:val="top"/>
    </w:pPr>
    <w:rPr>
      <w:rFonts w:ascii="Times New Roman" w:eastAsia="Times New Roman" w:hAnsi="Times New Roman" w:cs="Times New Roman"/>
      <w:color w:val="000000"/>
      <w:sz w:val="24"/>
      <w:szCs w:val="24"/>
      <w:lang w:eastAsia="fr-FR"/>
    </w:rPr>
  </w:style>
  <w:style w:type="paragraph" w:customStyle="1" w:styleId="xl69">
    <w:name w:val="xl69"/>
    <w:basedOn w:val="Normal"/>
    <w:rsid w:val="00995C97"/>
    <w:pPr>
      <w:pBdr>
        <w:top w:val="single" w:sz="4" w:space="0" w:color="000000"/>
        <w:left w:val="single" w:sz="4" w:space="0" w:color="000000"/>
        <w:bottom w:val="single" w:sz="4" w:space="0" w:color="808080"/>
        <w:right w:val="single" w:sz="4" w:space="0" w:color="000000"/>
      </w:pBdr>
      <w:shd w:val="clear" w:color="000000" w:fill="FFFFFF"/>
      <w:spacing w:before="100" w:beforeAutospacing="1" w:after="100" w:afterAutospacing="1" w:line="240" w:lineRule="auto"/>
      <w:textAlignment w:val="top"/>
    </w:pPr>
    <w:rPr>
      <w:rFonts w:ascii="Times New Roman" w:eastAsia="Times New Roman" w:hAnsi="Times New Roman" w:cs="Times New Roman"/>
      <w:color w:val="000000"/>
      <w:sz w:val="24"/>
      <w:szCs w:val="24"/>
      <w:lang w:eastAsia="fr-FR"/>
    </w:rPr>
  </w:style>
  <w:style w:type="paragraph" w:customStyle="1" w:styleId="xl70">
    <w:name w:val="xl70"/>
    <w:basedOn w:val="Normal"/>
    <w:rsid w:val="00995C97"/>
    <w:pPr>
      <w:pBdr>
        <w:top w:val="single" w:sz="4" w:space="0" w:color="000000"/>
        <w:left w:val="single" w:sz="4" w:space="0" w:color="808080"/>
        <w:bottom w:val="single" w:sz="4" w:space="0" w:color="000000"/>
      </w:pBdr>
      <w:shd w:val="clear" w:color="000000" w:fill="D8ECFF"/>
      <w:spacing w:before="100" w:beforeAutospacing="1" w:after="100" w:afterAutospacing="1" w:line="240" w:lineRule="auto"/>
      <w:textAlignment w:val="top"/>
    </w:pPr>
    <w:rPr>
      <w:rFonts w:ascii="Times New Roman" w:eastAsia="Times New Roman" w:hAnsi="Times New Roman" w:cs="Times New Roman"/>
      <w:b/>
      <w:bCs/>
      <w:color w:val="000000"/>
      <w:sz w:val="24"/>
      <w:szCs w:val="24"/>
      <w:lang w:eastAsia="fr-FR"/>
    </w:rPr>
  </w:style>
  <w:style w:type="paragraph" w:customStyle="1" w:styleId="xl71">
    <w:name w:val="xl71"/>
    <w:basedOn w:val="Normal"/>
    <w:rsid w:val="00995C97"/>
    <w:pPr>
      <w:pBdr>
        <w:top w:val="single" w:sz="4" w:space="0" w:color="000000"/>
        <w:bottom w:val="single" w:sz="4" w:space="0" w:color="000000"/>
      </w:pBdr>
      <w:shd w:val="clear" w:color="000000" w:fill="D8ECFF"/>
      <w:spacing w:before="100" w:beforeAutospacing="1" w:after="100" w:afterAutospacing="1" w:line="240" w:lineRule="auto"/>
      <w:textAlignment w:val="top"/>
    </w:pPr>
    <w:rPr>
      <w:rFonts w:ascii="Times New Roman" w:eastAsia="Times New Roman" w:hAnsi="Times New Roman" w:cs="Times New Roman"/>
      <w:b/>
      <w:bCs/>
      <w:color w:val="000000"/>
      <w:sz w:val="24"/>
      <w:szCs w:val="24"/>
      <w:lang w:eastAsia="fr-FR"/>
    </w:rPr>
  </w:style>
  <w:style w:type="paragraph" w:customStyle="1" w:styleId="xl72">
    <w:name w:val="xl72"/>
    <w:basedOn w:val="Normal"/>
    <w:rsid w:val="00995C97"/>
    <w:pPr>
      <w:pBdr>
        <w:top w:val="single" w:sz="4" w:space="0" w:color="000000"/>
        <w:left w:val="single" w:sz="4" w:space="0" w:color="808080"/>
        <w:bottom w:val="single" w:sz="4" w:space="0" w:color="000000"/>
        <w:right w:val="single" w:sz="4" w:space="0" w:color="000000"/>
      </w:pBdr>
      <w:shd w:val="clear" w:color="000000" w:fill="F0F8FF"/>
      <w:spacing w:before="100" w:beforeAutospacing="1" w:after="100" w:afterAutospacing="1" w:line="240" w:lineRule="auto"/>
      <w:textAlignment w:val="top"/>
    </w:pPr>
    <w:rPr>
      <w:rFonts w:ascii="Times New Roman" w:eastAsia="Times New Roman" w:hAnsi="Times New Roman" w:cs="Times New Roman"/>
      <w:color w:val="000000"/>
      <w:sz w:val="24"/>
      <w:szCs w:val="24"/>
      <w:lang w:eastAsia="fr-FR"/>
    </w:rPr>
  </w:style>
  <w:style w:type="paragraph" w:customStyle="1" w:styleId="xl73">
    <w:name w:val="xl73"/>
    <w:basedOn w:val="Normal"/>
    <w:rsid w:val="00995C97"/>
    <w:pPr>
      <w:pBdr>
        <w:top w:val="single" w:sz="4" w:space="0" w:color="000000"/>
        <w:left w:val="single" w:sz="4" w:space="0" w:color="808080"/>
        <w:bottom w:val="single" w:sz="4" w:space="0" w:color="000000"/>
        <w:right w:val="single" w:sz="4" w:space="0" w:color="000000"/>
      </w:pBdr>
      <w:shd w:val="clear" w:color="000000" w:fill="FFFFFF"/>
      <w:spacing w:before="100" w:beforeAutospacing="1" w:after="100" w:afterAutospacing="1" w:line="240" w:lineRule="auto"/>
      <w:textAlignment w:val="top"/>
    </w:pPr>
    <w:rPr>
      <w:rFonts w:ascii="Times New Roman" w:eastAsia="Times New Roman" w:hAnsi="Times New Roman" w:cs="Times New Roman"/>
      <w:color w:val="000000"/>
      <w:sz w:val="24"/>
      <w:szCs w:val="24"/>
      <w:lang w:eastAsia="fr-FR"/>
    </w:rPr>
  </w:style>
  <w:style w:type="paragraph" w:customStyle="1" w:styleId="xl74">
    <w:name w:val="xl74"/>
    <w:basedOn w:val="Normal"/>
    <w:rsid w:val="00995C97"/>
    <w:pPr>
      <w:pBdr>
        <w:top w:val="single" w:sz="4" w:space="0" w:color="000000"/>
        <w:left w:val="single" w:sz="4" w:space="0" w:color="808080"/>
        <w:bottom w:val="single" w:sz="4" w:space="0" w:color="808080"/>
        <w:right w:val="single" w:sz="4" w:space="0" w:color="000000"/>
      </w:pBdr>
      <w:shd w:val="clear" w:color="000000" w:fill="FFFFFF"/>
      <w:spacing w:before="100" w:beforeAutospacing="1" w:after="100" w:afterAutospacing="1" w:line="240" w:lineRule="auto"/>
      <w:textAlignment w:val="top"/>
    </w:pPr>
    <w:rPr>
      <w:rFonts w:ascii="Times New Roman" w:eastAsia="Times New Roman" w:hAnsi="Times New Roman" w:cs="Times New Roman"/>
      <w:color w:val="000000"/>
      <w:sz w:val="24"/>
      <w:szCs w:val="24"/>
      <w:lang w:eastAsia="fr-FR"/>
    </w:rPr>
  </w:style>
  <w:style w:type="paragraph" w:styleId="Rvision">
    <w:name w:val="Revision"/>
    <w:hidden/>
    <w:uiPriority w:val="99"/>
    <w:semiHidden/>
    <w:rsid w:val="00DA020A"/>
    <w:pPr>
      <w:spacing w:after="0" w:line="240" w:lineRule="auto"/>
    </w:pPr>
    <w:rPr>
      <w:color w:val="000000" w:themeColor="text1"/>
    </w:rPr>
  </w:style>
  <w:style w:type="table" w:styleId="TableauGrille1Clair-Accentuation1">
    <w:name w:val="Grid Table 1 Light Accent 1"/>
    <w:basedOn w:val="TableauNormal"/>
    <w:uiPriority w:val="46"/>
    <w:rsid w:val="00EE2EF5"/>
    <w:pPr>
      <w:spacing w:after="0" w:line="240" w:lineRule="auto"/>
    </w:pPr>
    <w:tblPr>
      <w:tblStyleRowBandSize w:val="1"/>
      <w:tblStyleColBandSize w:val="1"/>
      <w:tblBorders>
        <w:top w:val="single" w:sz="4" w:space="0" w:color="73BBFF" w:themeColor="accent1" w:themeTint="66"/>
        <w:left w:val="single" w:sz="4" w:space="0" w:color="73BBFF" w:themeColor="accent1" w:themeTint="66"/>
        <w:bottom w:val="single" w:sz="4" w:space="0" w:color="73BBFF" w:themeColor="accent1" w:themeTint="66"/>
        <w:right w:val="single" w:sz="4" w:space="0" w:color="73BBFF" w:themeColor="accent1" w:themeTint="66"/>
        <w:insideH w:val="single" w:sz="4" w:space="0" w:color="73BBFF" w:themeColor="accent1" w:themeTint="66"/>
        <w:insideV w:val="single" w:sz="4" w:space="0" w:color="73BBFF" w:themeColor="accent1" w:themeTint="66"/>
      </w:tblBorders>
    </w:tblPr>
    <w:tblStylePr w:type="firstRow">
      <w:rPr>
        <w:b/>
        <w:bCs/>
      </w:rPr>
      <w:tblPr/>
      <w:tcPr>
        <w:tcBorders>
          <w:bottom w:val="single" w:sz="12" w:space="0" w:color="2D99FF" w:themeColor="accent1" w:themeTint="99"/>
        </w:tcBorders>
      </w:tcPr>
    </w:tblStylePr>
    <w:tblStylePr w:type="lastRow">
      <w:rPr>
        <w:b/>
        <w:bCs/>
      </w:rPr>
      <w:tblPr/>
      <w:tcPr>
        <w:tcBorders>
          <w:top w:val="double" w:sz="2" w:space="0" w:color="2D99FF" w:themeColor="accent1" w:themeTint="99"/>
        </w:tcBorders>
      </w:tcPr>
    </w:tblStylePr>
    <w:tblStylePr w:type="firstCol">
      <w:rPr>
        <w:b/>
        <w:bCs/>
      </w:rPr>
    </w:tblStylePr>
    <w:tblStylePr w:type="lastCol">
      <w:rPr>
        <w:b/>
        <w:bCs/>
      </w:rPr>
    </w:tblStylePr>
  </w:style>
  <w:style w:type="table" w:styleId="TableauGrille3">
    <w:name w:val="Grid Table 3"/>
    <w:basedOn w:val="TableauNormal"/>
    <w:uiPriority w:val="48"/>
    <w:rsid w:val="00EE2E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M4">
    <w:name w:val="toc 4"/>
    <w:basedOn w:val="Normal"/>
    <w:next w:val="Normal"/>
    <w:autoRedefine/>
    <w:uiPriority w:val="39"/>
    <w:unhideWhenUsed/>
    <w:rsid w:val="00725CA6"/>
    <w:pPr>
      <w:spacing w:after="100" w:line="259" w:lineRule="auto"/>
      <w:ind w:left="660"/>
    </w:pPr>
    <w:rPr>
      <w:rFonts w:eastAsiaTheme="minorEastAsia"/>
      <w:color w:val="auto"/>
      <w:lang w:eastAsia="fr-FR"/>
    </w:rPr>
  </w:style>
  <w:style w:type="paragraph" w:styleId="TM5">
    <w:name w:val="toc 5"/>
    <w:basedOn w:val="Normal"/>
    <w:next w:val="Normal"/>
    <w:autoRedefine/>
    <w:uiPriority w:val="39"/>
    <w:unhideWhenUsed/>
    <w:rsid w:val="00725CA6"/>
    <w:pPr>
      <w:spacing w:after="100" w:line="259" w:lineRule="auto"/>
      <w:ind w:left="880"/>
    </w:pPr>
    <w:rPr>
      <w:rFonts w:eastAsiaTheme="minorEastAsia"/>
      <w:color w:val="auto"/>
      <w:lang w:eastAsia="fr-FR"/>
    </w:rPr>
  </w:style>
  <w:style w:type="paragraph" w:styleId="TM6">
    <w:name w:val="toc 6"/>
    <w:basedOn w:val="Normal"/>
    <w:next w:val="Normal"/>
    <w:autoRedefine/>
    <w:uiPriority w:val="39"/>
    <w:unhideWhenUsed/>
    <w:rsid w:val="00725CA6"/>
    <w:pPr>
      <w:spacing w:after="100" w:line="259" w:lineRule="auto"/>
      <w:ind w:left="1100"/>
    </w:pPr>
    <w:rPr>
      <w:rFonts w:eastAsiaTheme="minorEastAsia"/>
      <w:color w:val="auto"/>
      <w:lang w:eastAsia="fr-FR"/>
    </w:rPr>
  </w:style>
  <w:style w:type="paragraph" w:styleId="TM7">
    <w:name w:val="toc 7"/>
    <w:basedOn w:val="Normal"/>
    <w:next w:val="Normal"/>
    <w:autoRedefine/>
    <w:uiPriority w:val="39"/>
    <w:unhideWhenUsed/>
    <w:rsid w:val="00725CA6"/>
    <w:pPr>
      <w:spacing w:after="100" w:line="259" w:lineRule="auto"/>
      <w:ind w:left="1320"/>
    </w:pPr>
    <w:rPr>
      <w:rFonts w:eastAsiaTheme="minorEastAsia"/>
      <w:color w:val="auto"/>
      <w:lang w:eastAsia="fr-FR"/>
    </w:rPr>
  </w:style>
  <w:style w:type="paragraph" w:styleId="TM8">
    <w:name w:val="toc 8"/>
    <w:basedOn w:val="Normal"/>
    <w:next w:val="Normal"/>
    <w:autoRedefine/>
    <w:uiPriority w:val="39"/>
    <w:unhideWhenUsed/>
    <w:rsid w:val="00725CA6"/>
    <w:pPr>
      <w:spacing w:after="100" w:line="259" w:lineRule="auto"/>
      <w:ind w:left="1540"/>
    </w:pPr>
    <w:rPr>
      <w:rFonts w:eastAsiaTheme="minorEastAsia"/>
      <w:color w:val="auto"/>
      <w:lang w:eastAsia="fr-FR"/>
    </w:rPr>
  </w:style>
  <w:style w:type="paragraph" w:styleId="TM9">
    <w:name w:val="toc 9"/>
    <w:basedOn w:val="Normal"/>
    <w:next w:val="Normal"/>
    <w:autoRedefine/>
    <w:uiPriority w:val="39"/>
    <w:unhideWhenUsed/>
    <w:rsid w:val="00725CA6"/>
    <w:pPr>
      <w:spacing w:after="100" w:line="259" w:lineRule="auto"/>
      <w:ind w:left="1760"/>
    </w:pPr>
    <w:rPr>
      <w:rFonts w:eastAsiaTheme="minorEastAsia"/>
      <w:color w:val="auto"/>
      <w:lang w:eastAsia="fr-FR"/>
    </w:rPr>
  </w:style>
  <w:style w:type="table" w:styleId="TableauGrille5Fonc-Accentuation1">
    <w:name w:val="Grid Table 5 Dark Accent 1"/>
    <w:basedOn w:val="TableauNormal"/>
    <w:uiPriority w:val="50"/>
    <w:rsid w:val="00691C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DC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3A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3A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3A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3A1" w:themeFill="accent1"/>
      </w:tcPr>
    </w:tblStylePr>
    <w:tblStylePr w:type="band1Vert">
      <w:tblPr/>
      <w:tcPr>
        <w:shd w:val="clear" w:color="auto" w:fill="73BBFF" w:themeFill="accent1" w:themeFillTint="66"/>
      </w:tcPr>
    </w:tblStylePr>
    <w:tblStylePr w:type="band1Horz">
      <w:tblPr/>
      <w:tcPr>
        <w:shd w:val="clear" w:color="auto" w:fill="73BBFF" w:themeFill="accent1" w:themeFillTint="66"/>
      </w:tcPr>
    </w:tblStylePr>
  </w:style>
  <w:style w:type="character" w:customStyle="1" w:styleId="TextetableauCar">
    <w:name w:val="Texte tableau Car"/>
    <w:basedOn w:val="Policepardfaut"/>
    <w:link w:val="Textetableau"/>
    <w:locked/>
    <w:rsid w:val="001E05A6"/>
    <w:rPr>
      <w:rFonts w:ascii="Parisine Office" w:hAnsi="Parisine Office"/>
    </w:rPr>
  </w:style>
  <w:style w:type="paragraph" w:customStyle="1" w:styleId="Textetableau">
    <w:name w:val="Texte tableau"/>
    <w:basedOn w:val="Normal"/>
    <w:link w:val="TextetableauCar"/>
    <w:rsid w:val="001E05A6"/>
    <w:pPr>
      <w:spacing w:before="60" w:after="60" w:line="240" w:lineRule="auto"/>
      <w:ind w:left="74" w:right="74"/>
    </w:pPr>
    <w:rPr>
      <w:rFonts w:ascii="Parisine Office" w:hAnsi="Parisine Office"/>
      <w:color w:val="auto"/>
    </w:rPr>
  </w:style>
  <w:style w:type="paragraph" w:styleId="Listepuces">
    <w:name w:val="List Bullet"/>
    <w:aliases w:val="LAP1"/>
    <w:basedOn w:val="Normal"/>
    <w:uiPriority w:val="99"/>
    <w:semiHidden/>
    <w:unhideWhenUsed/>
    <w:rsid w:val="00BC7328"/>
    <w:pPr>
      <w:numPr>
        <w:numId w:val="7"/>
      </w:numPr>
      <w:spacing w:before="40" w:line="240" w:lineRule="auto"/>
    </w:pPr>
    <w:rPr>
      <w:rFonts w:ascii="Parisine Office" w:hAnsi="Parisine Office" w:cs="Calibri"/>
      <w:color w:val="auto"/>
      <w:lang w:eastAsia="fr-FR"/>
    </w:rPr>
  </w:style>
  <w:style w:type="paragraph" w:customStyle="1" w:styleId="Sous-fragment">
    <w:name w:val="Sous-fragment"/>
    <w:basedOn w:val="Normal"/>
    <w:rsid w:val="00BC7328"/>
    <w:pPr>
      <w:spacing w:before="120" w:line="240" w:lineRule="auto"/>
      <w:ind w:right="57"/>
      <w:jc w:val="right"/>
    </w:pPr>
    <w:rPr>
      <w:rFonts w:ascii="Arial" w:hAnsi="Arial" w:cs="Arial"/>
      <w:b/>
      <w:bCs/>
      <w:i/>
      <w:iCs/>
      <w:color w:val="00716E"/>
      <w:sz w:val="20"/>
      <w:szCs w:val="20"/>
      <w:lang w:eastAsia="fr-FR"/>
    </w:rPr>
  </w:style>
  <w:style w:type="numbering" w:customStyle="1" w:styleId="RIE">
    <w:name w:val="RIE"/>
    <w:uiPriority w:val="99"/>
    <w:rsid w:val="00AA4467"/>
    <w:pPr>
      <w:numPr>
        <w:numId w:val="10"/>
      </w:numPr>
    </w:pPr>
  </w:style>
  <w:style w:type="table" w:styleId="TableauGrille4-Accentuation5">
    <w:name w:val="Grid Table 4 Accent 5"/>
    <w:basedOn w:val="TableauNormal"/>
    <w:uiPriority w:val="49"/>
    <w:rsid w:val="00675421"/>
    <w:pPr>
      <w:spacing w:after="0" w:line="240" w:lineRule="auto"/>
    </w:pPr>
    <w:tblPr>
      <w:tblStyleRowBandSize w:val="1"/>
      <w:tblStyleColBandSize w:val="1"/>
      <w:tblBorders>
        <w:top w:val="single" w:sz="4" w:space="0" w:color="FFD163" w:themeColor="accent5" w:themeTint="99"/>
        <w:left w:val="single" w:sz="4" w:space="0" w:color="FFD163" w:themeColor="accent5" w:themeTint="99"/>
        <w:bottom w:val="single" w:sz="4" w:space="0" w:color="FFD163" w:themeColor="accent5" w:themeTint="99"/>
        <w:right w:val="single" w:sz="4" w:space="0" w:color="FFD163" w:themeColor="accent5" w:themeTint="99"/>
        <w:insideH w:val="single" w:sz="4" w:space="0" w:color="FFD163" w:themeColor="accent5" w:themeTint="99"/>
        <w:insideV w:val="single" w:sz="4" w:space="0" w:color="FFD163" w:themeColor="accent5" w:themeTint="99"/>
      </w:tblBorders>
    </w:tblPr>
    <w:tblStylePr w:type="firstRow">
      <w:rPr>
        <w:b/>
        <w:bCs/>
        <w:color w:val="FFFFFF" w:themeColor="background1"/>
      </w:rPr>
      <w:tblPr/>
      <w:tcPr>
        <w:tcBorders>
          <w:top w:val="single" w:sz="4" w:space="0" w:color="FAB200" w:themeColor="accent5"/>
          <w:left w:val="single" w:sz="4" w:space="0" w:color="FAB200" w:themeColor="accent5"/>
          <w:bottom w:val="single" w:sz="4" w:space="0" w:color="FAB200" w:themeColor="accent5"/>
          <w:right w:val="single" w:sz="4" w:space="0" w:color="FAB200" w:themeColor="accent5"/>
          <w:insideH w:val="nil"/>
          <w:insideV w:val="nil"/>
        </w:tcBorders>
        <w:shd w:val="clear" w:color="auto" w:fill="FAB200" w:themeFill="accent5"/>
      </w:tcPr>
    </w:tblStylePr>
    <w:tblStylePr w:type="lastRow">
      <w:rPr>
        <w:b/>
        <w:bCs/>
      </w:rPr>
      <w:tblPr/>
      <w:tcPr>
        <w:tcBorders>
          <w:top w:val="double" w:sz="4" w:space="0" w:color="FAB200" w:themeColor="accent5"/>
        </w:tcBorders>
      </w:tcPr>
    </w:tblStylePr>
    <w:tblStylePr w:type="firstCol">
      <w:rPr>
        <w:b/>
        <w:bCs/>
      </w:rPr>
    </w:tblStylePr>
    <w:tblStylePr w:type="lastCol">
      <w:rPr>
        <w:b/>
        <w:bCs/>
      </w:rPr>
    </w:tblStylePr>
    <w:tblStylePr w:type="band1Vert">
      <w:tblPr/>
      <w:tcPr>
        <w:shd w:val="clear" w:color="auto" w:fill="FFEFCB" w:themeFill="accent5" w:themeFillTint="33"/>
      </w:tcPr>
    </w:tblStylePr>
    <w:tblStylePr w:type="band1Horz">
      <w:tblPr/>
      <w:tcPr>
        <w:shd w:val="clear" w:color="auto" w:fill="FFEFCB" w:themeFill="accent5" w:themeFillTint="33"/>
      </w:tcPr>
    </w:tblStylePr>
  </w:style>
  <w:style w:type="table" w:styleId="TableauListe4-Accentuation1">
    <w:name w:val="List Table 4 Accent 1"/>
    <w:basedOn w:val="TableauNormal"/>
    <w:uiPriority w:val="49"/>
    <w:rsid w:val="00675421"/>
    <w:pPr>
      <w:spacing w:after="0" w:line="240" w:lineRule="auto"/>
    </w:pPr>
    <w:tblPr>
      <w:tblStyleRowBandSize w:val="1"/>
      <w:tblStyleColBandSize w:val="1"/>
      <w:tblBorders>
        <w:top w:val="single" w:sz="4" w:space="0" w:color="2D99FF" w:themeColor="accent1" w:themeTint="99"/>
        <w:left w:val="single" w:sz="4" w:space="0" w:color="2D99FF" w:themeColor="accent1" w:themeTint="99"/>
        <w:bottom w:val="single" w:sz="4" w:space="0" w:color="2D99FF" w:themeColor="accent1" w:themeTint="99"/>
        <w:right w:val="single" w:sz="4" w:space="0" w:color="2D99FF" w:themeColor="accent1" w:themeTint="99"/>
        <w:insideH w:val="single" w:sz="4" w:space="0" w:color="2D99FF" w:themeColor="accent1" w:themeTint="99"/>
      </w:tblBorders>
    </w:tblPr>
    <w:tblStylePr w:type="firstRow">
      <w:rPr>
        <w:b/>
        <w:bCs/>
        <w:color w:val="FFFFFF" w:themeColor="background1"/>
      </w:rPr>
      <w:tblPr/>
      <w:tcPr>
        <w:tcBorders>
          <w:top w:val="single" w:sz="4" w:space="0" w:color="0053A1" w:themeColor="accent1"/>
          <w:left w:val="single" w:sz="4" w:space="0" w:color="0053A1" w:themeColor="accent1"/>
          <w:bottom w:val="single" w:sz="4" w:space="0" w:color="0053A1" w:themeColor="accent1"/>
          <w:right w:val="single" w:sz="4" w:space="0" w:color="0053A1" w:themeColor="accent1"/>
          <w:insideH w:val="nil"/>
        </w:tcBorders>
        <w:shd w:val="clear" w:color="auto" w:fill="0053A1" w:themeFill="accent1"/>
      </w:tcPr>
    </w:tblStylePr>
    <w:tblStylePr w:type="lastRow">
      <w:rPr>
        <w:b/>
        <w:bCs/>
      </w:rPr>
      <w:tblPr/>
      <w:tcPr>
        <w:tcBorders>
          <w:top w:val="double" w:sz="4" w:space="0" w:color="2D99FF" w:themeColor="accent1" w:themeTint="99"/>
        </w:tcBorders>
      </w:tcPr>
    </w:tblStylePr>
    <w:tblStylePr w:type="firstCol">
      <w:rPr>
        <w:b/>
        <w:bCs/>
      </w:rPr>
    </w:tblStylePr>
    <w:tblStylePr w:type="lastCol">
      <w:rPr>
        <w:b/>
        <w:bCs/>
      </w:rPr>
    </w:tblStylePr>
    <w:tblStylePr w:type="band1Vert">
      <w:tblPr/>
      <w:tcPr>
        <w:shd w:val="clear" w:color="auto" w:fill="B9DCFF" w:themeFill="accent1" w:themeFillTint="33"/>
      </w:tcPr>
    </w:tblStylePr>
    <w:tblStylePr w:type="band1Horz">
      <w:tblPr/>
      <w:tcPr>
        <w:shd w:val="clear" w:color="auto" w:fill="B9DCFF" w:themeFill="accent1" w:themeFillTint="33"/>
      </w:tcPr>
    </w:tblStylePr>
  </w:style>
  <w:style w:type="table" w:styleId="TableauListe3-Accentuation1">
    <w:name w:val="List Table 3 Accent 1"/>
    <w:basedOn w:val="TableauNormal"/>
    <w:uiPriority w:val="48"/>
    <w:rsid w:val="00BB32B9"/>
    <w:pPr>
      <w:spacing w:after="0" w:line="240" w:lineRule="auto"/>
    </w:pPr>
    <w:tblPr>
      <w:tblStyleRowBandSize w:val="1"/>
      <w:tblStyleColBandSize w:val="1"/>
      <w:tblBorders>
        <w:top w:val="single" w:sz="4" w:space="0" w:color="0053A1" w:themeColor="accent1"/>
        <w:left w:val="single" w:sz="4" w:space="0" w:color="0053A1" w:themeColor="accent1"/>
        <w:bottom w:val="single" w:sz="4" w:space="0" w:color="0053A1" w:themeColor="accent1"/>
        <w:right w:val="single" w:sz="4" w:space="0" w:color="0053A1" w:themeColor="accent1"/>
      </w:tblBorders>
    </w:tblPr>
    <w:tblStylePr w:type="firstRow">
      <w:rPr>
        <w:b/>
        <w:bCs/>
        <w:color w:val="FFFFFF" w:themeColor="background1"/>
      </w:rPr>
      <w:tblPr/>
      <w:tcPr>
        <w:shd w:val="clear" w:color="auto" w:fill="0053A1" w:themeFill="accent1"/>
      </w:tcPr>
    </w:tblStylePr>
    <w:tblStylePr w:type="lastRow">
      <w:rPr>
        <w:b/>
        <w:bCs/>
      </w:rPr>
      <w:tblPr/>
      <w:tcPr>
        <w:tcBorders>
          <w:top w:val="double" w:sz="4" w:space="0" w:color="0053A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3A1" w:themeColor="accent1"/>
          <w:right w:val="single" w:sz="4" w:space="0" w:color="0053A1" w:themeColor="accent1"/>
        </w:tcBorders>
      </w:tcPr>
    </w:tblStylePr>
    <w:tblStylePr w:type="band1Horz">
      <w:tblPr/>
      <w:tcPr>
        <w:tcBorders>
          <w:top w:val="single" w:sz="4" w:space="0" w:color="0053A1" w:themeColor="accent1"/>
          <w:bottom w:val="single" w:sz="4" w:space="0" w:color="0053A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3A1" w:themeColor="accent1"/>
          <w:left w:val="nil"/>
        </w:tcBorders>
      </w:tcPr>
    </w:tblStylePr>
    <w:tblStylePr w:type="swCell">
      <w:tblPr/>
      <w:tcPr>
        <w:tcBorders>
          <w:top w:val="double" w:sz="4" w:space="0" w:color="0053A1" w:themeColor="accent1"/>
          <w:right w:val="nil"/>
        </w:tcBorders>
      </w:tcPr>
    </w:tblStylePr>
  </w:style>
  <w:style w:type="character" w:customStyle="1" w:styleId="hgkelc">
    <w:name w:val="hgkelc"/>
    <w:basedOn w:val="Policepardfaut"/>
    <w:rsid w:val="00472CB2"/>
  </w:style>
  <w:style w:type="character" w:customStyle="1" w:styleId="lang-en">
    <w:name w:val="lang-en"/>
    <w:basedOn w:val="Policepardfaut"/>
    <w:rsid w:val="00387110"/>
  </w:style>
  <w:style w:type="paragraph" w:customStyle="1" w:styleId="RHBodyText">
    <w:name w:val="RH Body Text"/>
    <w:basedOn w:val="Normal"/>
    <w:qFormat/>
    <w:rsid w:val="00A057DC"/>
    <w:pPr>
      <w:tabs>
        <w:tab w:val="left" w:pos="720"/>
      </w:tabs>
      <w:suppressAutoHyphens/>
      <w:overflowPunct w:val="0"/>
      <w:autoSpaceDE w:val="0"/>
      <w:spacing w:before="120" w:after="120" w:line="240" w:lineRule="auto"/>
      <w:jc w:val="both"/>
      <w:textAlignment w:val="baseline"/>
    </w:pPr>
    <w:rPr>
      <w:rFonts w:ascii="Liberation Sans" w:eastAsia="Times New Roman" w:hAnsi="Liberation Sans" w:cs="Liberation Sans"/>
      <w:color w:val="auto"/>
      <w:kern w:val="2"/>
      <w:sz w:val="20"/>
      <w:szCs w:val="20"/>
      <w:lang w:eastAsia="zh-CN"/>
    </w:rPr>
  </w:style>
  <w:style w:type="paragraph" w:customStyle="1" w:styleId="Code">
    <w:name w:val="Code"/>
    <w:basedOn w:val="Normal"/>
    <w:link w:val="CodeCar"/>
    <w:qFormat/>
    <w:rsid w:val="000D0388"/>
    <w:pPr>
      <w:shd w:val="clear" w:color="auto" w:fill="1E1E1E"/>
      <w:spacing w:line="285" w:lineRule="atLeast"/>
    </w:pPr>
    <w:rPr>
      <w:rFonts w:ascii="Consolas" w:eastAsia="Times New Roman" w:hAnsi="Consolas" w:cs="Times New Roman"/>
      <w:color w:val="D4D4D4"/>
      <w:sz w:val="21"/>
      <w:szCs w:val="21"/>
      <w:lang w:eastAsia="fr-FR"/>
    </w:rPr>
  </w:style>
  <w:style w:type="character" w:customStyle="1" w:styleId="CodeCar">
    <w:name w:val="Code Car"/>
    <w:basedOn w:val="Policepardfaut"/>
    <w:link w:val="Code"/>
    <w:rsid w:val="000D0388"/>
    <w:rPr>
      <w:rFonts w:ascii="Consolas" w:eastAsia="Times New Roman" w:hAnsi="Consolas" w:cs="Times New Roman"/>
      <w:color w:val="D4D4D4"/>
      <w:sz w:val="21"/>
      <w:szCs w:val="21"/>
      <w:shd w:val="clear" w:color="auto" w:fill="1E1E1E"/>
      <w:lang w:eastAsia="fr-FR"/>
    </w:rPr>
  </w:style>
  <w:style w:type="paragraph" w:customStyle="1" w:styleId="Commandes">
    <w:name w:val="Commandes"/>
    <w:basedOn w:val="NormalWeb"/>
    <w:qFormat/>
    <w:rsid w:val="004D533D"/>
    <w:pPr>
      <w:pBdr>
        <w:top w:val="single" w:sz="4" w:space="1" w:color="auto" w:shadow="1"/>
        <w:left w:val="single" w:sz="4" w:space="4" w:color="auto" w:shadow="1"/>
        <w:bottom w:val="single" w:sz="4" w:space="1" w:color="auto" w:shadow="1"/>
        <w:right w:val="single" w:sz="4" w:space="4" w:color="auto" w:shadow="1"/>
      </w:pBdr>
      <w:shd w:val="clear" w:color="auto" w:fill="F2F2F2" w:themeFill="background1" w:themeFillShade="F2"/>
      <w:spacing w:before="0"/>
    </w:pPr>
    <w:rPr>
      <w:rFonts w:ascii="Courier New" w:eastAsiaTheme="minorHAnsi" w:hAnsi="Courier New" w:cstheme="minorBidi"/>
      <w:color w:val="000000" w:themeColor="text1"/>
      <w:sz w:val="20"/>
      <w:szCs w:val="22"/>
      <w:lang w:eastAsia="en-US"/>
    </w:rPr>
  </w:style>
  <w:style w:type="paragraph" w:customStyle="1" w:styleId="paragraph">
    <w:name w:val="paragraph"/>
    <w:basedOn w:val="Normal"/>
    <w:rsid w:val="006B743B"/>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customStyle="1" w:styleId="normaltextrun">
    <w:name w:val="normaltextrun"/>
    <w:basedOn w:val="Policepardfaut"/>
    <w:rsid w:val="006B743B"/>
  </w:style>
  <w:style w:type="character" w:customStyle="1" w:styleId="eop">
    <w:name w:val="eop"/>
    <w:basedOn w:val="Policepardfaut"/>
    <w:rsid w:val="006B7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5888">
      <w:bodyDiv w:val="1"/>
      <w:marLeft w:val="0"/>
      <w:marRight w:val="0"/>
      <w:marTop w:val="0"/>
      <w:marBottom w:val="0"/>
      <w:divBdr>
        <w:top w:val="none" w:sz="0" w:space="0" w:color="auto"/>
        <w:left w:val="none" w:sz="0" w:space="0" w:color="auto"/>
        <w:bottom w:val="none" w:sz="0" w:space="0" w:color="auto"/>
        <w:right w:val="none" w:sz="0" w:space="0" w:color="auto"/>
      </w:divBdr>
    </w:div>
    <w:div w:id="38209666">
      <w:bodyDiv w:val="1"/>
      <w:marLeft w:val="0"/>
      <w:marRight w:val="0"/>
      <w:marTop w:val="0"/>
      <w:marBottom w:val="0"/>
      <w:divBdr>
        <w:top w:val="none" w:sz="0" w:space="0" w:color="auto"/>
        <w:left w:val="none" w:sz="0" w:space="0" w:color="auto"/>
        <w:bottom w:val="none" w:sz="0" w:space="0" w:color="auto"/>
        <w:right w:val="none" w:sz="0" w:space="0" w:color="auto"/>
      </w:divBdr>
    </w:div>
    <w:div w:id="44527643">
      <w:bodyDiv w:val="1"/>
      <w:marLeft w:val="0"/>
      <w:marRight w:val="0"/>
      <w:marTop w:val="0"/>
      <w:marBottom w:val="0"/>
      <w:divBdr>
        <w:top w:val="none" w:sz="0" w:space="0" w:color="auto"/>
        <w:left w:val="none" w:sz="0" w:space="0" w:color="auto"/>
        <w:bottom w:val="none" w:sz="0" w:space="0" w:color="auto"/>
        <w:right w:val="none" w:sz="0" w:space="0" w:color="auto"/>
      </w:divBdr>
    </w:div>
    <w:div w:id="51196756">
      <w:bodyDiv w:val="1"/>
      <w:marLeft w:val="0"/>
      <w:marRight w:val="0"/>
      <w:marTop w:val="0"/>
      <w:marBottom w:val="0"/>
      <w:divBdr>
        <w:top w:val="none" w:sz="0" w:space="0" w:color="auto"/>
        <w:left w:val="none" w:sz="0" w:space="0" w:color="auto"/>
        <w:bottom w:val="none" w:sz="0" w:space="0" w:color="auto"/>
        <w:right w:val="none" w:sz="0" w:space="0" w:color="auto"/>
      </w:divBdr>
    </w:div>
    <w:div w:id="135875799">
      <w:bodyDiv w:val="1"/>
      <w:marLeft w:val="0"/>
      <w:marRight w:val="0"/>
      <w:marTop w:val="0"/>
      <w:marBottom w:val="0"/>
      <w:divBdr>
        <w:top w:val="none" w:sz="0" w:space="0" w:color="auto"/>
        <w:left w:val="none" w:sz="0" w:space="0" w:color="auto"/>
        <w:bottom w:val="none" w:sz="0" w:space="0" w:color="auto"/>
        <w:right w:val="none" w:sz="0" w:space="0" w:color="auto"/>
      </w:divBdr>
    </w:div>
    <w:div w:id="151682359">
      <w:bodyDiv w:val="1"/>
      <w:marLeft w:val="0"/>
      <w:marRight w:val="0"/>
      <w:marTop w:val="0"/>
      <w:marBottom w:val="0"/>
      <w:divBdr>
        <w:top w:val="none" w:sz="0" w:space="0" w:color="auto"/>
        <w:left w:val="none" w:sz="0" w:space="0" w:color="auto"/>
        <w:bottom w:val="none" w:sz="0" w:space="0" w:color="auto"/>
        <w:right w:val="none" w:sz="0" w:space="0" w:color="auto"/>
      </w:divBdr>
    </w:div>
    <w:div w:id="158621988">
      <w:bodyDiv w:val="1"/>
      <w:marLeft w:val="0"/>
      <w:marRight w:val="0"/>
      <w:marTop w:val="0"/>
      <w:marBottom w:val="0"/>
      <w:divBdr>
        <w:top w:val="none" w:sz="0" w:space="0" w:color="auto"/>
        <w:left w:val="none" w:sz="0" w:space="0" w:color="auto"/>
        <w:bottom w:val="none" w:sz="0" w:space="0" w:color="auto"/>
        <w:right w:val="none" w:sz="0" w:space="0" w:color="auto"/>
      </w:divBdr>
    </w:div>
    <w:div w:id="196816000">
      <w:bodyDiv w:val="1"/>
      <w:marLeft w:val="0"/>
      <w:marRight w:val="0"/>
      <w:marTop w:val="0"/>
      <w:marBottom w:val="0"/>
      <w:divBdr>
        <w:top w:val="none" w:sz="0" w:space="0" w:color="auto"/>
        <w:left w:val="none" w:sz="0" w:space="0" w:color="auto"/>
        <w:bottom w:val="none" w:sz="0" w:space="0" w:color="auto"/>
        <w:right w:val="none" w:sz="0" w:space="0" w:color="auto"/>
      </w:divBdr>
    </w:div>
    <w:div w:id="224999747">
      <w:bodyDiv w:val="1"/>
      <w:marLeft w:val="0"/>
      <w:marRight w:val="0"/>
      <w:marTop w:val="0"/>
      <w:marBottom w:val="0"/>
      <w:divBdr>
        <w:top w:val="none" w:sz="0" w:space="0" w:color="auto"/>
        <w:left w:val="none" w:sz="0" w:space="0" w:color="auto"/>
        <w:bottom w:val="none" w:sz="0" w:space="0" w:color="auto"/>
        <w:right w:val="none" w:sz="0" w:space="0" w:color="auto"/>
      </w:divBdr>
    </w:div>
    <w:div w:id="234054070">
      <w:bodyDiv w:val="1"/>
      <w:marLeft w:val="0"/>
      <w:marRight w:val="0"/>
      <w:marTop w:val="0"/>
      <w:marBottom w:val="0"/>
      <w:divBdr>
        <w:top w:val="none" w:sz="0" w:space="0" w:color="auto"/>
        <w:left w:val="none" w:sz="0" w:space="0" w:color="auto"/>
        <w:bottom w:val="none" w:sz="0" w:space="0" w:color="auto"/>
        <w:right w:val="none" w:sz="0" w:space="0" w:color="auto"/>
      </w:divBdr>
    </w:div>
    <w:div w:id="237903529">
      <w:bodyDiv w:val="1"/>
      <w:marLeft w:val="0"/>
      <w:marRight w:val="0"/>
      <w:marTop w:val="0"/>
      <w:marBottom w:val="0"/>
      <w:divBdr>
        <w:top w:val="none" w:sz="0" w:space="0" w:color="auto"/>
        <w:left w:val="none" w:sz="0" w:space="0" w:color="auto"/>
        <w:bottom w:val="none" w:sz="0" w:space="0" w:color="auto"/>
        <w:right w:val="none" w:sz="0" w:space="0" w:color="auto"/>
      </w:divBdr>
    </w:div>
    <w:div w:id="243535042">
      <w:bodyDiv w:val="1"/>
      <w:marLeft w:val="0"/>
      <w:marRight w:val="0"/>
      <w:marTop w:val="0"/>
      <w:marBottom w:val="0"/>
      <w:divBdr>
        <w:top w:val="none" w:sz="0" w:space="0" w:color="auto"/>
        <w:left w:val="none" w:sz="0" w:space="0" w:color="auto"/>
        <w:bottom w:val="none" w:sz="0" w:space="0" w:color="auto"/>
        <w:right w:val="none" w:sz="0" w:space="0" w:color="auto"/>
      </w:divBdr>
    </w:div>
    <w:div w:id="255797369">
      <w:bodyDiv w:val="1"/>
      <w:marLeft w:val="0"/>
      <w:marRight w:val="0"/>
      <w:marTop w:val="0"/>
      <w:marBottom w:val="0"/>
      <w:divBdr>
        <w:top w:val="none" w:sz="0" w:space="0" w:color="auto"/>
        <w:left w:val="none" w:sz="0" w:space="0" w:color="auto"/>
        <w:bottom w:val="none" w:sz="0" w:space="0" w:color="auto"/>
        <w:right w:val="none" w:sz="0" w:space="0" w:color="auto"/>
      </w:divBdr>
    </w:div>
    <w:div w:id="256838941">
      <w:bodyDiv w:val="1"/>
      <w:marLeft w:val="0"/>
      <w:marRight w:val="0"/>
      <w:marTop w:val="0"/>
      <w:marBottom w:val="0"/>
      <w:divBdr>
        <w:top w:val="none" w:sz="0" w:space="0" w:color="auto"/>
        <w:left w:val="none" w:sz="0" w:space="0" w:color="auto"/>
        <w:bottom w:val="none" w:sz="0" w:space="0" w:color="auto"/>
        <w:right w:val="none" w:sz="0" w:space="0" w:color="auto"/>
      </w:divBdr>
    </w:div>
    <w:div w:id="299772981">
      <w:bodyDiv w:val="1"/>
      <w:marLeft w:val="0"/>
      <w:marRight w:val="0"/>
      <w:marTop w:val="0"/>
      <w:marBottom w:val="0"/>
      <w:divBdr>
        <w:top w:val="none" w:sz="0" w:space="0" w:color="auto"/>
        <w:left w:val="none" w:sz="0" w:space="0" w:color="auto"/>
        <w:bottom w:val="none" w:sz="0" w:space="0" w:color="auto"/>
        <w:right w:val="none" w:sz="0" w:space="0" w:color="auto"/>
      </w:divBdr>
      <w:divsChild>
        <w:div w:id="540435403">
          <w:marLeft w:val="0"/>
          <w:marRight w:val="0"/>
          <w:marTop w:val="0"/>
          <w:marBottom w:val="0"/>
          <w:divBdr>
            <w:top w:val="none" w:sz="0" w:space="0" w:color="auto"/>
            <w:left w:val="none" w:sz="0" w:space="0" w:color="auto"/>
            <w:bottom w:val="none" w:sz="0" w:space="0" w:color="auto"/>
            <w:right w:val="none" w:sz="0" w:space="0" w:color="auto"/>
          </w:divBdr>
        </w:div>
      </w:divsChild>
    </w:div>
    <w:div w:id="299846328">
      <w:bodyDiv w:val="1"/>
      <w:marLeft w:val="0"/>
      <w:marRight w:val="0"/>
      <w:marTop w:val="0"/>
      <w:marBottom w:val="0"/>
      <w:divBdr>
        <w:top w:val="none" w:sz="0" w:space="0" w:color="auto"/>
        <w:left w:val="none" w:sz="0" w:space="0" w:color="auto"/>
        <w:bottom w:val="none" w:sz="0" w:space="0" w:color="auto"/>
        <w:right w:val="none" w:sz="0" w:space="0" w:color="auto"/>
      </w:divBdr>
      <w:divsChild>
        <w:div w:id="465663495">
          <w:marLeft w:val="0"/>
          <w:marRight w:val="0"/>
          <w:marTop w:val="0"/>
          <w:marBottom w:val="0"/>
          <w:divBdr>
            <w:top w:val="none" w:sz="0" w:space="0" w:color="auto"/>
            <w:left w:val="none" w:sz="0" w:space="0" w:color="auto"/>
            <w:bottom w:val="none" w:sz="0" w:space="0" w:color="auto"/>
            <w:right w:val="none" w:sz="0" w:space="0" w:color="auto"/>
          </w:divBdr>
        </w:div>
      </w:divsChild>
    </w:div>
    <w:div w:id="309528566">
      <w:bodyDiv w:val="1"/>
      <w:marLeft w:val="0"/>
      <w:marRight w:val="0"/>
      <w:marTop w:val="0"/>
      <w:marBottom w:val="0"/>
      <w:divBdr>
        <w:top w:val="none" w:sz="0" w:space="0" w:color="auto"/>
        <w:left w:val="none" w:sz="0" w:space="0" w:color="auto"/>
        <w:bottom w:val="none" w:sz="0" w:space="0" w:color="auto"/>
        <w:right w:val="none" w:sz="0" w:space="0" w:color="auto"/>
      </w:divBdr>
    </w:div>
    <w:div w:id="311452664">
      <w:bodyDiv w:val="1"/>
      <w:marLeft w:val="0"/>
      <w:marRight w:val="0"/>
      <w:marTop w:val="0"/>
      <w:marBottom w:val="0"/>
      <w:divBdr>
        <w:top w:val="none" w:sz="0" w:space="0" w:color="auto"/>
        <w:left w:val="none" w:sz="0" w:space="0" w:color="auto"/>
        <w:bottom w:val="none" w:sz="0" w:space="0" w:color="auto"/>
        <w:right w:val="none" w:sz="0" w:space="0" w:color="auto"/>
      </w:divBdr>
    </w:div>
    <w:div w:id="338774083">
      <w:bodyDiv w:val="1"/>
      <w:marLeft w:val="0"/>
      <w:marRight w:val="0"/>
      <w:marTop w:val="0"/>
      <w:marBottom w:val="0"/>
      <w:divBdr>
        <w:top w:val="none" w:sz="0" w:space="0" w:color="auto"/>
        <w:left w:val="none" w:sz="0" w:space="0" w:color="auto"/>
        <w:bottom w:val="none" w:sz="0" w:space="0" w:color="auto"/>
        <w:right w:val="none" w:sz="0" w:space="0" w:color="auto"/>
      </w:divBdr>
    </w:div>
    <w:div w:id="360322066">
      <w:bodyDiv w:val="1"/>
      <w:marLeft w:val="0"/>
      <w:marRight w:val="0"/>
      <w:marTop w:val="0"/>
      <w:marBottom w:val="0"/>
      <w:divBdr>
        <w:top w:val="none" w:sz="0" w:space="0" w:color="auto"/>
        <w:left w:val="none" w:sz="0" w:space="0" w:color="auto"/>
        <w:bottom w:val="none" w:sz="0" w:space="0" w:color="auto"/>
        <w:right w:val="none" w:sz="0" w:space="0" w:color="auto"/>
      </w:divBdr>
    </w:div>
    <w:div w:id="377051734">
      <w:bodyDiv w:val="1"/>
      <w:marLeft w:val="0"/>
      <w:marRight w:val="0"/>
      <w:marTop w:val="0"/>
      <w:marBottom w:val="0"/>
      <w:divBdr>
        <w:top w:val="none" w:sz="0" w:space="0" w:color="auto"/>
        <w:left w:val="none" w:sz="0" w:space="0" w:color="auto"/>
        <w:bottom w:val="none" w:sz="0" w:space="0" w:color="auto"/>
        <w:right w:val="none" w:sz="0" w:space="0" w:color="auto"/>
      </w:divBdr>
    </w:div>
    <w:div w:id="388071217">
      <w:bodyDiv w:val="1"/>
      <w:marLeft w:val="0"/>
      <w:marRight w:val="0"/>
      <w:marTop w:val="0"/>
      <w:marBottom w:val="0"/>
      <w:divBdr>
        <w:top w:val="none" w:sz="0" w:space="0" w:color="auto"/>
        <w:left w:val="none" w:sz="0" w:space="0" w:color="auto"/>
        <w:bottom w:val="none" w:sz="0" w:space="0" w:color="auto"/>
        <w:right w:val="none" w:sz="0" w:space="0" w:color="auto"/>
      </w:divBdr>
    </w:div>
    <w:div w:id="398401655">
      <w:bodyDiv w:val="1"/>
      <w:marLeft w:val="0"/>
      <w:marRight w:val="0"/>
      <w:marTop w:val="0"/>
      <w:marBottom w:val="0"/>
      <w:divBdr>
        <w:top w:val="none" w:sz="0" w:space="0" w:color="auto"/>
        <w:left w:val="none" w:sz="0" w:space="0" w:color="auto"/>
        <w:bottom w:val="none" w:sz="0" w:space="0" w:color="auto"/>
        <w:right w:val="none" w:sz="0" w:space="0" w:color="auto"/>
      </w:divBdr>
    </w:div>
    <w:div w:id="401409285">
      <w:bodyDiv w:val="1"/>
      <w:marLeft w:val="0"/>
      <w:marRight w:val="0"/>
      <w:marTop w:val="0"/>
      <w:marBottom w:val="0"/>
      <w:divBdr>
        <w:top w:val="none" w:sz="0" w:space="0" w:color="auto"/>
        <w:left w:val="none" w:sz="0" w:space="0" w:color="auto"/>
        <w:bottom w:val="none" w:sz="0" w:space="0" w:color="auto"/>
        <w:right w:val="none" w:sz="0" w:space="0" w:color="auto"/>
      </w:divBdr>
    </w:div>
    <w:div w:id="406806479">
      <w:bodyDiv w:val="1"/>
      <w:marLeft w:val="0"/>
      <w:marRight w:val="0"/>
      <w:marTop w:val="0"/>
      <w:marBottom w:val="0"/>
      <w:divBdr>
        <w:top w:val="none" w:sz="0" w:space="0" w:color="auto"/>
        <w:left w:val="none" w:sz="0" w:space="0" w:color="auto"/>
        <w:bottom w:val="none" w:sz="0" w:space="0" w:color="auto"/>
        <w:right w:val="none" w:sz="0" w:space="0" w:color="auto"/>
      </w:divBdr>
    </w:div>
    <w:div w:id="413820026">
      <w:bodyDiv w:val="1"/>
      <w:marLeft w:val="0"/>
      <w:marRight w:val="0"/>
      <w:marTop w:val="0"/>
      <w:marBottom w:val="0"/>
      <w:divBdr>
        <w:top w:val="none" w:sz="0" w:space="0" w:color="auto"/>
        <w:left w:val="none" w:sz="0" w:space="0" w:color="auto"/>
        <w:bottom w:val="none" w:sz="0" w:space="0" w:color="auto"/>
        <w:right w:val="none" w:sz="0" w:space="0" w:color="auto"/>
      </w:divBdr>
    </w:div>
    <w:div w:id="416484419">
      <w:bodyDiv w:val="1"/>
      <w:marLeft w:val="0"/>
      <w:marRight w:val="0"/>
      <w:marTop w:val="0"/>
      <w:marBottom w:val="0"/>
      <w:divBdr>
        <w:top w:val="none" w:sz="0" w:space="0" w:color="auto"/>
        <w:left w:val="none" w:sz="0" w:space="0" w:color="auto"/>
        <w:bottom w:val="none" w:sz="0" w:space="0" w:color="auto"/>
        <w:right w:val="none" w:sz="0" w:space="0" w:color="auto"/>
      </w:divBdr>
    </w:div>
    <w:div w:id="447505228">
      <w:bodyDiv w:val="1"/>
      <w:marLeft w:val="0"/>
      <w:marRight w:val="0"/>
      <w:marTop w:val="0"/>
      <w:marBottom w:val="0"/>
      <w:divBdr>
        <w:top w:val="none" w:sz="0" w:space="0" w:color="auto"/>
        <w:left w:val="none" w:sz="0" w:space="0" w:color="auto"/>
        <w:bottom w:val="none" w:sz="0" w:space="0" w:color="auto"/>
        <w:right w:val="none" w:sz="0" w:space="0" w:color="auto"/>
      </w:divBdr>
    </w:div>
    <w:div w:id="492837062">
      <w:bodyDiv w:val="1"/>
      <w:marLeft w:val="0"/>
      <w:marRight w:val="0"/>
      <w:marTop w:val="0"/>
      <w:marBottom w:val="0"/>
      <w:divBdr>
        <w:top w:val="none" w:sz="0" w:space="0" w:color="auto"/>
        <w:left w:val="none" w:sz="0" w:space="0" w:color="auto"/>
        <w:bottom w:val="none" w:sz="0" w:space="0" w:color="auto"/>
        <w:right w:val="none" w:sz="0" w:space="0" w:color="auto"/>
      </w:divBdr>
    </w:div>
    <w:div w:id="509494557">
      <w:bodyDiv w:val="1"/>
      <w:marLeft w:val="0"/>
      <w:marRight w:val="0"/>
      <w:marTop w:val="0"/>
      <w:marBottom w:val="0"/>
      <w:divBdr>
        <w:top w:val="none" w:sz="0" w:space="0" w:color="auto"/>
        <w:left w:val="none" w:sz="0" w:space="0" w:color="auto"/>
        <w:bottom w:val="none" w:sz="0" w:space="0" w:color="auto"/>
        <w:right w:val="none" w:sz="0" w:space="0" w:color="auto"/>
      </w:divBdr>
    </w:div>
    <w:div w:id="521941703">
      <w:bodyDiv w:val="1"/>
      <w:marLeft w:val="0"/>
      <w:marRight w:val="0"/>
      <w:marTop w:val="0"/>
      <w:marBottom w:val="0"/>
      <w:divBdr>
        <w:top w:val="none" w:sz="0" w:space="0" w:color="auto"/>
        <w:left w:val="none" w:sz="0" w:space="0" w:color="auto"/>
        <w:bottom w:val="none" w:sz="0" w:space="0" w:color="auto"/>
        <w:right w:val="none" w:sz="0" w:space="0" w:color="auto"/>
      </w:divBdr>
    </w:div>
    <w:div w:id="546768503">
      <w:bodyDiv w:val="1"/>
      <w:marLeft w:val="0"/>
      <w:marRight w:val="0"/>
      <w:marTop w:val="0"/>
      <w:marBottom w:val="0"/>
      <w:divBdr>
        <w:top w:val="none" w:sz="0" w:space="0" w:color="auto"/>
        <w:left w:val="none" w:sz="0" w:space="0" w:color="auto"/>
        <w:bottom w:val="none" w:sz="0" w:space="0" w:color="auto"/>
        <w:right w:val="none" w:sz="0" w:space="0" w:color="auto"/>
      </w:divBdr>
    </w:div>
    <w:div w:id="567804422">
      <w:bodyDiv w:val="1"/>
      <w:marLeft w:val="0"/>
      <w:marRight w:val="0"/>
      <w:marTop w:val="0"/>
      <w:marBottom w:val="0"/>
      <w:divBdr>
        <w:top w:val="none" w:sz="0" w:space="0" w:color="auto"/>
        <w:left w:val="none" w:sz="0" w:space="0" w:color="auto"/>
        <w:bottom w:val="none" w:sz="0" w:space="0" w:color="auto"/>
        <w:right w:val="none" w:sz="0" w:space="0" w:color="auto"/>
      </w:divBdr>
    </w:div>
    <w:div w:id="604113014">
      <w:bodyDiv w:val="1"/>
      <w:marLeft w:val="0"/>
      <w:marRight w:val="0"/>
      <w:marTop w:val="0"/>
      <w:marBottom w:val="0"/>
      <w:divBdr>
        <w:top w:val="none" w:sz="0" w:space="0" w:color="auto"/>
        <w:left w:val="none" w:sz="0" w:space="0" w:color="auto"/>
        <w:bottom w:val="none" w:sz="0" w:space="0" w:color="auto"/>
        <w:right w:val="none" w:sz="0" w:space="0" w:color="auto"/>
      </w:divBdr>
    </w:div>
    <w:div w:id="652563174">
      <w:bodyDiv w:val="1"/>
      <w:marLeft w:val="0"/>
      <w:marRight w:val="0"/>
      <w:marTop w:val="0"/>
      <w:marBottom w:val="0"/>
      <w:divBdr>
        <w:top w:val="none" w:sz="0" w:space="0" w:color="auto"/>
        <w:left w:val="none" w:sz="0" w:space="0" w:color="auto"/>
        <w:bottom w:val="none" w:sz="0" w:space="0" w:color="auto"/>
        <w:right w:val="none" w:sz="0" w:space="0" w:color="auto"/>
      </w:divBdr>
      <w:divsChild>
        <w:div w:id="1634679479">
          <w:marLeft w:val="0"/>
          <w:marRight w:val="0"/>
          <w:marTop w:val="0"/>
          <w:marBottom w:val="0"/>
          <w:divBdr>
            <w:top w:val="none" w:sz="0" w:space="0" w:color="auto"/>
            <w:left w:val="none" w:sz="0" w:space="0" w:color="auto"/>
            <w:bottom w:val="none" w:sz="0" w:space="0" w:color="auto"/>
            <w:right w:val="none" w:sz="0" w:space="0" w:color="auto"/>
          </w:divBdr>
        </w:div>
      </w:divsChild>
    </w:div>
    <w:div w:id="674527747">
      <w:bodyDiv w:val="1"/>
      <w:marLeft w:val="0"/>
      <w:marRight w:val="0"/>
      <w:marTop w:val="0"/>
      <w:marBottom w:val="0"/>
      <w:divBdr>
        <w:top w:val="none" w:sz="0" w:space="0" w:color="auto"/>
        <w:left w:val="none" w:sz="0" w:space="0" w:color="auto"/>
        <w:bottom w:val="none" w:sz="0" w:space="0" w:color="auto"/>
        <w:right w:val="none" w:sz="0" w:space="0" w:color="auto"/>
      </w:divBdr>
    </w:div>
    <w:div w:id="687103517">
      <w:bodyDiv w:val="1"/>
      <w:marLeft w:val="0"/>
      <w:marRight w:val="0"/>
      <w:marTop w:val="0"/>
      <w:marBottom w:val="0"/>
      <w:divBdr>
        <w:top w:val="none" w:sz="0" w:space="0" w:color="auto"/>
        <w:left w:val="none" w:sz="0" w:space="0" w:color="auto"/>
        <w:bottom w:val="none" w:sz="0" w:space="0" w:color="auto"/>
        <w:right w:val="none" w:sz="0" w:space="0" w:color="auto"/>
      </w:divBdr>
    </w:div>
    <w:div w:id="765610703">
      <w:bodyDiv w:val="1"/>
      <w:marLeft w:val="0"/>
      <w:marRight w:val="0"/>
      <w:marTop w:val="0"/>
      <w:marBottom w:val="0"/>
      <w:divBdr>
        <w:top w:val="none" w:sz="0" w:space="0" w:color="auto"/>
        <w:left w:val="none" w:sz="0" w:space="0" w:color="auto"/>
        <w:bottom w:val="none" w:sz="0" w:space="0" w:color="auto"/>
        <w:right w:val="none" w:sz="0" w:space="0" w:color="auto"/>
      </w:divBdr>
    </w:div>
    <w:div w:id="794105897">
      <w:bodyDiv w:val="1"/>
      <w:marLeft w:val="0"/>
      <w:marRight w:val="0"/>
      <w:marTop w:val="0"/>
      <w:marBottom w:val="0"/>
      <w:divBdr>
        <w:top w:val="none" w:sz="0" w:space="0" w:color="auto"/>
        <w:left w:val="none" w:sz="0" w:space="0" w:color="auto"/>
        <w:bottom w:val="none" w:sz="0" w:space="0" w:color="auto"/>
        <w:right w:val="none" w:sz="0" w:space="0" w:color="auto"/>
      </w:divBdr>
    </w:div>
    <w:div w:id="797845124">
      <w:bodyDiv w:val="1"/>
      <w:marLeft w:val="0"/>
      <w:marRight w:val="0"/>
      <w:marTop w:val="0"/>
      <w:marBottom w:val="0"/>
      <w:divBdr>
        <w:top w:val="none" w:sz="0" w:space="0" w:color="auto"/>
        <w:left w:val="none" w:sz="0" w:space="0" w:color="auto"/>
        <w:bottom w:val="none" w:sz="0" w:space="0" w:color="auto"/>
        <w:right w:val="none" w:sz="0" w:space="0" w:color="auto"/>
      </w:divBdr>
    </w:div>
    <w:div w:id="806553787">
      <w:bodyDiv w:val="1"/>
      <w:marLeft w:val="0"/>
      <w:marRight w:val="0"/>
      <w:marTop w:val="0"/>
      <w:marBottom w:val="0"/>
      <w:divBdr>
        <w:top w:val="none" w:sz="0" w:space="0" w:color="auto"/>
        <w:left w:val="none" w:sz="0" w:space="0" w:color="auto"/>
        <w:bottom w:val="none" w:sz="0" w:space="0" w:color="auto"/>
        <w:right w:val="none" w:sz="0" w:space="0" w:color="auto"/>
      </w:divBdr>
    </w:div>
    <w:div w:id="824856650">
      <w:bodyDiv w:val="1"/>
      <w:marLeft w:val="0"/>
      <w:marRight w:val="0"/>
      <w:marTop w:val="0"/>
      <w:marBottom w:val="0"/>
      <w:divBdr>
        <w:top w:val="none" w:sz="0" w:space="0" w:color="auto"/>
        <w:left w:val="none" w:sz="0" w:space="0" w:color="auto"/>
        <w:bottom w:val="none" w:sz="0" w:space="0" w:color="auto"/>
        <w:right w:val="none" w:sz="0" w:space="0" w:color="auto"/>
      </w:divBdr>
    </w:div>
    <w:div w:id="858857421">
      <w:bodyDiv w:val="1"/>
      <w:marLeft w:val="0"/>
      <w:marRight w:val="0"/>
      <w:marTop w:val="0"/>
      <w:marBottom w:val="0"/>
      <w:divBdr>
        <w:top w:val="none" w:sz="0" w:space="0" w:color="auto"/>
        <w:left w:val="none" w:sz="0" w:space="0" w:color="auto"/>
        <w:bottom w:val="none" w:sz="0" w:space="0" w:color="auto"/>
        <w:right w:val="none" w:sz="0" w:space="0" w:color="auto"/>
      </w:divBdr>
    </w:div>
    <w:div w:id="894006951">
      <w:bodyDiv w:val="1"/>
      <w:marLeft w:val="0"/>
      <w:marRight w:val="0"/>
      <w:marTop w:val="0"/>
      <w:marBottom w:val="0"/>
      <w:divBdr>
        <w:top w:val="none" w:sz="0" w:space="0" w:color="auto"/>
        <w:left w:val="none" w:sz="0" w:space="0" w:color="auto"/>
        <w:bottom w:val="none" w:sz="0" w:space="0" w:color="auto"/>
        <w:right w:val="none" w:sz="0" w:space="0" w:color="auto"/>
      </w:divBdr>
    </w:div>
    <w:div w:id="908462098">
      <w:bodyDiv w:val="1"/>
      <w:marLeft w:val="0"/>
      <w:marRight w:val="0"/>
      <w:marTop w:val="0"/>
      <w:marBottom w:val="0"/>
      <w:divBdr>
        <w:top w:val="none" w:sz="0" w:space="0" w:color="auto"/>
        <w:left w:val="none" w:sz="0" w:space="0" w:color="auto"/>
        <w:bottom w:val="none" w:sz="0" w:space="0" w:color="auto"/>
        <w:right w:val="none" w:sz="0" w:space="0" w:color="auto"/>
      </w:divBdr>
    </w:div>
    <w:div w:id="996154190">
      <w:bodyDiv w:val="1"/>
      <w:marLeft w:val="0"/>
      <w:marRight w:val="0"/>
      <w:marTop w:val="0"/>
      <w:marBottom w:val="0"/>
      <w:divBdr>
        <w:top w:val="none" w:sz="0" w:space="0" w:color="auto"/>
        <w:left w:val="none" w:sz="0" w:space="0" w:color="auto"/>
        <w:bottom w:val="none" w:sz="0" w:space="0" w:color="auto"/>
        <w:right w:val="none" w:sz="0" w:space="0" w:color="auto"/>
      </w:divBdr>
    </w:div>
    <w:div w:id="1056514210">
      <w:bodyDiv w:val="1"/>
      <w:marLeft w:val="0"/>
      <w:marRight w:val="0"/>
      <w:marTop w:val="0"/>
      <w:marBottom w:val="0"/>
      <w:divBdr>
        <w:top w:val="none" w:sz="0" w:space="0" w:color="auto"/>
        <w:left w:val="none" w:sz="0" w:space="0" w:color="auto"/>
        <w:bottom w:val="none" w:sz="0" w:space="0" w:color="auto"/>
        <w:right w:val="none" w:sz="0" w:space="0" w:color="auto"/>
      </w:divBdr>
    </w:div>
    <w:div w:id="1064914779">
      <w:bodyDiv w:val="1"/>
      <w:marLeft w:val="0"/>
      <w:marRight w:val="0"/>
      <w:marTop w:val="0"/>
      <w:marBottom w:val="0"/>
      <w:divBdr>
        <w:top w:val="none" w:sz="0" w:space="0" w:color="auto"/>
        <w:left w:val="none" w:sz="0" w:space="0" w:color="auto"/>
        <w:bottom w:val="none" w:sz="0" w:space="0" w:color="auto"/>
        <w:right w:val="none" w:sz="0" w:space="0" w:color="auto"/>
      </w:divBdr>
    </w:div>
    <w:div w:id="1127625651">
      <w:bodyDiv w:val="1"/>
      <w:marLeft w:val="0"/>
      <w:marRight w:val="0"/>
      <w:marTop w:val="0"/>
      <w:marBottom w:val="0"/>
      <w:divBdr>
        <w:top w:val="none" w:sz="0" w:space="0" w:color="auto"/>
        <w:left w:val="none" w:sz="0" w:space="0" w:color="auto"/>
        <w:bottom w:val="none" w:sz="0" w:space="0" w:color="auto"/>
        <w:right w:val="none" w:sz="0" w:space="0" w:color="auto"/>
      </w:divBdr>
    </w:div>
    <w:div w:id="1132599806">
      <w:bodyDiv w:val="1"/>
      <w:marLeft w:val="0"/>
      <w:marRight w:val="0"/>
      <w:marTop w:val="0"/>
      <w:marBottom w:val="0"/>
      <w:divBdr>
        <w:top w:val="none" w:sz="0" w:space="0" w:color="auto"/>
        <w:left w:val="none" w:sz="0" w:space="0" w:color="auto"/>
        <w:bottom w:val="none" w:sz="0" w:space="0" w:color="auto"/>
        <w:right w:val="none" w:sz="0" w:space="0" w:color="auto"/>
      </w:divBdr>
    </w:div>
    <w:div w:id="1133861535">
      <w:bodyDiv w:val="1"/>
      <w:marLeft w:val="0"/>
      <w:marRight w:val="0"/>
      <w:marTop w:val="0"/>
      <w:marBottom w:val="0"/>
      <w:divBdr>
        <w:top w:val="none" w:sz="0" w:space="0" w:color="auto"/>
        <w:left w:val="none" w:sz="0" w:space="0" w:color="auto"/>
        <w:bottom w:val="none" w:sz="0" w:space="0" w:color="auto"/>
        <w:right w:val="none" w:sz="0" w:space="0" w:color="auto"/>
      </w:divBdr>
    </w:div>
    <w:div w:id="1138643888">
      <w:bodyDiv w:val="1"/>
      <w:marLeft w:val="0"/>
      <w:marRight w:val="0"/>
      <w:marTop w:val="0"/>
      <w:marBottom w:val="0"/>
      <w:divBdr>
        <w:top w:val="none" w:sz="0" w:space="0" w:color="auto"/>
        <w:left w:val="none" w:sz="0" w:space="0" w:color="auto"/>
        <w:bottom w:val="none" w:sz="0" w:space="0" w:color="auto"/>
        <w:right w:val="none" w:sz="0" w:space="0" w:color="auto"/>
      </w:divBdr>
    </w:div>
    <w:div w:id="1180967553">
      <w:bodyDiv w:val="1"/>
      <w:marLeft w:val="0"/>
      <w:marRight w:val="0"/>
      <w:marTop w:val="0"/>
      <w:marBottom w:val="0"/>
      <w:divBdr>
        <w:top w:val="none" w:sz="0" w:space="0" w:color="auto"/>
        <w:left w:val="none" w:sz="0" w:space="0" w:color="auto"/>
        <w:bottom w:val="none" w:sz="0" w:space="0" w:color="auto"/>
        <w:right w:val="none" w:sz="0" w:space="0" w:color="auto"/>
      </w:divBdr>
    </w:div>
    <w:div w:id="1183933312">
      <w:bodyDiv w:val="1"/>
      <w:marLeft w:val="0"/>
      <w:marRight w:val="0"/>
      <w:marTop w:val="0"/>
      <w:marBottom w:val="0"/>
      <w:divBdr>
        <w:top w:val="none" w:sz="0" w:space="0" w:color="auto"/>
        <w:left w:val="none" w:sz="0" w:space="0" w:color="auto"/>
        <w:bottom w:val="none" w:sz="0" w:space="0" w:color="auto"/>
        <w:right w:val="none" w:sz="0" w:space="0" w:color="auto"/>
      </w:divBdr>
    </w:div>
    <w:div w:id="1200046827">
      <w:bodyDiv w:val="1"/>
      <w:marLeft w:val="0"/>
      <w:marRight w:val="0"/>
      <w:marTop w:val="0"/>
      <w:marBottom w:val="0"/>
      <w:divBdr>
        <w:top w:val="none" w:sz="0" w:space="0" w:color="auto"/>
        <w:left w:val="none" w:sz="0" w:space="0" w:color="auto"/>
        <w:bottom w:val="none" w:sz="0" w:space="0" w:color="auto"/>
        <w:right w:val="none" w:sz="0" w:space="0" w:color="auto"/>
      </w:divBdr>
    </w:div>
    <w:div w:id="1234779411">
      <w:bodyDiv w:val="1"/>
      <w:marLeft w:val="0"/>
      <w:marRight w:val="0"/>
      <w:marTop w:val="0"/>
      <w:marBottom w:val="0"/>
      <w:divBdr>
        <w:top w:val="none" w:sz="0" w:space="0" w:color="auto"/>
        <w:left w:val="none" w:sz="0" w:space="0" w:color="auto"/>
        <w:bottom w:val="none" w:sz="0" w:space="0" w:color="auto"/>
        <w:right w:val="none" w:sz="0" w:space="0" w:color="auto"/>
      </w:divBdr>
      <w:divsChild>
        <w:div w:id="65878769">
          <w:marLeft w:val="0"/>
          <w:marRight w:val="0"/>
          <w:marTop w:val="0"/>
          <w:marBottom w:val="0"/>
          <w:divBdr>
            <w:top w:val="none" w:sz="0" w:space="0" w:color="auto"/>
            <w:left w:val="none" w:sz="0" w:space="0" w:color="auto"/>
            <w:bottom w:val="none" w:sz="0" w:space="0" w:color="auto"/>
            <w:right w:val="none" w:sz="0" w:space="0" w:color="auto"/>
          </w:divBdr>
          <w:divsChild>
            <w:div w:id="6013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171">
      <w:bodyDiv w:val="1"/>
      <w:marLeft w:val="0"/>
      <w:marRight w:val="0"/>
      <w:marTop w:val="0"/>
      <w:marBottom w:val="0"/>
      <w:divBdr>
        <w:top w:val="none" w:sz="0" w:space="0" w:color="auto"/>
        <w:left w:val="none" w:sz="0" w:space="0" w:color="auto"/>
        <w:bottom w:val="none" w:sz="0" w:space="0" w:color="auto"/>
        <w:right w:val="none" w:sz="0" w:space="0" w:color="auto"/>
      </w:divBdr>
    </w:div>
    <w:div w:id="1245333336">
      <w:bodyDiv w:val="1"/>
      <w:marLeft w:val="0"/>
      <w:marRight w:val="0"/>
      <w:marTop w:val="0"/>
      <w:marBottom w:val="0"/>
      <w:divBdr>
        <w:top w:val="none" w:sz="0" w:space="0" w:color="auto"/>
        <w:left w:val="none" w:sz="0" w:space="0" w:color="auto"/>
        <w:bottom w:val="none" w:sz="0" w:space="0" w:color="auto"/>
        <w:right w:val="none" w:sz="0" w:space="0" w:color="auto"/>
      </w:divBdr>
      <w:divsChild>
        <w:div w:id="1485315379">
          <w:marLeft w:val="0"/>
          <w:marRight w:val="0"/>
          <w:marTop w:val="0"/>
          <w:marBottom w:val="0"/>
          <w:divBdr>
            <w:top w:val="none" w:sz="0" w:space="0" w:color="auto"/>
            <w:left w:val="none" w:sz="0" w:space="0" w:color="auto"/>
            <w:bottom w:val="none" w:sz="0" w:space="0" w:color="auto"/>
            <w:right w:val="none" w:sz="0" w:space="0" w:color="auto"/>
          </w:divBdr>
        </w:div>
      </w:divsChild>
    </w:div>
    <w:div w:id="1274439819">
      <w:bodyDiv w:val="1"/>
      <w:marLeft w:val="0"/>
      <w:marRight w:val="0"/>
      <w:marTop w:val="0"/>
      <w:marBottom w:val="0"/>
      <w:divBdr>
        <w:top w:val="none" w:sz="0" w:space="0" w:color="auto"/>
        <w:left w:val="none" w:sz="0" w:space="0" w:color="auto"/>
        <w:bottom w:val="none" w:sz="0" w:space="0" w:color="auto"/>
        <w:right w:val="none" w:sz="0" w:space="0" w:color="auto"/>
      </w:divBdr>
    </w:div>
    <w:div w:id="1293094767">
      <w:bodyDiv w:val="1"/>
      <w:marLeft w:val="0"/>
      <w:marRight w:val="0"/>
      <w:marTop w:val="0"/>
      <w:marBottom w:val="0"/>
      <w:divBdr>
        <w:top w:val="none" w:sz="0" w:space="0" w:color="auto"/>
        <w:left w:val="none" w:sz="0" w:space="0" w:color="auto"/>
        <w:bottom w:val="none" w:sz="0" w:space="0" w:color="auto"/>
        <w:right w:val="none" w:sz="0" w:space="0" w:color="auto"/>
      </w:divBdr>
    </w:div>
    <w:div w:id="1315456150">
      <w:bodyDiv w:val="1"/>
      <w:marLeft w:val="0"/>
      <w:marRight w:val="0"/>
      <w:marTop w:val="0"/>
      <w:marBottom w:val="0"/>
      <w:divBdr>
        <w:top w:val="none" w:sz="0" w:space="0" w:color="auto"/>
        <w:left w:val="none" w:sz="0" w:space="0" w:color="auto"/>
        <w:bottom w:val="none" w:sz="0" w:space="0" w:color="auto"/>
        <w:right w:val="none" w:sz="0" w:space="0" w:color="auto"/>
      </w:divBdr>
    </w:div>
    <w:div w:id="1325276626">
      <w:bodyDiv w:val="1"/>
      <w:marLeft w:val="0"/>
      <w:marRight w:val="0"/>
      <w:marTop w:val="0"/>
      <w:marBottom w:val="0"/>
      <w:divBdr>
        <w:top w:val="none" w:sz="0" w:space="0" w:color="auto"/>
        <w:left w:val="none" w:sz="0" w:space="0" w:color="auto"/>
        <w:bottom w:val="none" w:sz="0" w:space="0" w:color="auto"/>
        <w:right w:val="none" w:sz="0" w:space="0" w:color="auto"/>
      </w:divBdr>
    </w:div>
    <w:div w:id="1415198011">
      <w:bodyDiv w:val="1"/>
      <w:marLeft w:val="0"/>
      <w:marRight w:val="0"/>
      <w:marTop w:val="0"/>
      <w:marBottom w:val="0"/>
      <w:divBdr>
        <w:top w:val="none" w:sz="0" w:space="0" w:color="auto"/>
        <w:left w:val="none" w:sz="0" w:space="0" w:color="auto"/>
        <w:bottom w:val="none" w:sz="0" w:space="0" w:color="auto"/>
        <w:right w:val="none" w:sz="0" w:space="0" w:color="auto"/>
      </w:divBdr>
    </w:div>
    <w:div w:id="1442458188">
      <w:bodyDiv w:val="1"/>
      <w:marLeft w:val="0"/>
      <w:marRight w:val="0"/>
      <w:marTop w:val="0"/>
      <w:marBottom w:val="0"/>
      <w:divBdr>
        <w:top w:val="none" w:sz="0" w:space="0" w:color="auto"/>
        <w:left w:val="none" w:sz="0" w:space="0" w:color="auto"/>
        <w:bottom w:val="none" w:sz="0" w:space="0" w:color="auto"/>
        <w:right w:val="none" w:sz="0" w:space="0" w:color="auto"/>
      </w:divBdr>
    </w:div>
    <w:div w:id="1460033922">
      <w:bodyDiv w:val="1"/>
      <w:marLeft w:val="0"/>
      <w:marRight w:val="0"/>
      <w:marTop w:val="0"/>
      <w:marBottom w:val="0"/>
      <w:divBdr>
        <w:top w:val="none" w:sz="0" w:space="0" w:color="auto"/>
        <w:left w:val="none" w:sz="0" w:space="0" w:color="auto"/>
        <w:bottom w:val="none" w:sz="0" w:space="0" w:color="auto"/>
        <w:right w:val="none" w:sz="0" w:space="0" w:color="auto"/>
      </w:divBdr>
    </w:div>
    <w:div w:id="1465387874">
      <w:bodyDiv w:val="1"/>
      <w:marLeft w:val="0"/>
      <w:marRight w:val="0"/>
      <w:marTop w:val="0"/>
      <w:marBottom w:val="0"/>
      <w:divBdr>
        <w:top w:val="none" w:sz="0" w:space="0" w:color="auto"/>
        <w:left w:val="none" w:sz="0" w:space="0" w:color="auto"/>
        <w:bottom w:val="none" w:sz="0" w:space="0" w:color="auto"/>
        <w:right w:val="none" w:sz="0" w:space="0" w:color="auto"/>
      </w:divBdr>
      <w:divsChild>
        <w:div w:id="464389971">
          <w:marLeft w:val="0"/>
          <w:marRight w:val="0"/>
          <w:marTop w:val="0"/>
          <w:marBottom w:val="0"/>
          <w:divBdr>
            <w:top w:val="none" w:sz="0" w:space="0" w:color="auto"/>
            <w:left w:val="none" w:sz="0" w:space="0" w:color="auto"/>
            <w:bottom w:val="none" w:sz="0" w:space="0" w:color="auto"/>
            <w:right w:val="none" w:sz="0" w:space="0" w:color="auto"/>
          </w:divBdr>
          <w:divsChild>
            <w:div w:id="487478144">
              <w:marLeft w:val="0"/>
              <w:marRight w:val="0"/>
              <w:marTop w:val="0"/>
              <w:marBottom w:val="0"/>
              <w:divBdr>
                <w:top w:val="none" w:sz="0" w:space="0" w:color="auto"/>
                <w:left w:val="none" w:sz="0" w:space="0" w:color="auto"/>
                <w:bottom w:val="none" w:sz="0" w:space="0" w:color="auto"/>
                <w:right w:val="none" w:sz="0" w:space="0" w:color="auto"/>
              </w:divBdr>
              <w:divsChild>
                <w:div w:id="721027213">
                  <w:marLeft w:val="0"/>
                  <w:marRight w:val="0"/>
                  <w:marTop w:val="0"/>
                  <w:marBottom w:val="0"/>
                  <w:divBdr>
                    <w:top w:val="none" w:sz="0" w:space="0" w:color="auto"/>
                    <w:left w:val="none" w:sz="0" w:space="0" w:color="auto"/>
                    <w:bottom w:val="none" w:sz="0" w:space="0" w:color="auto"/>
                    <w:right w:val="none" w:sz="0" w:space="0" w:color="auto"/>
                  </w:divBdr>
                  <w:divsChild>
                    <w:div w:id="1884321067">
                      <w:marLeft w:val="0"/>
                      <w:marRight w:val="0"/>
                      <w:marTop w:val="100"/>
                      <w:marBottom w:val="100"/>
                      <w:divBdr>
                        <w:top w:val="none" w:sz="0" w:space="0" w:color="auto"/>
                        <w:left w:val="none" w:sz="0" w:space="0" w:color="auto"/>
                        <w:bottom w:val="none" w:sz="0" w:space="0" w:color="auto"/>
                        <w:right w:val="none" w:sz="0" w:space="0" w:color="auto"/>
                      </w:divBdr>
                      <w:divsChild>
                        <w:div w:id="14807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25137">
              <w:marLeft w:val="0"/>
              <w:marRight w:val="0"/>
              <w:marTop w:val="0"/>
              <w:marBottom w:val="0"/>
              <w:divBdr>
                <w:top w:val="none" w:sz="0" w:space="0" w:color="auto"/>
                <w:left w:val="none" w:sz="0" w:space="0" w:color="auto"/>
                <w:bottom w:val="none" w:sz="0" w:space="0" w:color="auto"/>
                <w:right w:val="none" w:sz="0" w:space="0" w:color="auto"/>
              </w:divBdr>
              <w:divsChild>
                <w:div w:id="1948197789">
                  <w:marLeft w:val="0"/>
                  <w:marRight w:val="0"/>
                  <w:marTop w:val="0"/>
                  <w:marBottom w:val="0"/>
                  <w:divBdr>
                    <w:top w:val="none" w:sz="0" w:space="0" w:color="auto"/>
                    <w:left w:val="none" w:sz="0" w:space="0" w:color="auto"/>
                    <w:bottom w:val="none" w:sz="0" w:space="0" w:color="auto"/>
                    <w:right w:val="none" w:sz="0" w:space="0" w:color="auto"/>
                  </w:divBdr>
                  <w:divsChild>
                    <w:div w:id="1273627438">
                      <w:marLeft w:val="0"/>
                      <w:marRight w:val="0"/>
                      <w:marTop w:val="0"/>
                      <w:marBottom w:val="0"/>
                      <w:divBdr>
                        <w:top w:val="none" w:sz="0" w:space="0" w:color="auto"/>
                        <w:left w:val="none" w:sz="0" w:space="0" w:color="auto"/>
                        <w:bottom w:val="none" w:sz="0" w:space="0" w:color="auto"/>
                        <w:right w:val="none" w:sz="0" w:space="0" w:color="auto"/>
                      </w:divBdr>
                      <w:divsChild>
                        <w:div w:id="397827357">
                          <w:marLeft w:val="0"/>
                          <w:marRight w:val="0"/>
                          <w:marTop w:val="0"/>
                          <w:marBottom w:val="0"/>
                          <w:divBdr>
                            <w:top w:val="none" w:sz="0" w:space="0" w:color="auto"/>
                            <w:left w:val="none" w:sz="0" w:space="0" w:color="auto"/>
                            <w:bottom w:val="none" w:sz="0" w:space="0" w:color="auto"/>
                            <w:right w:val="none" w:sz="0" w:space="0" w:color="auto"/>
                          </w:divBdr>
                          <w:divsChild>
                            <w:div w:id="1728608168">
                              <w:marLeft w:val="0"/>
                              <w:marRight w:val="0"/>
                              <w:marTop w:val="0"/>
                              <w:marBottom w:val="0"/>
                              <w:divBdr>
                                <w:top w:val="none" w:sz="0" w:space="0" w:color="auto"/>
                                <w:left w:val="none" w:sz="0" w:space="0" w:color="auto"/>
                                <w:bottom w:val="none" w:sz="0" w:space="0" w:color="auto"/>
                                <w:right w:val="none" w:sz="0" w:space="0" w:color="auto"/>
                              </w:divBdr>
                              <w:divsChild>
                                <w:div w:id="18150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555005">
          <w:marLeft w:val="0"/>
          <w:marRight w:val="0"/>
          <w:marTop w:val="0"/>
          <w:marBottom w:val="0"/>
          <w:divBdr>
            <w:top w:val="none" w:sz="0" w:space="0" w:color="auto"/>
            <w:left w:val="none" w:sz="0" w:space="0" w:color="auto"/>
            <w:bottom w:val="none" w:sz="0" w:space="0" w:color="auto"/>
            <w:right w:val="none" w:sz="0" w:space="0" w:color="auto"/>
          </w:divBdr>
          <w:divsChild>
            <w:div w:id="217477323">
              <w:marLeft w:val="0"/>
              <w:marRight w:val="0"/>
              <w:marTop w:val="0"/>
              <w:marBottom w:val="0"/>
              <w:divBdr>
                <w:top w:val="none" w:sz="0" w:space="0" w:color="auto"/>
                <w:left w:val="none" w:sz="0" w:space="0" w:color="auto"/>
                <w:bottom w:val="none" w:sz="0" w:space="0" w:color="auto"/>
                <w:right w:val="none" w:sz="0" w:space="0" w:color="auto"/>
              </w:divBdr>
            </w:div>
            <w:div w:id="277294369">
              <w:marLeft w:val="0"/>
              <w:marRight w:val="0"/>
              <w:marTop w:val="0"/>
              <w:marBottom w:val="0"/>
              <w:divBdr>
                <w:top w:val="none" w:sz="0" w:space="0" w:color="auto"/>
                <w:left w:val="none" w:sz="0" w:space="0" w:color="auto"/>
                <w:bottom w:val="none" w:sz="0" w:space="0" w:color="auto"/>
                <w:right w:val="none" w:sz="0" w:space="0" w:color="auto"/>
              </w:divBdr>
              <w:divsChild>
                <w:div w:id="9458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4029">
      <w:bodyDiv w:val="1"/>
      <w:marLeft w:val="0"/>
      <w:marRight w:val="0"/>
      <w:marTop w:val="0"/>
      <w:marBottom w:val="0"/>
      <w:divBdr>
        <w:top w:val="none" w:sz="0" w:space="0" w:color="auto"/>
        <w:left w:val="none" w:sz="0" w:space="0" w:color="auto"/>
        <w:bottom w:val="none" w:sz="0" w:space="0" w:color="auto"/>
        <w:right w:val="none" w:sz="0" w:space="0" w:color="auto"/>
      </w:divBdr>
    </w:div>
    <w:div w:id="1490748267">
      <w:bodyDiv w:val="1"/>
      <w:marLeft w:val="0"/>
      <w:marRight w:val="0"/>
      <w:marTop w:val="0"/>
      <w:marBottom w:val="0"/>
      <w:divBdr>
        <w:top w:val="none" w:sz="0" w:space="0" w:color="auto"/>
        <w:left w:val="none" w:sz="0" w:space="0" w:color="auto"/>
        <w:bottom w:val="none" w:sz="0" w:space="0" w:color="auto"/>
        <w:right w:val="none" w:sz="0" w:space="0" w:color="auto"/>
      </w:divBdr>
    </w:div>
    <w:div w:id="1521776188">
      <w:bodyDiv w:val="1"/>
      <w:marLeft w:val="0"/>
      <w:marRight w:val="0"/>
      <w:marTop w:val="0"/>
      <w:marBottom w:val="0"/>
      <w:divBdr>
        <w:top w:val="none" w:sz="0" w:space="0" w:color="auto"/>
        <w:left w:val="none" w:sz="0" w:space="0" w:color="auto"/>
        <w:bottom w:val="none" w:sz="0" w:space="0" w:color="auto"/>
        <w:right w:val="none" w:sz="0" w:space="0" w:color="auto"/>
      </w:divBdr>
      <w:divsChild>
        <w:div w:id="2028631601">
          <w:marLeft w:val="0"/>
          <w:marRight w:val="0"/>
          <w:marTop w:val="0"/>
          <w:marBottom w:val="0"/>
          <w:divBdr>
            <w:top w:val="none" w:sz="0" w:space="0" w:color="auto"/>
            <w:left w:val="none" w:sz="0" w:space="0" w:color="auto"/>
            <w:bottom w:val="none" w:sz="0" w:space="0" w:color="auto"/>
            <w:right w:val="none" w:sz="0" w:space="0" w:color="auto"/>
          </w:divBdr>
        </w:div>
      </w:divsChild>
    </w:div>
    <w:div w:id="1524442660">
      <w:bodyDiv w:val="1"/>
      <w:marLeft w:val="0"/>
      <w:marRight w:val="0"/>
      <w:marTop w:val="0"/>
      <w:marBottom w:val="0"/>
      <w:divBdr>
        <w:top w:val="none" w:sz="0" w:space="0" w:color="auto"/>
        <w:left w:val="none" w:sz="0" w:space="0" w:color="auto"/>
        <w:bottom w:val="none" w:sz="0" w:space="0" w:color="auto"/>
        <w:right w:val="none" w:sz="0" w:space="0" w:color="auto"/>
      </w:divBdr>
    </w:div>
    <w:div w:id="1558005501">
      <w:bodyDiv w:val="1"/>
      <w:marLeft w:val="0"/>
      <w:marRight w:val="0"/>
      <w:marTop w:val="0"/>
      <w:marBottom w:val="0"/>
      <w:divBdr>
        <w:top w:val="none" w:sz="0" w:space="0" w:color="auto"/>
        <w:left w:val="none" w:sz="0" w:space="0" w:color="auto"/>
        <w:bottom w:val="none" w:sz="0" w:space="0" w:color="auto"/>
        <w:right w:val="none" w:sz="0" w:space="0" w:color="auto"/>
      </w:divBdr>
    </w:div>
    <w:div w:id="1566529695">
      <w:bodyDiv w:val="1"/>
      <w:marLeft w:val="0"/>
      <w:marRight w:val="0"/>
      <w:marTop w:val="0"/>
      <w:marBottom w:val="0"/>
      <w:divBdr>
        <w:top w:val="none" w:sz="0" w:space="0" w:color="auto"/>
        <w:left w:val="none" w:sz="0" w:space="0" w:color="auto"/>
        <w:bottom w:val="none" w:sz="0" w:space="0" w:color="auto"/>
        <w:right w:val="none" w:sz="0" w:space="0" w:color="auto"/>
      </w:divBdr>
    </w:div>
    <w:div w:id="1567913398">
      <w:bodyDiv w:val="1"/>
      <w:marLeft w:val="0"/>
      <w:marRight w:val="0"/>
      <w:marTop w:val="0"/>
      <w:marBottom w:val="0"/>
      <w:divBdr>
        <w:top w:val="none" w:sz="0" w:space="0" w:color="auto"/>
        <w:left w:val="none" w:sz="0" w:space="0" w:color="auto"/>
        <w:bottom w:val="none" w:sz="0" w:space="0" w:color="auto"/>
        <w:right w:val="none" w:sz="0" w:space="0" w:color="auto"/>
      </w:divBdr>
      <w:divsChild>
        <w:div w:id="1965580918">
          <w:marLeft w:val="0"/>
          <w:marRight w:val="0"/>
          <w:marTop w:val="0"/>
          <w:marBottom w:val="0"/>
          <w:divBdr>
            <w:top w:val="none" w:sz="0" w:space="0" w:color="auto"/>
            <w:left w:val="none" w:sz="0" w:space="0" w:color="auto"/>
            <w:bottom w:val="none" w:sz="0" w:space="0" w:color="auto"/>
            <w:right w:val="none" w:sz="0" w:space="0" w:color="auto"/>
          </w:divBdr>
          <w:divsChild>
            <w:div w:id="32005176">
              <w:marLeft w:val="0"/>
              <w:marRight w:val="0"/>
              <w:marTop w:val="0"/>
              <w:marBottom w:val="0"/>
              <w:divBdr>
                <w:top w:val="none" w:sz="0" w:space="0" w:color="auto"/>
                <w:left w:val="none" w:sz="0" w:space="0" w:color="auto"/>
                <w:bottom w:val="none" w:sz="0" w:space="0" w:color="auto"/>
                <w:right w:val="none" w:sz="0" w:space="0" w:color="auto"/>
              </w:divBdr>
              <w:divsChild>
                <w:div w:id="460921634">
                  <w:marLeft w:val="0"/>
                  <w:marRight w:val="0"/>
                  <w:marTop w:val="0"/>
                  <w:marBottom w:val="0"/>
                  <w:divBdr>
                    <w:top w:val="none" w:sz="0" w:space="0" w:color="auto"/>
                    <w:left w:val="none" w:sz="0" w:space="0" w:color="auto"/>
                    <w:bottom w:val="none" w:sz="0" w:space="0" w:color="auto"/>
                    <w:right w:val="none" w:sz="0" w:space="0" w:color="auto"/>
                  </w:divBdr>
                  <w:divsChild>
                    <w:div w:id="1187449510">
                      <w:marLeft w:val="6210"/>
                      <w:marRight w:val="0"/>
                      <w:marTop w:val="600"/>
                      <w:marBottom w:val="0"/>
                      <w:divBdr>
                        <w:top w:val="none" w:sz="0" w:space="0" w:color="auto"/>
                        <w:left w:val="none" w:sz="0" w:space="0" w:color="auto"/>
                        <w:bottom w:val="none" w:sz="0" w:space="0" w:color="auto"/>
                        <w:right w:val="none" w:sz="0" w:space="0" w:color="auto"/>
                      </w:divBdr>
                      <w:divsChild>
                        <w:div w:id="816187624">
                          <w:marLeft w:val="0"/>
                          <w:marRight w:val="0"/>
                          <w:marTop w:val="0"/>
                          <w:marBottom w:val="0"/>
                          <w:divBdr>
                            <w:top w:val="none" w:sz="0" w:space="0" w:color="auto"/>
                            <w:left w:val="none" w:sz="0" w:space="0" w:color="auto"/>
                            <w:bottom w:val="none" w:sz="0" w:space="0" w:color="auto"/>
                            <w:right w:val="none" w:sz="0" w:space="0" w:color="auto"/>
                          </w:divBdr>
                          <w:divsChild>
                            <w:div w:id="137843095">
                              <w:marLeft w:val="0"/>
                              <w:marRight w:val="0"/>
                              <w:marTop w:val="0"/>
                              <w:marBottom w:val="0"/>
                              <w:divBdr>
                                <w:top w:val="none" w:sz="0" w:space="0" w:color="auto"/>
                                <w:left w:val="none" w:sz="0" w:space="0" w:color="auto"/>
                                <w:bottom w:val="none" w:sz="0" w:space="0" w:color="auto"/>
                                <w:right w:val="none" w:sz="0" w:space="0" w:color="auto"/>
                              </w:divBdr>
                              <w:divsChild>
                                <w:div w:id="1545827616">
                                  <w:marLeft w:val="0"/>
                                  <w:marRight w:val="0"/>
                                  <w:marTop w:val="150"/>
                                  <w:marBottom w:val="0"/>
                                  <w:divBdr>
                                    <w:top w:val="none" w:sz="0" w:space="0" w:color="auto"/>
                                    <w:left w:val="none" w:sz="0" w:space="0" w:color="auto"/>
                                    <w:bottom w:val="none" w:sz="0" w:space="0" w:color="auto"/>
                                    <w:right w:val="none" w:sz="0" w:space="0" w:color="auto"/>
                                  </w:divBdr>
                                  <w:divsChild>
                                    <w:div w:id="30424698">
                                      <w:marLeft w:val="0"/>
                                      <w:marRight w:val="0"/>
                                      <w:marTop w:val="0"/>
                                      <w:marBottom w:val="0"/>
                                      <w:divBdr>
                                        <w:top w:val="none" w:sz="0" w:space="0" w:color="auto"/>
                                        <w:left w:val="none" w:sz="0" w:space="0" w:color="auto"/>
                                        <w:bottom w:val="none" w:sz="0" w:space="0" w:color="auto"/>
                                        <w:right w:val="none" w:sz="0" w:space="0" w:color="auto"/>
                                      </w:divBdr>
                                    </w:div>
                                    <w:div w:id="340788389">
                                      <w:marLeft w:val="0"/>
                                      <w:marRight w:val="0"/>
                                      <w:marTop w:val="0"/>
                                      <w:marBottom w:val="0"/>
                                      <w:divBdr>
                                        <w:top w:val="none" w:sz="0" w:space="0" w:color="auto"/>
                                        <w:left w:val="none" w:sz="0" w:space="0" w:color="auto"/>
                                        <w:bottom w:val="none" w:sz="0" w:space="0" w:color="auto"/>
                                        <w:right w:val="none" w:sz="0" w:space="0" w:color="auto"/>
                                      </w:divBdr>
                                    </w:div>
                                    <w:div w:id="426846016">
                                      <w:marLeft w:val="0"/>
                                      <w:marRight w:val="0"/>
                                      <w:marTop w:val="0"/>
                                      <w:marBottom w:val="0"/>
                                      <w:divBdr>
                                        <w:top w:val="none" w:sz="0" w:space="0" w:color="auto"/>
                                        <w:left w:val="none" w:sz="0" w:space="0" w:color="auto"/>
                                        <w:bottom w:val="none" w:sz="0" w:space="0" w:color="auto"/>
                                        <w:right w:val="none" w:sz="0" w:space="0" w:color="auto"/>
                                      </w:divBdr>
                                    </w:div>
                                    <w:div w:id="539435274">
                                      <w:marLeft w:val="0"/>
                                      <w:marRight w:val="0"/>
                                      <w:marTop w:val="0"/>
                                      <w:marBottom w:val="0"/>
                                      <w:divBdr>
                                        <w:top w:val="none" w:sz="0" w:space="0" w:color="auto"/>
                                        <w:left w:val="none" w:sz="0" w:space="0" w:color="auto"/>
                                        <w:bottom w:val="none" w:sz="0" w:space="0" w:color="auto"/>
                                        <w:right w:val="none" w:sz="0" w:space="0" w:color="auto"/>
                                      </w:divBdr>
                                    </w:div>
                                    <w:div w:id="627932206">
                                      <w:marLeft w:val="0"/>
                                      <w:marRight w:val="0"/>
                                      <w:marTop w:val="0"/>
                                      <w:marBottom w:val="0"/>
                                      <w:divBdr>
                                        <w:top w:val="none" w:sz="0" w:space="0" w:color="auto"/>
                                        <w:left w:val="none" w:sz="0" w:space="0" w:color="auto"/>
                                        <w:bottom w:val="none" w:sz="0" w:space="0" w:color="auto"/>
                                        <w:right w:val="none" w:sz="0" w:space="0" w:color="auto"/>
                                      </w:divBdr>
                                    </w:div>
                                    <w:div w:id="1043022960">
                                      <w:marLeft w:val="0"/>
                                      <w:marRight w:val="0"/>
                                      <w:marTop w:val="0"/>
                                      <w:marBottom w:val="0"/>
                                      <w:divBdr>
                                        <w:top w:val="none" w:sz="0" w:space="0" w:color="auto"/>
                                        <w:left w:val="none" w:sz="0" w:space="0" w:color="auto"/>
                                        <w:bottom w:val="none" w:sz="0" w:space="0" w:color="auto"/>
                                        <w:right w:val="none" w:sz="0" w:space="0" w:color="auto"/>
                                      </w:divBdr>
                                    </w:div>
                                    <w:div w:id="1194227736">
                                      <w:marLeft w:val="0"/>
                                      <w:marRight w:val="0"/>
                                      <w:marTop w:val="0"/>
                                      <w:marBottom w:val="0"/>
                                      <w:divBdr>
                                        <w:top w:val="none" w:sz="0" w:space="0" w:color="auto"/>
                                        <w:left w:val="none" w:sz="0" w:space="0" w:color="auto"/>
                                        <w:bottom w:val="none" w:sz="0" w:space="0" w:color="auto"/>
                                        <w:right w:val="none" w:sz="0" w:space="0" w:color="auto"/>
                                      </w:divBdr>
                                    </w:div>
                                    <w:div w:id="1599216127">
                                      <w:marLeft w:val="0"/>
                                      <w:marRight w:val="0"/>
                                      <w:marTop w:val="0"/>
                                      <w:marBottom w:val="0"/>
                                      <w:divBdr>
                                        <w:top w:val="none" w:sz="0" w:space="0" w:color="auto"/>
                                        <w:left w:val="none" w:sz="0" w:space="0" w:color="auto"/>
                                        <w:bottom w:val="none" w:sz="0" w:space="0" w:color="auto"/>
                                        <w:right w:val="none" w:sz="0" w:space="0" w:color="auto"/>
                                      </w:divBdr>
                                    </w:div>
                                    <w:div w:id="1951817394">
                                      <w:marLeft w:val="0"/>
                                      <w:marRight w:val="0"/>
                                      <w:marTop w:val="0"/>
                                      <w:marBottom w:val="0"/>
                                      <w:divBdr>
                                        <w:top w:val="none" w:sz="0" w:space="0" w:color="auto"/>
                                        <w:left w:val="none" w:sz="0" w:space="0" w:color="auto"/>
                                        <w:bottom w:val="none" w:sz="0" w:space="0" w:color="auto"/>
                                        <w:right w:val="none" w:sz="0" w:space="0" w:color="auto"/>
                                      </w:divBdr>
                                    </w:div>
                                    <w:div w:id="2076391729">
                                      <w:marLeft w:val="0"/>
                                      <w:marRight w:val="0"/>
                                      <w:marTop w:val="0"/>
                                      <w:marBottom w:val="0"/>
                                      <w:divBdr>
                                        <w:top w:val="none" w:sz="0" w:space="0" w:color="auto"/>
                                        <w:left w:val="none" w:sz="0" w:space="0" w:color="auto"/>
                                        <w:bottom w:val="none" w:sz="0" w:space="0" w:color="auto"/>
                                        <w:right w:val="none" w:sz="0" w:space="0" w:color="auto"/>
                                      </w:divBdr>
                                    </w:div>
                                  </w:divsChild>
                                </w:div>
                                <w:div w:id="1827627909">
                                  <w:marLeft w:val="0"/>
                                  <w:marRight w:val="0"/>
                                  <w:marTop w:val="150"/>
                                  <w:marBottom w:val="0"/>
                                  <w:divBdr>
                                    <w:top w:val="none" w:sz="0" w:space="0" w:color="auto"/>
                                    <w:left w:val="none" w:sz="0" w:space="0" w:color="auto"/>
                                    <w:bottom w:val="none" w:sz="0" w:space="0" w:color="auto"/>
                                    <w:right w:val="none" w:sz="0" w:space="0" w:color="auto"/>
                                  </w:divBdr>
                                  <w:divsChild>
                                    <w:div w:id="54550777">
                                      <w:marLeft w:val="0"/>
                                      <w:marRight w:val="0"/>
                                      <w:marTop w:val="0"/>
                                      <w:marBottom w:val="0"/>
                                      <w:divBdr>
                                        <w:top w:val="none" w:sz="0" w:space="0" w:color="auto"/>
                                        <w:left w:val="none" w:sz="0" w:space="0" w:color="auto"/>
                                        <w:bottom w:val="none" w:sz="0" w:space="0" w:color="auto"/>
                                        <w:right w:val="none" w:sz="0" w:space="0" w:color="auto"/>
                                      </w:divBdr>
                                    </w:div>
                                    <w:div w:id="270284299">
                                      <w:marLeft w:val="0"/>
                                      <w:marRight w:val="0"/>
                                      <w:marTop w:val="0"/>
                                      <w:marBottom w:val="0"/>
                                      <w:divBdr>
                                        <w:top w:val="none" w:sz="0" w:space="0" w:color="auto"/>
                                        <w:left w:val="none" w:sz="0" w:space="0" w:color="auto"/>
                                        <w:bottom w:val="none" w:sz="0" w:space="0" w:color="auto"/>
                                        <w:right w:val="none" w:sz="0" w:space="0" w:color="auto"/>
                                      </w:divBdr>
                                    </w:div>
                                    <w:div w:id="399863683">
                                      <w:marLeft w:val="0"/>
                                      <w:marRight w:val="0"/>
                                      <w:marTop w:val="0"/>
                                      <w:marBottom w:val="0"/>
                                      <w:divBdr>
                                        <w:top w:val="none" w:sz="0" w:space="0" w:color="auto"/>
                                        <w:left w:val="none" w:sz="0" w:space="0" w:color="auto"/>
                                        <w:bottom w:val="none" w:sz="0" w:space="0" w:color="auto"/>
                                        <w:right w:val="none" w:sz="0" w:space="0" w:color="auto"/>
                                      </w:divBdr>
                                    </w:div>
                                    <w:div w:id="648633751">
                                      <w:marLeft w:val="0"/>
                                      <w:marRight w:val="0"/>
                                      <w:marTop w:val="0"/>
                                      <w:marBottom w:val="0"/>
                                      <w:divBdr>
                                        <w:top w:val="none" w:sz="0" w:space="0" w:color="auto"/>
                                        <w:left w:val="none" w:sz="0" w:space="0" w:color="auto"/>
                                        <w:bottom w:val="none" w:sz="0" w:space="0" w:color="auto"/>
                                        <w:right w:val="none" w:sz="0" w:space="0" w:color="auto"/>
                                      </w:divBdr>
                                    </w:div>
                                    <w:div w:id="988827725">
                                      <w:marLeft w:val="0"/>
                                      <w:marRight w:val="0"/>
                                      <w:marTop w:val="0"/>
                                      <w:marBottom w:val="0"/>
                                      <w:divBdr>
                                        <w:top w:val="none" w:sz="0" w:space="0" w:color="auto"/>
                                        <w:left w:val="none" w:sz="0" w:space="0" w:color="auto"/>
                                        <w:bottom w:val="none" w:sz="0" w:space="0" w:color="auto"/>
                                        <w:right w:val="none" w:sz="0" w:space="0" w:color="auto"/>
                                      </w:divBdr>
                                    </w:div>
                                    <w:div w:id="997999694">
                                      <w:marLeft w:val="0"/>
                                      <w:marRight w:val="0"/>
                                      <w:marTop w:val="0"/>
                                      <w:marBottom w:val="0"/>
                                      <w:divBdr>
                                        <w:top w:val="none" w:sz="0" w:space="0" w:color="auto"/>
                                        <w:left w:val="none" w:sz="0" w:space="0" w:color="auto"/>
                                        <w:bottom w:val="none" w:sz="0" w:space="0" w:color="auto"/>
                                        <w:right w:val="none" w:sz="0" w:space="0" w:color="auto"/>
                                      </w:divBdr>
                                    </w:div>
                                    <w:div w:id="1239511872">
                                      <w:marLeft w:val="0"/>
                                      <w:marRight w:val="0"/>
                                      <w:marTop w:val="0"/>
                                      <w:marBottom w:val="0"/>
                                      <w:divBdr>
                                        <w:top w:val="none" w:sz="0" w:space="0" w:color="auto"/>
                                        <w:left w:val="none" w:sz="0" w:space="0" w:color="auto"/>
                                        <w:bottom w:val="none" w:sz="0" w:space="0" w:color="auto"/>
                                        <w:right w:val="none" w:sz="0" w:space="0" w:color="auto"/>
                                      </w:divBdr>
                                    </w:div>
                                    <w:div w:id="12634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196185">
      <w:bodyDiv w:val="1"/>
      <w:marLeft w:val="0"/>
      <w:marRight w:val="0"/>
      <w:marTop w:val="0"/>
      <w:marBottom w:val="0"/>
      <w:divBdr>
        <w:top w:val="none" w:sz="0" w:space="0" w:color="auto"/>
        <w:left w:val="none" w:sz="0" w:space="0" w:color="auto"/>
        <w:bottom w:val="none" w:sz="0" w:space="0" w:color="auto"/>
        <w:right w:val="none" w:sz="0" w:space="0" w:color="auto"/>
      </w:divBdr>
    </w:div>
    <w:div w:id="1574467637">
      <w:bodyDiv w:val="1"/>
      <w:marLeft w:val="0"/>
      <w:marRight w:val="0"/>
      <w:marTop w:val="0"/>
      <w:marBottom w:val="0"/>
      <w:divBdr>
        <w:top w:val="none" w:sz="0" w:space="0" w:color="auto"/>
        <w:left w:val="none" w:sz="0" w:space="0" w:color="auto"/>
        <w:bottom w:val="none" w:sz="0" w:space="0" w:color="auto"/>
        <w:right w:val="none" w:sz="0" w:space="0" w:color="auto"/>
      </w:divBdr>
    </w:div>
    <w:div w:id="1575242155">
      <w:bodyDiv w:val="1"/>
      <w:marLeft w:val="0"/>
      <w:marRight w:val="0"/>
      <w:marTop w:val="0"/>
      <w:marBottom w:val="0"/>
      <w:divBdr>
        <w:top w:val="none" w:sz="0" w:space="0" w:color="auto"/>
        <w:left w:val="none" w:sz="0" w:space="0" w:color="auto"/>
        <w:bottom w:val="none" w:sz="0" w:space="0" w:color="auto"/>
        <w:right w:val="none" w:sz="0" w:space="0" w:color="auto"/>
      </w:divBdr>
    </w:div>
    <w:div w:id="1581676586">
      <w:bodyDiv w:val="1"/>
      <w:marLeft w:val="0"/>
      <w:marRight w:val="0"/>
      <w:marTop w:val="0"/>
      <w:marBottom w:val="0"/>
      <w:divBdr>
        <w:top w:val="none" w:sz="0" w:space="0" w:color="auto"/>
        <w:left w:val="none" w:sz="0" w:space="0" w:color="auto"/>
        <w:bottom w:val="none" w:sz="0" w:space="0" w:color="auto"/>
        <w:right w:val="none" w:sz="0" w:space="0" w:color="auto"/>
      </w:divBdr>
    </w:div>
    <w:div w:id="1671905025">
      <w:bodyDiv w:val="1"/>
      <w:marLeft w:val="0"/>
      <w:marRight w:val="0"/>
      <w:marTop w:val="0"/>
      <w:marBottom w:val="0"/>
      <w:divBdr>
        <w:top w:val="none" w:sz="0" w:space="0" w:color="auto"/>
        <w:left w:val="none" w:sz="0" w:space="0" w:color="auto"/>
        <w:bottom w:val="none" w:sz="0" w:space="0" w:color="auto"/>
        <w:right w:val="none" w:sz="0" w:space="0" w:color="auto"/>
      </w:divBdr>
      <w:divsChild>
        <w:div w:id="1768038078">
          <w:marLeft w:val="0"/>
          <w:marRight w:val="0"/>
          <w:marTop w:val="0"/>
          <w:marBottom w:val="0"/>
          <w:divBdr>
            <w:top w:val="none" w:sz="0" w:space="0" w:color="auto"/>
            <w:left w:val="none" w:sz="0" w:space="0" w:color="auto"/>
            <w:bottom w:val="none" w:sz="0" w:space="0" w:color="auto"/>
            <w:right w:val="none" w:sz="0" w:space="0" w:color="auto"/>
          </w:divBdr>
          <w:divsChild>
            <w:div w:id="1014844861">
              <w:marLeft w:val="0"/>
              <w:marRight w:val="0"/>
              <w:marTop w:val="0"/>
              <w:marBottom w:val="0"/>
              <w:divBdr>
                <w:top w:val="none" w:sz="0" w:space="0" w:color="auto"/>
                <w:left w:val="none" w:sz="0" w:space="0" w:color="auto"/>
                <w:bottom w:val="none" w:sz="0" w:space="0" w:color="auto"/>
                <w:right w:val="none" w:sz="0" w:space="0" w:color="auto"/>
              </w:divBdr>
            </w:div>
            <w:div w:id="17038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4226">
      <w:bodyDiv w:val="1"/>
      <w:marLeft w:val="0"/>
      <w:marRight w:val="0"/>
      <w:marTop w:val="0"/>
      <w:marBottom w:val="0"/>
      <w:divBdr>
        <w:top w:val="none" w:sz="0" w:space="0" w:color="auto"/>
        <w:left w:val="none" w:sz="0" w:space="0" w:color="auto"/>
        <w:bottom w:val="none" w:sz="0" w:space="0" w:color="auto"/>
        <w:right w:val="none" w:sz="0" w:space="0" w:color="auto"/>
      </w:divBdr>
    </w:div>
    <w:div w:id="1677608718">
      <w:bodyDiv w:val="1"/>
      <w:marLeft w:val="0"/>
      <w:marRight w:val="0"/>
      <w:marTop w:val="0"/>
      <w:marBottom w:val="0"/>
      <w:divBdr>
        <w:top w:val="none" w:sz="0" w:space="0" w:color="auto"/>
        <w:left w:val="none" w:sz="0" w:space="0" w:color="auto"/>
        <w:bottom w:val="none" w:sz="0" w:space="0" w:color="auto"/>
        <w:right w:val="none" w:sz="0" w:space="0" w:color="auto"/>
      </w:divBdr>
    </w:div>
    <w:div w:id="1757096189">
      <w:bodyDiv w:val="1"/>
      <w:marLeft w:val="0"/>
      <w:marRight w:val="0"/>
      <w:marTop w:val="0"/>
      <w:marBottom w:val="0"/>
      <w:divBdr>
        <w:top w:val="none" w:sz="0" w:space="0" w:color="auto"/>
        <w:left w:val="none" w:sz="0" w:space="0" w:color="auto"/>
        <w:bottom w:val="none" w:sz="0" w:space="0" w:color="auto"/>
        <w:right w:val="none" w:sz="0" w:space="0" w:color="auto"/>
      </w:divBdr>
    </w:div>
    <w:div w:id="1781141478">
      <w:bodyDiv w:val="1"/>
      <w:marLeft w:val="0"/>
      <w:marRight w:val="0"/>
      <w:marTop w:val="0"/>
      <w:marBottom w:val="0"/>
      <w:divBdr>
        <w:top w:val="none" w:sz="0" w:space="0" w:color="auto"/>
        <w:left w:val="none" w:sz="0" w:space="0" w:color="auto"/>
        <w:bottom w:val="none" w:sz="0" w:space="0" w:color="auto"/>
        <w:right w:val="none" w:sz="0" w:space="0" w:color="auto"/>
      </w:divBdr>
    </w:div>
    <w:div w:id="1810005467">
      <w:bodyDiv w:val="1"/>
      <w:marLeft w:val="0"/>
      <w:marRight w:val="0"/>
      <w:marTop w:val="0"/>
      <w:marBottom w:val="0"/>
      <w:divBdr>
        <w:top w:val="none" w:sz="0" w:space="0" w:color="auto"/>
        <w:left w:val="none" w:sz="0" w:space="0" w:color="auto"/>
        <w:bottom w:val="none" w:sz="0" w:space="0" w:color="auto"/>
        <w:right w:val="none" w:sz="0" w:space="0" w:color="auto"/>
      </w:divBdr>
      <w:divsChild>
        <w:div w:id="27028785">
          <w:marLeft w:val="0"/>
          <w:marRight w:val="0"/>
          <w:marTop w:val="0"/>
          <w:marBottom w:val="0"/>
          <w:divBdr>
            <w:top w:val="none" w:sz="0" w:space="0" w:color="auto"/>
            <w:left w:val="none" w:sz="0" w:space="0" w:color="auto"/>
            <w:bottom w:val="none" w:sz="0" w:space="0" w:color="auto"/>
            <w:right w:val="none" w:sz="0" w:space="0" w:color="auto"/>
          </w:divBdr>
          <w:divsChild>
            <w:div w:id="1172254436">
              <w:marLeft w:val="0"/>
              <w:marRight w:val="0"/>
              <w:marTop w:val="0"/>
              <w:marBottom w:val="0"/>
              <w:divBdr>
                <w:top w:val="none" w:sz="0" w:space="0" w:color="auto"/>
                <w:left w:val="none" w:sz="0" w:space="0" w:color="auto"/>
                <w:bottom w:val="none" w:sz="0" w:space="0" w:color="auto"/>
                <w:right w:val="none" w:sz="0" w:space="0" w:color="auto"/>
              </w:divBdr>
            </w:div>
          </w:divsChild>
        </w:div>
        <w:div w:id="57168069">
          <w:marLeft w:val="0"/>
          <w:marRight w:val="0"/>
          <w:marTop w:val="0"/>
          <w:marBottom w:val="0"/>
          <w:divBdr>
            <w:top w:val="none" w:sz="0" w:space="0" w:color="auto"/>
            <w:left w:val="none" w:sz="0" w:space="0" w:color="auto"/>
            <w:bottom w:val="none" w:sz="0" w:space="0" w:color="auto"/>
            <w:right w:val="none" w:sz="0" w:space="0" w:color="auto"/>
          </w:divBdr>
          <w:divsChild>
            <w:div w:id="45640795">
              <w:marLeft w:val="0"/>
              <w:marRight w:val="0"/>
              <w:marTop w:val="0"/>
              <w:marBottom w:val="0"/>
              <w:divBdr>
                <w:top w:val="none" w:sz="0" w:space="0" w:color="auto"/>
                <w:left w:val="none" w:sz="0" w:space="0" w:color="auto"/>
                <w:bottom w:val="none" w:sz="0" w:space="0" w:color="auto"/>
                <w:right w:val="none" w:sz="0" w:space="0" w:color="auto"/>
              </w:divBdr>
            </w:div>
          </w:divsChild>
        </w:div>
        <w:div w:id="66730009">
          <w:marLeft w:val="0"/>
          <w:marRight w:val="0"/>
          <w:marTop w:val="0"/>
          <w:marBottom w:val="0"/>
          <w:divBdr>
            <w:top w:val="none" w:sz="0" w:space="0" w:color="auto"/>
            <w:left w:val="none" w:sz="0" w:space="0" w:color="auto"/>
            <w:bottom w:val="none" w:sz="0" w:space="0" w:color="auto"/>
            <w:right w:val="none" w:sz="0" w:space="0" w:color="auto"/>
          </w:divBdr>
          <w:divsChild>
            <w:div w:id="610861473">
              <w:marLeft w:val="0"/>
              <w:marRight w:val="0"/>
              <w:marTop w:val="0"/>
              <w:marBottom w:val="0"/>
              <w:divBdr>
                <w:top w:val="none" w:sz="0" w:space="0" w:color="auto"/>
                <w:left w:val="none" w:sz="0" w:space="0" w:color="auto"/>
                <w:bottom w:val="none" w:sz="0" w:space="0" w:color="auto"/>
                <w:right w:val="none" w:sz="0" w:space="0" w:color="auto"/>
              </w:divBdr>
            </w:div>
          </w:divsChild>
        </w:div>
        <w:div w:id="159852171">
          <w:marLeft w:val="0"/>
          <w:marRight w:val="0"/>
          <w:marTop w:val="0"/>
          <w:marBottom w:val="0"/>
          <w:divBdr>
            <w:top w:val="none" w:sz="0" w:space="0" w:color="auto"/>
            <w:left w:val="none" w:sz="0" w:space="0" w:color="auto"/>
            <w:bottom w:val="none" w:sz="0" w:space="0" w:color="auto"/>
            <w:right w:val="none" w:sz="0" w:space="0" w:color="auto"/>
          </w:divBdr>
          <w:divsChild>
            <w:div w:id="1139567023">
              <w:marLeft w:val="0"/>
              <w:marRight w:val="0"/>
              <w:marTop w:val="0"/>
              <w:marBottom w:val="0"/>
              <w:divBdr>
                <w:top w:val="none" w:sz="0" w:space="0" w:color="auto"/>
                <w:left w:val="none" w:sz="0" w:space="0" w:color="auto"/>
                <w:bottom w:val="none" w:sz="0" w:space="0" w:color="auto"/>
                <w:right w:val="none" w:sz="0" w:space="0" w:color="auto"/>
              </w:divBdr>
            </w:div>
          </w:divsChild>
        </w:div>
        <w:div w:id="197354722">
          <w:marLeft w:val="0"/>
          <w:marRight w:val="0"/>
          <w:marTop w:val="0"/>
          <w:marBottom w:val="0"/>
          <w:divBdr>
            <w:top w:val="none" w:sz="0" w:space="0" w:color="auto"/>
            <w:left w:val="none" w:sz="0" w:space="0" w:color="auto"/>
            <w:bottom w:val="none" w:sz="0" w:space="0" w:color="auto"/>
            <w:right w:val="none" w:sz="0" w:space="0" w:color="auto"/>
          </w:divBdr>
          <w:divsChild>
            <w:div w:id="1041519282">
              <w:marLeft w:val="0"/>
              <w:marRight w:val="0"/>
              <w:marTop w:val="0"/>
              <w:marBottom w:val="0"/>
              <w:divBdr>
                <w:top w:val="none" w:sz="0" w:space="0" w:color="auto"/>
                <w:left w:val="none" w:sz="0" w:space="0" w:color="auto"/>
                <w:bottom w:val="none" w:sz="0" w:space="0" w:color="auto"/>
                <w:right w:val="none" w:sz="0" w:space="0" w:color="auto"/>
              </w:divBdr>
            </w:div>
          </w:divsChild>
        </w:div>
        <w:div w:id="245040478">
          <w:marLeft w:val="0"/>
          <w:marRight w:val="0"/>
          <w:marTop w:val="0"/>
          <w:marBottom w:val="0"/>
          <w:divBdr>
            <w:top w:val="none" w:sz="0" w:space="0" w:color="auto"/>
            <w:left w:val="none" w:sz="0" w:space="0" w:color="auto"/>
            <w:bottom w:val="none" w:sz="0" w:space="0" w:color="auto"/>
            <w:right w:val="none" w:sz="0" w:space="0" w:color="auto"/>
          </w:divBdr>
          <w:divsChild>
            <w:div w:id="574585378">
              <w:marLeft w:val="0"/>
              <w:marRight w:val="0"/>
              <w:marTop w:val="0"/>
              <w:marBottom w:val="0"/>
              <w:divBdr>
                <w:top w:val="none" w:sz="0" w:space="0" w:color="auto"/>
                <w:left w:val="none" w:sz="0" w:space="0" w:color="auto"/>
                <w:bottom w:val="none" w:sz="0" w:space="0" w:color="auto"/>
                <w:right w:val="none" w:sz="0" w:space="0" w:color="auto"/>
              </w:divBdr>
            </w:div>
          </w:divsChild>
        </w:div>
        <w:div w:id="255553483">
          <w:marLeft w:val="0"/>
          <w:marRight w:val="0"/>
          <w:marTop w:val="0"/>
          <w:marBottom w:val="0"/>
          <w:divBdr>
            <w:top w:val="none" w:sz="0" w:space="0" w:color="auto"/>
            <w:left w:val="none" w:sz="0" w:space="0" w:color="auto"/>
            <w:bottom w:val="none" w:sz="0" w:space="0" w:color="auto"/>
            <w:right w:val="none" w:sz="0" w:space="0" w:color="auto"/>
          </w:divBdr>
          <w:divsChild>
            <w:div w:id="1239561697">
              <w:marLeft w:val="0"/>
              <w:marRight w:val="0"/>
              <w:marTop w:val="0"/>
              <w:marBottom w:val="0"/>
              <w:divBdr>
                <w:top w:val="none" w:sz="0" w:space="0" w:color="auto"/>
                <w:left w:val="none" w:sz="0" w:space="0" w:color="auto"/>
                <w:bottom w:val="none" w:sz="0" w:space="0" w:color="auto"/>
                <w:right w:val="none" w:sz="0" w:space="0" w:color="auto"/>
              </w:divBdr>
            </w:div>
          </w:divsChild>
        </w:div>
        <w:div w:id="262764731">
          <w:marLeft w:val="0"/>
          <w:marRight w:val="0"/>
          <w:marTop w:val="0"/>
          <w:marBottom w:val="0"/>
          <w:divBdr>
            <w:top w:val="none" w:sz="0" w:space="0" w:color="auto"/>
            <w:left w:val="none" w:sz="0" w:space="0" w:color="auto"/>
            <w:bottom w:val="none" w:sz="0" w:space="0" w:color="auto"/>
            <w:right w:val="none" w:sz="0" w:space="0" w:color="auto"/>
          </w:divBdr>
          <w:divsChild>
            <w:div w:id="1811240860">
              <w:marLeft w:val="0"/>
              <w:marRight w:val="0"/>
              <w:marTop w:val="0"/>
              <w:marBottom w:val="0"/>
              <w:divBdr>
                <w:top w:val="none" w:sz="0" w:space="0" w:color="auto"/>
                <w:left w:val="none" w:sz="0" w:space="0" w:color="auto"/>
                <w:bottom w:val="none" w:sz="0" w:space="0" w:color="auto"/>
                <w:right w:val="none" w:sz="0" w:space="0" w:color="auto"/>
              </w:divBdr>
            </w:div>
          </w:divsChild>
        </w:div>
        <w:div w:id="292105420">
          <w:marLeft w:val="0"/>
          <w:marRight w:val="0"/>
          <w:marTop w:val="0"/>
          <w:marBottom w:val="0"/>
          <w:divBdr>
            <w:top w:val="none" w:sz="0" w:space="0" w:color="auto"/>
            <w:left w:val="none" w:sz="0" w:space="0" w:color="auto"/>
            <w:bottom w:val="none" w:sz="0" w:space="0" w:color="auto"/>
            <w:right w:val="none" w:sz="0" w:space="0" w:color="auto"/>
          </w:divBdr>
          <w:divsChild>
            <w:div w:id="420101532">
              <w:marLeft w:val="0"/>
              <w:marRight w:val="0"/>
              <w:marTop w:val="0"/>
              <w:marBottom w:val="0"/>
              <w:divBdr>
                <w:top w:val="none" w:sz="0" w:space="0" w:color="auto"/>
                <w:left w:val="none" w:sz="0" w:space="0" w:color="auto"/>
                <w:bottom w:val="none" w:sz="0" w:space="0" w:color="auto"/>
                <w:right w:val="none" w:sz="0" w:space="0" w:color="auto"/>
              </w:divBdr>
            </w:div>
          </w:divsChild>
        </w:div>
        <w:div w:id="307055918">
          <w:marLeft w:val="0"/>
          <w:marRight w:val="0"/>
          <w:marTop w:val="0"/>
          <w:marBottom w:val="0"/>
          <w:divBdr>
            <w:top w:val="none" w:sz="0" w:space="0" w:color="auto"/>
            <w:left w:val="none" w:sz="0" w:space="0" w:color="auto"/>
            <w:bottom w:val="none" w:sz="0" w:space="0" w:color="auto"/>
            <w:right w:val="none" w:sz="0" w:space="0" w:color="auto"/>
          </w:divBdr>
          <w:divsChild>
            <w:div w:id="516623872">
              <w:marLeft w:val="0"/>
              <w:marRight w:val="0"/>
              <w:marTop w:val="0"/>
              <w:marBottom w:val="0"/>
              <w:divBdr>
                <w:top w:val="none" w:sz="0" w:space="0" w:color="auto"/>
                <w:left w:val="none" w:sz="0" w:space="0" w:color="auto"/>
                <w:bottom w:val="none" w:sz="0" w:space="0" w:color="auto"/>
                <w:right w:val="none" w:sz="0" w:space="0" w:color="auto"/>
              </w:divBdr>
            </w:div>
          </w:divsChild>
        </w:div>
        <w:div w:id="426270945">
          <w:marLeft w:val="0"/>
          <w:marRight w:val="0"/>
          <w:marTop w:val="0"/>
          <w:marBottom w:val="0"/>
          <w:divBdr>
            <w:top w:val="none" w:sz="0" w:space="0" w:color="auto"/>
            <w:left w:val="none" w:sz="0" w:space="0" w:color="auto"/>
            <w:bottom w:val="none" w:sz="0" w:space="0" w:color="auto"/>
            <w:right w:val="none" w:sz="0" w:space="0" w:color="auto"/>
          </w:divBdr>
          <w:divsChild>
            <w:div w:id="11760021">
              <w:marLeft w:val="0"/>
              <w:marRight w:val="0"/>
              <w:marTop w:val="0"/>
              <w:marBottom w:val="0"/>
              <w:divBdr>
                <w:top w:val="none" w:sz="0" w:space="0" w:color="auto"/>
                <w:left w:val="none" w:sz="0" w:space="0" w:color="auto"/>
                <w:bottom w:val="none" w:sz="0" w:space="0" w:color="auto"/>
                <w:right w:val="none" w:sz="0" w:space="0" w:color="auto"/>
              </w:divBdr>
            </w:div>
          </w:divsChild>
        </w:div>
        <w:div w:id="446774614">
          <w:marLeft w:val="0"/>
          <w:marRight w:val="0"/>
          <w:marTop w:val="0"/>
          <w:marBottom w:val="0"/>
          <w:divBdr>
            <w:top w:val="none" w:sz="0" w:space="0" w:color="auto"/>
            <w:left w:val="none" w:sz="0" w:space="0" w:color="auto"/>
            <w:bottom w:val="none" w:sz="0" w:space="0" w:color="auto"/>
            <w:right w:val="none" w:sz="0" w:space="0" w:color="auto"/>
          </w:divBdr>
          <w:divsChild>
            <w:div w:id="1181356601">
              <w:marLeft w:val="0"/>
              <w:marRight w:val="0"/>
              <w:marTop w:val="0"/>
              <w:marBottom w:val="0"/>
              <w:divBdr>
                <w:top w:val="none" w:sz="0" w:space="0" w:color="auto"/>
                <w:left w:val="none" w:sz="0" w:space="0" w:color="auto"/>
                <w:bottom w:val="none" w:sz="0" w:space="0" w:color="auto"/>
                <w:right w:val="none" w:sz="0" w:space="0" w:color="auto"/>
              </w:divBdr>
            </w:div>
          </w:divsChild>
        </w:div>
        <w:div w:id="481704717">
          <w:marLeft w:val="0"/>
          <w:marRight w:val="0"/>
          <w:marTop w:val="0"/>
          <w:marBottom w:val="0"/>
          <w:divBdr>
            <w:top w:val="none" w:sz="0" w:space="0" w:color="auto"/>
            <w:left w:val="none" w:sz="0" w:space="0" w:color="auto"/>
            <w:bottom w:val="none" w:sz="0" w:space="0" w:color="auto"/>
            <w:right w:val="none" w:sz="0" w:space="0" w:color="auto"/>
          </w:divBdr>
          <w:divsChild>
            <w:div w:id="1616130055">
              <w:marLeft w:val="0"/>
              <w:marRight w:val="0"/>
              <w:marTop w:val="0"/>
              <w:marBottom w:val="0"/>
              <w:divBdr>
                <w:top w:val="none" w:sz="0" w:space="0" w:color="auto"/>
                <w:left w:val="none" w:sz="0" w:space="0" w:color="auto"/>
                <w:bottom w:val="none" w:sz="0" w:space="0" w:color="auto"/>
                <w:right w:val="none" w:sz="0" w:space="0" w:color="auto"/>
              </w:divBdr>
            </w:div>
          </w:divsChild>
        </w:div>
        <w:div w:id="532422840">
          <w:marLeft w:val="0"/>
          <w:marRight w:val="0"/>
          <w:marTop w:val="0"/>
          <w:marBottom w:val="0"/>
          <w:divBdr>
            <w:top w:val="none" w:sz="0" w:space="0" w:color="auto"/>
            <w:left w:val="none" w:sz="0" w:space="0" w:color="auto"/>
            <w:bottom w:val="none" w:sz="0" w:space="0" w:color="auto"/>
            <w:right w:val="none" w:sz="0" w:space="0" w:color="auto"/>
          </w:divBdr>
          <w:divsChild>
            <w:div w:id="1277710953">
              <w:marLeft w:val="0"/>
              <w:marRight w:val="0"/>
              <w:marTop w:val="0"/>
              <w:marBottom w:val="0"/>
              <w:divBdr>
                <w:top w:val="none" w:sz="0" w:space="0" w:color="auto"/>
                <w:left w:val="none" w:sz="0" w:space="0" w:color="auto"/>
                <w:bottom w:val="none" w:sz="0" w:space="0" w:color="auto"/>
                <w:right w:val="none" w:sz="0" w:space="0" w:color="auto"/>
              </w:divBdr>
            </w:div>
          </w:divsChild>
        </w:div>
        <w:div w:id="601642967">
          <w:marLeft w:val="0"/>
          <w:marRight w:val="0"/>
          <w:marTop w:val="0"/>
          <w:marBottom w:val="0"/>
          <w:divBdr>
            <w:top w:val="none" w:sz="0" w:space="0" w:color="auto"/>
            <w:left w:val="none" w:sz="0" w:space="0" w:color="auto"/>
            <w:bottom w:val="none" w:sz="0" w:space="0" w:color="auto"/>
            <w:right w:val="none" w:sz="0" w:space="0" w:color="auto"/>
          </w:divBdr>
          <w:divsChild>
            <w:div w:id="823666138">
              <w:marLeft w:val="0"/>
              <w:marRight w:val="0"/>
              <w:marTop w:val="0"/>
              <w:marBottom w:val="0"/>
              <w:divBdr>
                <w:top w:val="none" w:sz="0" w:space="0" w:color="auto"/>
                <w:left w:val="none" w:sz="0" w:space="0" w:color="auto"/>
                <w:bottom w:val="none" w:sz="0" w:space="0" w:color="auto"/>
                <w:right w:val="none" w:sz="0" w:space="0" w:color="auto"/>
              </w:divBdr>
            </w:div>
          </w:divsChild>
        </w:div>
        <w:div w:id="645545664">
          <w:marLeft w:val="0"/>
          <w:marRight w:val="0"/>
          <w:marTop w:val="0"/>
          <w:marBottom w:val="0"/>
          <w:divBdr>
            <w:top w:val="none" w:sz="0" w:space="0" w:color="auto"/>
            <w:left w:val="none" w:sz="0" w:space="0" w:color="auto"/>
            <w:bottom w:val="none" w:sz="0" w:space="0" w:color="auto"/>
            <w:right w:val="none" w:sz="0" w:space="0" w:color="auto"/>
          </w:divBdr>
          <w:divsChild>
            <w:div w:id="711686020">
              <w:marLeft w:val="0"/>
              <w:marRight w:val="0"/>
              <w:marTop w:val="0"/>
              <w:marBottom w:val="0"/>
              <w:divBdr>
                <w:top w:val="none" w:sz="0" w:space="0" w:color="auto"/>
                <w:left w:val="none" w:sz="0" w:space="0" w:color="auto"/>
                <w:bottom w:val="none" w:sz="0" w:space="0" w:color="auto"/>
                <w:right w:val="none" w:sz="0" w:space="0" w:color="auto"/>
              </w:divBdr>
            </w:div>
          </w:divsChild>
        </w:div>
        <w:div w:id="665787999">
          <w:marLeft w:val="0"/>
          <w:marRight w:val="0"/>
          <w:marTop w:val="0"/>
          <w:marBottom w:val="0"/>
          <w:divBdr>
            <w:top w:val="none" w:sz="0" w:space="0" w:color="auto"/>
            <w:left w:val="none" w:sz="0" w:space="0" w:color="auto"/>
            <w:bottom w:val="none" w:sz="0" w:space="0" w:color="auto"/>
            <w:right w:val="none" w:sz="0" w:space="0" w:color="auto"/>
          </w:divBdr>
          <w:divsChild>
            <w:div w:id="1928999193">
              <w:marLeft w:val="0"/>
              <w:marRight w:val="0"/>
              <w:marTop w:val="0"/>
              <w:marBottom w:val="0"/>
              <w:divBdr>
                <w:top w:val="none" w:sz="0" w:space="0" w:color="auto"/>
                <w:left w:val="none" w:sz="0" w:space="0" w:color="auto"/>
                <w:bottom w:val="none" w:sz="0" w:space="0" w:color="auto"/>
                <w:right w:val="none" w:sz="0" w:space="0" w:color="auto"/>
              </w:divBdr>
            </w:div>
          </w:divsChild>
        </w:div>
        <w:div w:id="689599851">
          <w:marLeft w:val="0"/>
          <w:marRight w:val="0"/>
          <w:marTop w:val="0"/>
          <w:marBottom w:val="0"/>
          <w:divBdr>
            <w:top w:val="none" w:sz="0" w:space="0" w:color="auto"/>
            <w:left w:val="none" w:sz="0" w:space="0" w:color="auto"/>
            <w:bottom w:val="none" w:sz="0" w:space="0" w:color="auto"/>
            <w:right w:val="none" w:sz="0" w:space="0" w:color="auto"/>
          </w:divBdr>
          <w:divsChild>
            <w:div w:id="898631488">
              <w:marLeft w:val="0"/>
              <w:marRight w:val="0"/>
              <w:marTop w:val="0"/>
              <w:marBottom w:val="0"/>
              <w:divBdr>
                <w:top w:val="none" w:sz="0" w:space="0" w:color="auto"/>
                <w:left w:val="none" w:sz="0" w:space="0" w:color="auto"/>
                <w:bottom w:val="none" w:sz="0" w:space="0" w:color="auto"/>
                <w:right w:val="none" w:sz="0" w:space="0" w:color="auto"/>
              </w:divBdr>
            </w:div>
          </w:divsChild>
        </w:div>
        <w:div w:id="722214464">
          <w:marLeft w:val="0"/>
          <w:marRight w:val="0"/>
          <w:marTop w:val="0"/>
          <w:marBottom w:val="0"/>
          <w:divBdr>
            <w:top w:val="none" w:sz="0" w:space="0" w:color="auto"/>
            <w:left w:val="none" w:sz="0" w:space="0" w:color="auto"/>
            <w:bottom w:val="none" w:sz="0" w:space="0" w:color="auto"/>
            <w:right w:val="none" w:sz="0" w:space="0" w:color="auto"/>
          </w:divBdr>
          <w:divsChild>
            <w:div w:id="1399670056">
              <w:marLeft w:val="0"/>
              <w:marRight w:val="0"/>
              <w:marTop w:val="0"/>
              <w:marBottom w:val="0"/>
              <w:divBdr>
                <w:top w:val="none" w:sz="0" w:space="0" w:color="auto"/>
                <w:left w:val="none" w:sz="0" w:space="0" w:color="auto"/>
                <w:bottom w:val="none" w:sz="0" w:space="0" w:color="auto"/>
                <w:right w:val="none" w:sz="0" w:space="0" w:color="auto"/>
              </w:divBdr>
            </w:div>
          </w:divsChild>
        </w:div>
        <w:div w:id="724257667">
          <w:marLeft w:val="0"/>
          <w:marRight w:val="0"/>
          <w:marTop w:val="0"/>
          <w:marBottom w:val="0"/>
          <w:divBdr>
            <w:top w:val="none" w:sz="0" w:space="0" w:color="auto"/>
            <w:left w:val="none" w:sz="0" w:space="0" w:color="auto"/>
            <w:bottom w:val="none" w:sz="0" w:space="0" w:color="auto"/>
            <w:right w:val="none" w:sz="0" w:space="0" w:color="auto"/>
          </w:divBdr>
          <w:divsChild>
            <w:div w:id="987366928">
              <w:marLeft w:val="0"/>
              <w:marRight w:val="0"/>
              <w:marTop w:val="0"/>
              <w:marBottom w:val="0"/>
              <w:divBdr>
                <w:top w:val="none" w:sz="0" w:space="0" w:color="auto"/>
                <w:left w:val="none" w:sz="0" w:space="0" w:color="auto"/>
                <w:bottom w:val="none" w:sz="0" w:space="0" w:color="auto"/>
                <w:right w:val="none" w:sz="0" w:space="0" w:color="auto"/>
              </w:divBdr>
            </w:div>
          </w:divsChild>
        </w:div>
        <w:div w:id="793329496">
          <w:marLeft w:val="0"/>
          <w:marRight w:val="0"/>
          <w:marTop w:val="0"/>
          <w:marBottom w:val="0"/>
          <w:divBdr>
            <w:top w:val="none" w:sz="0" w:space="0" w:color="auto"/>
            <w:left w:val="none" w:sz="0" w:space="0" w:color="auto"/>
            <w:bottom w:val="none" w:sz="0" w:space="0" w:color="auto"/>
            <w:right w:val="none" w:sz="0" w:space="0" w:color="auto"/>
          </w:divBdr>
          <w:divsChild>
            <w:div w:id="623730322">
              <w:marLeft w:val="0"/>
              <w:marRight w:val="0"/>
              <w:marTop w:val="0"/>
              <w:marBottom w:val="0"/>
              <w:divBdr>
                <w:top w:val="none" w:sz="0" w:space="0" w:color="auto"/>
                <w:left w:val="none" w:sz="0" w:space="0" w:color="auto"/>
                <w:bottom w:val="none" w:sz="0" w:space="0" w:color="auto"/>
                <w:right w:val="none" w:sz="0" w:space="0" w:color="auto"/>
              </w:divBdr>
            </w:div>
          </w:divsChild>
        </w:div>
        <w:div w:id="832767450">
          <w:marLeft w:val="0"/>
          <w:marRight w:val="0"/>
          <w:marTop w:val="0"/>
          <w:marBottom w:val="0"/>
          <w:divBdr>
            <w:top w:val="none" w:sz="0" w:space="0" w:color="auto"/>
            <w:left w:val="none" w:sz="0" w:space="0" w:color="auto"/>
            <w:bottom w:val="none" w:sz="0" w:space="0" w:color="auto"/>
            <w:right w:val="none" w:sz="0" w:space="0" w:color="auto"/>
          </w:divBdr>
          <w:divsChild>
            <w:div w:id="502234596">
              <w:marLeft w:val="0"/>
              <w:marRight w:val="0"/>
              <w:marTop w:val="0"/>
              <w:marBottom w:val="0"/>
              <w:divBdr>
                <w:top w:val="none" w:sz="0" w:space="0" w:color="auto"/>
                <w:left w:val="none" w:sz="0" w:space="0" w:color="auto"/>
                <w:bottom w:val="none" w:sz="0" w:space="0" w:color="auto"/>
                <w:right w:val="none" w:sz="0" w:space="0" w:color="auto"/>
              </w:divBdr>
            </w:div>
          </w:divsChild>
        </w:div>
        <w:div w:id="930311341">
          <w:marLeft w:val="0"/>
          <w:marRight w:val="0"/>
          <w:marTop w:val="0"/>
          <w:marBottom w:val="0"/>
          <w:divBdr>
            <w:top w:val="none" w:sz="0" w:space="0" w:color="auto"/>
            <w:left w:val="none" w:sz="0" w:space="0" w:color="auto"/>
            <w:bottom w:val="none" w:sz="0" w:space="0" w:color="auto"/>
            <w:right w:val="none" w:sz="0" w:space="0" w:color="auto"/>
          </w:divBdr>
          <w:divsChild>
            <w:div w:id="1273712086">
              <w:marLeft w:val="0"/>
              <w:marRight w:val="0"/>
              <w:marTop w:val="0"/>
              <w:marBottom w:val="0"/>
              <w:divBdr>
                <w:top w:val="none" w:sz="0" w:space="0" w:color="auto"/>
                <w:left w:val="none" w:sz="0" w:space="0" w:color="auto"/>
                <w:bottom w:val="none" w:sz="0" w:space="0" w:color="auto"/>
                <w:right w:val="none" w:sz="0" w:space="0" w:color="auto"/>
              </w:divBdr>
            </w:div>
          </w:divsChild>
        </w:div>
        <w:div w:id="957176326">
          <w:marLeft w:val="0"/>
          <w:marRight w:val="0"/>
          <w:marTop w:val="0"/>
          <w:marBottom w:val="0"/>
          <w:divBdr>
            <w:top w:val="none" w:sz="0" w:space="0" w:color="auto"/>
            <w:left w:val="none" w:sz="0" w:space="0" w:color="auto"/>
            <w:bottom w:val="none" w:sz="0" w:space="0" w:color="auto"/>
            <w:right w:val="none" w:sz="0" w:space="0" w:color="auto"/>
          </w:divBdr>
          <w:divsChild>
            <w:div w:id="1739400730">
              <w:marLeft w:val="0"/>
              <w:marRight w:val="0"/>
              <w:marTop w:val="0"/>
              <w:marBottom w:val="0"/>
              <w:divBdr>
                <w:top w:val="none" w:sz="0" w:space="0" w:color="auto"/>
                <w:left w:val="none" w:sz="0" w:space="0" w:color="auto"/>
                <w:bottom w:val="none" w:sz="0" w:space="0" w:color="auto"/>
                <w:right w:val="none" w:sz="0" w:space="0" w:color="auto"/>
              </w:divBdr>
            </w:div>
          </w:divsChild>
        </w:div>
        <w:div w:id="964042869">
          <w:marLeft w:val="0"/>
          <w:marRight w:val="0"/>
          <w:marTop w:val="0"/>
          <w:marBottom w:val="0"/>
          <w:divBdr>
            <w:top w:val="none" w:sz="0" w:space="0" w:color="auto"/>
            <w:left w:val="none" w:sz="0" w:space="0" w:color="auto"/>
            <w:bottom w:val="none" w:sz="0" w:space="0" w:color="auto"/>
            <w:right w:val="none" w:sz="0" w:space="0" w:color="auto"/>
          </w:divBdr>
          <w:divsChild>
            <w:div w:id="482086361">
              <w:marLeft w:val="0"/>
              <w:marRight w:val="0"/>
              <w:marTop w:val="0"/>
              <w:marBottom w:val="0"/>
              <w:divBdr>
                <w:top w:val="none" w:sz="0" w:space="0" w:color="auto"/>
                <w:left w:val="none" w:sz="0" w:space="0" w:color="auto"/>
                <w:bottom w:val="none" w:sz="0" w:space="0" w:color="auto"/>
                <w:right w:val="none" w:sz="0" w:space="0" w:color="auto"/>
              </w:divBdr>
            </w:div>
          </w:divsChild>
        </w:div>
        <w:div w:id="977874922">
          <w:marLeft w:val="0"/>
          <w:marRight w:val="0"/>
          <w:marTop w:val="0"/>
          <w:marBottom w:val="0"/>
          <w:divBdr>
            <w:top w:val="none" w:sz="0" w:space="0" w:color="auto"/>
            <w:left w:val="none" w:sz="0" w:space="0" w:color="auto"/>
            <w:bottom w:val="none" w:sz="0" w:space="0" w:color="auto"/>
            <w:right w:val="none" w:sz="0" w:space="0" w:color="auto"/>
          </w:divBdr>
          <w:divsChild>
            <w:div w:id="620378808">
              <w:marLeft w:val="0"/>
              <w:marRight w:val="0"/>
              <w:marTop w:val="0"/>
              <w:marBottom w:val="0"/>
              <w:divBdr>
                <w:top w:val="none" w:sz="0" w:space="0" w:color="auto"/>
                <w:left w:val="none" w:sz="0" w:space="0" w:color="auto"/>
                <w:bottom w:val="none" w:sz="0" w:space="0" w:color="auto"/>
                <w:right w:val="none" w:sz="0" w:space="0" w:color="auto"/>
              </w:divBdr>
            </w:div>
          </w:divsChild>
        </w:div>
        <w:div w:id="1086607529">
          <w:marLeft w:val="0"/>
          <w:marRight w:val="0"/>
          <w:marTop w:val="0"/>
          <w:marBottom w:val="0"/>
          <w:divBdr>
            <w:top w:val="none" w:sz="0" w:space="0" w:color="auto"/>
            <w:left w:val="none" w:sz="0" w:space="0" w:color="auto"/>
            <w:bottom w:val="none" w:sz="0" w:space="0" w:color="auto"/>
            <w:right w:val="none" w:sz="0" w:space="0" w:color="auto"/>
          </w:divBdr>
          <w:divsChild>
            <w:div w:id="35664264">
              <w:marLeft w:val="0"/>
              <w:marRight w:val="0"/>
              <w:marTop w:val="0"/>
              <w:marBottom w:val="0"/>
              <w:divBdr>
                <w:top w:val="none" w:sz="0" w:space="0" w:color="auto"/>
                <w:left w:val="none" w:sz="0" w:space="0" w:color="auto"/>
                <w:bottom w:val="none" w:sz="0" w:space="0" w:color="auto"/>
                <w:right w:val="none" w:sz="0" w:space="0" w:color="auto"/>
              </w:divBdr>
            </w:div>
          </w:divsChild>
        </w:div>
        <w:div w:id="1096293096">
          <w:marLeft w:val="0"/>
          <w:marRight w:val="0"/>
          <w:marTop w:val="0"/>
          <w:marBottom w:val="0"/>
          <w:divBdr>
            <w:top w:val="none" w:sz="0" w:space="0" w:color="auto"/>
            <w:left w:val="none" w:sz="0" w:space="0" w:color="auto"/>
            <w:bottom w:val="none" w:sz="0" w:space="0" w:color="auto"/>
            <w:right w:val="none" w:sz="0" w:space="0" w:color="auto"/>
          </w:divBdr>
          <w:divsChild>
            <w:div w:id="357202364">
              <w:marLeft w:val="0"/>
              <w:marRight w:val="0"/>
              <w:marTop w:val="0"/>
              <w:marBottom w:val="0"/>
              <w:divBdr>
                <w:top w:val="none" w:sz="0" w:space="0" w:color="auto"/>
                <w:left w:val="none" w:sz="0" w:space="0" w:color="auto"/>
                <w:bottom w:val="none" w:sz="0" w:space="0" w:color="auto"/>
                <w:right w:val="none" w:sz="0" w:space="0" w:color="auto"/>
              </w:divBdr>
            </w:div>
          </w:divsChild>
        </w:div>
        <w:div w:id="1165168901">
          <w:marLeft w:val="0"/>
          <w:marRight w:val="0"/>
          <w:marTop w:val="0"/>
          <w:marBottom w:val="0"/>
          <w:divBdr>
            <w:top w:val="none" w:sz="0" w:space="0" w:color="auto"/>
            <w:left w:val="none" w:sz="0" w:space="0" w:color="auto"/>
            <w:bottom w:val="none" w:sz="0" w:space="0" w:color="auto"/>
            <w:right w:val="none" w:sz="0" w:space="0" w:color="auto"/>
          </w:divBdr>
          <w:divsChild>
            <w:div w:id="188034473">
              <w:marLeft w:val="0"/>
              <w:marRight w:val="0"/>
              <w:marTop w:val="0"/>
              <w:marBottom w:val="0"/>
              <w:divBdr>
                <w:top w:val="none" w:sz="0" w:space="0" w:color="auto"/>
                <w:left w:val="none" w:sz="0" w:space="0" w:color="auto"/>
                <w:bottom w:val="none" w:sz="0" w:space="0" w:color="auto"/>
                <w:right w:val="none" w:sz="0" w:space="0" w:color="auto"/>
              </w:divBdr>
            </w:div>
          </w:divsChild>
        </w:div>
        <w:div w:id="1240793641">
          <w:marLeft w:val="0"/>
          <w:marRight w:val="0"/>
          <w:marTop w:val="0"/>
          <w:marBottom w:val="0"/>
          <w:divBdr>
            <w:top w:val="none" w:sz="0" w:space="0" w:color="auto"/>
            <w:left w:val="none" w:sz="0" w:space="0" w:color="auto"/>
            <w:bottom w:val="none" w:sz="0" w:space="0" w:color="auto"/>
            <w:right w:val="none" w:sz="0" w:space="0" w:color="auto"/>
          </w:divBdr>
          <w:divsChild>
            <w:div w:id="47190689">
              <w:marLeft w:val="0"/>
              <w:marRight w:val="0"/>
              <w:marTop w:val="0"/>
              <w:marBottom w:val="0"/>
              <w:divBdr>
                <w:top w:val="none" w:sz="0" w:space="0" w:color="auto"/>
                <w:left w:val="none" w:sz="0" w:space="0" w:color="auto"/>
                <w:bottom w:val="none" w:sz="0" w:space="0" w:color="auto"/>
                <w:right w:val="none" w:sz="0" w:space="0" w:color="auto"/>
              </w:divBdr>
            </w:div>
          </w:divsChild>
        </w:div>
        <w:div w:id="1265651415">
          <w:marLeft w:val="0"/>
          <w:marRight w:val="0"/>
          <w:marTop w:val="0"/>
          <w:marBottom w:val="0"/>
          <w:divBdr>
            <w:top w:val="none" w:sz="0" w:space="0" w:color="auto"/>
            <w:left w:val="none" w:sz="0" w:space="0" w:color="auto"/>
            <w:bottom w:val="none" w:sz="0" w:space="0" w:color="auto"/>
            <w:right w:val="none" w:sz="0" w:space="0" w:color="auto"/>
          </w:divBdr>
          <w:divsChild>
            <w:div w:id="386532060">
              <w:marLeft w:val="0"/>
              <w:marRight w:val="0"/>
              <w:marTop w:val="0"/>
              <w:marBottom w:val="0"/>
              <w:divBdr>
                <w:top w:val="none" w:sz="0" w:space="0" w:color="auto"/>
                <w:left w:val="none" w:sz="0" w:space="0" w:color="auto"/>
                <w:bottom w:val="none" w:sz="0" w:space="0" w:color="auto"/>
                <w:right w:val="none" w:sz="0" w:space="0" w:color="auto"/>
              </w:divBdr>
            </w:div>
          </w:divsChild>
        </w:div>
        <w:div w:id="1287198772">
          <w:marLeft w:val="0"/>
          <w:marRight w:val="0"/>
          <w:marTop w:val="0"/>
          <w:marBottom w:val="0"/>
          <w:divBdr>
            <w:top w:val="none" w:sz="0" w:space="0" w:color="auto"/>
            <w:left w:val="none" w:sz="0" w:space="0" w:color="auto"/>
            <w:bottom w:val="none" w:sz="0" w:space="0" w:color="auto"/>
            <w:right w:val="none" w:sz="0" w:space="0" w:color="auto"/>
          </w:divBdr>
          <w:divsChild>
            <w:div w:id="219293417">
              <w:marLeft w:val="0"/>
              <w:marRight w:val="0"/>
              <w:marTop w:val="0"/>
              <w:marBottom w:val="0"/>
              <w:divBdr>
                <w:top w:val="none" w:sz="0" w:space="0" w:color="auto"/>
                <w:left w:val="none" w:sz="0" w:space="0" w:color="auto"/>
                <w:bottom w:val="none" w:sz="0" w:space="0" w:color="auto"/>
                <w:right w:val="none" w:sz="0" w:space="0" w:color="auto"/>
              </w:divBdr>
            </w:div>
          </w:divsChild>
        </w:div>
        <w:div w:id="1287203193">
          <w:marLeft w:val="0"/>
          <w:marRight w:val="0"/>
          <w:marTop w:val="0"/>
          <w:marBottom w:val="0"/>
          <w:divBdr>
            <w:top w:val="none" w:sz="0" w:space="0" w:color="auto"/>
            <w:left w:val="none" w:sz="0" w:space="0" w:color="auto"/>
            <w:bottom w:val="none" w:sz="0" w:space="0" w:color="auto"/>
            <w:right w:val="none" w:sz="0" w:space="0" w:color="auto"/>
          </w:divBdr>
          <w:divsChild>
            <w:div w:id="99299126">
              <w:marLeft w:val="0"/>
              <w:marRight w:val="0"/>
              <w:marTop w:val="0"/>
              <w:marBottom w:val="0"/>
              <w:divBdr>
                <w:top w:val="none" w:sz="0" w:space="0" w:color="auto"/>
                <w:left w:val="none" w:sz="0" w:space="0" w:color="auto"/>
                <w:bottom w:val="none" w:sz="0" w:space="0" w:color="auto"/>
                <w:right w:val="none" w:sz="0" w:space="0" w:color="auto"/>
              </w:divBdr>
            </w:div>
          </w:divsChild>
        </w:div>
        <w:div w:id="1382827291">
          <w:marLeft w:val="0"/>
          <w:marRight w:val="0"/>
          <w:marTop w:val="0"/>
          <w:marBottom w:val="0"/>
          <w:divBdr>
            <w:top w:val="none" w:sz="0" w:space="0" w:color="auto"/>
            <w:left w:val="none" w:sz="0" w:space="0" w:color="auto"/>
            <w:bottom w:val="none" w:sz="0" w:space="0" w:color="auto"/>
            <w:right w:val="none" w:sz="0" w:space="0" w:color="auto"/>
          </w:divBdr>
          <w:divsChild>
            <w:div w:id="1427581216">
              <w:marLeft w:val="0"/>
              <w:marRight w:val="0"/>
              <w:marTop w:val="0"/>
              <w:marBottom w:val="0"/>
              <w:divBdr>
                <w:top w:val="none" w:sz="0" w:space="0" w:color="auto"/>
                <w:left w:val="none" w:sz="0" w:space="0" w:color="auto"/>
                <w:bottom w:val="none" w:sz="0" w:space="0" w:color="auto"/>
                <w:right w:val="none" w:sz="0" w:space="0" w:color="auto"/>
              </w:divBdr>
            </w:div>
          </w:divsChild>
        </w:div>
        <w:div w:id="1456946636">
          <w:marLeft w:val="0"/>
          <w:marRight w:val="0"/>
          <w:marTop w:val="0"/>
          <w:marBottom w:val="0"/>
          <w:divBdr>
            <w:top w:val="none" w:sz="0" w:space="0" w:color="auto"/>
            <w:left w:val="none" w:sz="0" w:space="0" w:color="auto"/>
            <w:bottom w:val="none" w:sz="0" w:space="0" w:color="auto"/>
            <w:right w:val="none" w:sz="0" w:space="0" w:color="auto"/>
          </w:divBdr>
          <w:divsChild>
            <w:div w:id="1602639610">
              <w:marLeft w:val="0"/>
              <w:marRight w:val="0"/>
              <w:marTop w:val="0"/>
              <w:marBottom w:val="0"/>
              <w:divBdr>
                <w:top w:val="none" w:sz="0" w:space="0" w:color="auto"/>
                <w:left w:val="none" w:sz="0" w:space="0" w:color="auto"/>
                <w:bottom w:val="none" w:sz="0" w:space="0" w:color="auto"/>
                <w:right w:val="none" w:sz="0" w:space="0" w:color="auto"/>
              </w:divBdr>
            </w:div>
          </w:divsChild>
        </w:div>
        <w:div w:id="1482382564">
          <w:marLeft w:val="0"/>
          <w:marRight w:val="0"/>
          <w:marTop w:val="0"/>
          <w:marBottom w:val="0"/>
          <w:divBdr>
            <w:top w:val="none" w:sz="0" w:space="0" w:color="auto"/>
            <w:left w:val="none" w:sz="0" w:space="0" w:color="auto"/>
            <w:bottom w:val="none" w:sz="0" w:space="0" w:color="auto"/>
            <w:right w:val="none" w:sz="0" w:space="0" w:color="auto"/>
          </w:divBdr>
          <w:divsChild>
            <w:div w:id="1694190576">
              <w:marLeft w:val="0"/>
              <w:marRight w:val="0"/>
              <w:marTop w:val="0"/>
              <w:marBottom w:val="0"/>
              <w:divBdr>
                <w:top w:val="none" w:sz="0" w:space="0" w:color="auto"/>
                <w:left w:val="none" w:sz="0" w:space="0" w:color="auto"/>
                <w:bottom w:val="none" w:sz="0" w:space="0" w:color="auto"/>
                <w:right w:val="none" w:sz="0" w:space="0" w:color="auto"/>
              </w:divBdr>
            </w:div>
          </w:divsChild>
        </w:div>
        <w:div w:id="1492065679">
          <w:marLeft w:val="0"/>
          <w:marRight w:val="0"/>
          <w:marTop w:val="0"/>
          <w:marBottom w:val="0"/>
          <w:divBdr>
            <w:top w:val="none" w:sz="0" w:space="0" w:color="auto"/>
            <w:left w:val="none" w:sz="0" w:space="0" w:color="auto"/>
            <w:bottom w:val="none" w:sz="0" w:space="0" w:color="auto"/>
            <w:right w:val="none" w:sz="0" w:space="0" w:color="auto"/>
          </w:divBdr>
          <w:divsChild>
            <w:div w:id="460659900">
              <w:marLeft w:val="0"/>
              <w:marRight w:val="0"/>
              <w:marTop w:val="0"/>
              <w:marBottom w:val="0"/>
              <w:divBdr>
                <w:top w:val="none" w:sz="0" w:space="0" w:color="auto"/>
                <w:left w:val="none" w:sz="0" w:space="0" w:color="auto"/>
                <w:bottom w:val="none" w:sz="0" w:space="0" w:color="auto"/>
                <w:right w:val="none" w:sz="0" w:space="0" w:color="auto"/>
              </w:divBdr>
            </w:div>
          </w:divsChild>
        </w:div>
        <w:div w:id="1504904192">
          <w:marLeft w:val="0"/>
          <w:marRight w:val="0"/>
          <w:marTop w:val="0"/>
          <w:marBottom w:val="0"/>
          <w:divBdr>
            <w:top w:val="none" w:sz="0" w:space="0" w:color="auto"/>
            <w:left w:val="none" w:sz="0" w:space="0" w:color="auto"/>
            <w:bottom w:val="none" w:sz="0" w:space="0" w:color="auto"/>
            <w:right w:val="none" w:sz="0" w:space="0" w:color="auto"/>
          </w:divBdr>
          <w:divsChild>
            <w:div w:id="1975790774">
              <w:marLeft w:val="0"/>
              <w:marRight w:val="0"/>
              <w:marTop w:val="0"/>
              <w:marBottom w:val="0"/>
              <w:divBdr>
                <w:top w:val="none" w:sz="0" w:space="0" w:color="auto"/>
                <w:left w:val="none" w:sz="0" w:space="0" w:color="auto"/>
                <w:bottom w:val="none" w:sz="0" w:space="0" w:color="auto"/>
                <w:right w:val="none" w:sz="0" w:space="0" w:color="auto"/>
              </w:divBdr>
            </w:div>
          </w:divsChild>
        </w:div>
        <w:div w:id="1513841293">
          <w:marLeft w:val="0"/>
          <w:marRight w:val="0"/>
          <w:marTop w:val="0"/>
          <w:marBottom w:val="0"/>
          <w:divBdr>
            <w:top w:val="none" w:sz="0" w:space="0" w:color="auto"/>
            <w:left w:val="none" w:sz="0" w:space="0" w:color="auto"/>
            <w:bottom w:val="none" w:sz="0" w:space="0" w:color="auto"/>
            <w:right w:val="none" w:sz="0" w:space="0" w:color="auto"/>
          </w:divBdr>
          <w:divsChild>
            <w:div w:id="1004625966">
              <w:marLeft w:val="0"/>
              <w:marRight w:val="0"/>
              <w:marTop w:val="0"/>
              <w:marBottom w:val="0"/>
              <w:divBdr>
                <w:top w:val="none" w:sz="0" w:space="0" w:color="auto"/>
                <w:left w:val="none" w:sz="0" w:space="0" w:color="auto"/>
                <w:bottom w:val="none" w:sz="0" w:space="0" w:color="auto"/>
                <w:right w:val="none" w:sz="0" w:space="0" w:color="auto"/>
              </w:divBdr>
            </w:div>
          </w:divsChild>
        </w:div>
        <w:div w:id="1528448997">
          <w:marLeft w:val="0"/>
          <w:marRight w:val="0"/>
          <w:marTop w:val="0"/>
          <w:marBottom w:val="0"/>
          <w:divBdr>
            <w:top w:val="none" w:sz="0" w:space="0" w:color="auto"/>
            <w:left w:val="none" w:sz="0" w:space="0" w:color="auto"/>
            <w:bottom w:val="none" w:sz="0" w:space="0" w:color="auto"/>
            <w:right w:val="none" w:sz="0" w:space="0" w:color="auto"/>
          </w:divBdr>
          <w:divsChild>
            <w:div w:id="2062971918">
              <w:marLeft w:val="0"/>
              <w:marRight w:val="0"/>
              <w:marTop w:val="0"/>
              <w:marBottom w:val="0"/>
              <w:divBdr>
                <w:top w:val="none" w:sz="0" w:space="0" w:color="auto"/>
                <w:left w:val="none" w:sz="0" w:space="0" w:color="auto"/>
                <w:bottom w:val="none" w:sz="0" w:space="0" w:color="auto"/>
                <w:right w:val="none" w:sz="0" w:space="0" w:color="auto"/>
              </w:divBdr>
            </w:div>
          </w:divsChild>
        </w:div>
        <w:div w:id="1588225863">
          <w:marLeft w:val="0"/>
          <w:marRight w:val="0"/>
          <w:marTop w:val="0"/>
          <w:marBottom w:val="0"/>
          <w:divBdr>
            <w:top w:val="none" w:sz="0" w:space="0" w:color="auto"/>
            <w:left w:val="none" w:sz="0" w:space="0" w:color="auto"/>
            <w:bottom w:val="none" w:sz="0" w:space="0" w:color="auto"/>
            <w:right w:val="none" w:sz="0" w:space="0" w:color="auto"/>
          </w:divBdr>
          <w:divsChild>
            <w:div w:id="997659058">
              <w:marLeft w:val="0"/>
              <w:marRight w:val="0"/>
              <w:marTop w:val="0"/>
              <w:marBottom w:val="0"/>
              <w:divBdr>
                <w:top w:val="none" w:sz="0" w:space="0" w:color="auto"/>
                <w:left w:val="none" w:sz="0" w:space="0" w:color="auto"/>
                <w:bottom w:val="none" w:sz="0" w:space="0" w:color="auto"/>
                <w:right w:val="none" w:sz="0" w:space="0" w:color="auto"/>
              </w:divBdr>
            </w:div>
          </w:divsChild>
        </w:div>
        <w:div w:id="1637295874">
          <w:marLeft w:val="0"/>
          <w:marRight w:val="0"/>
          <w:marTop w:val="0"/>
          <w:marBottom w:val="0"/>
          <w:divBdr>
            <w:top w:val="none" w:sz="0" w:space="0" w:color="auto"/>
            <w:left w:val="none" w:sz="0" w:space="0" w:color="auto"/>
            <w:bottom w:val="none" w:sz="0" w:space="0" w:color="auto"/>
            <w:right w:val="none" w:sz="0" w:space="0" w:color="auto"/>
          </w:divBdr>
          <w:divsChild>
            <w:div w:id="8653183">
              <w:marLeft w:val="0"/>
              <w:marRight w:val="0"/>
              <w:marTop w:val="0"/>
              <w:marBottom w:val="0"/>
              <w:divBdr>
                <w:top w:val="none" w:sz="0" w:space="0" w:color="auto"/>
                <w:left w:val="none" w:sz="0" w:space="0" w:color="auto"/>
                <w:bottom w:val="none" w:sz="0" w:space="0" w:color="auto"/>
                <w:right w:val="none" w:sz="0" w:space="0" w:color="auto"/>
              </w:divBdr>
            </w:div>
          </w:divsChild>
        </w:div>
        <w:div w:id="1669092012">
          <w:marLeft w:val="0"/>
          <w:marRight w:val="0"/>
          <w:marTop w:val="0"/>
          <w:marBottom w:val="0"/>
          <w:divBdr>
            <w:top w:val="none" w:sz="0" w:space="0" w:color="auto"/>
            <w:left w:val="none" w:sz="0" w:space="0" w:color="auto"/>
            <w:bottom w:val="none" w:sz="0" w:space="0" w:color="auto"/>
            <w:right w:val="none" w:sz="0" w:space="0" w:color="auto"/>
          </w:divBdr>
          <w:divsChild>
            <w:div w:id="2134907114">
              <w:marLeft w:val="0"/>
              <w:marRight w:val="0"/>
              <w:marTop w:val="0"/>
              <w:marBottom w:val="0"/>
              <w:divBdr>
                <w:top w:val="none" w:sz="0" w:space="0" w:color="auto"/>
                <w:left w:val="none" w:sz="0" w:space="0" w:color="auto"/>
                <w:bottom w:val="none" w:sz="0" w:space="0" w:color="auto"/>
                <w:right w:val="none" w:sz="0" w:space="0" w:color="auto"/>
              </w:divBdr>
            </w:div>
          </w:divsChild>
        </w:div>
        <w:div w:id="1680304088">
          <w:marLeft w:val="0"/>
          <w:marRight w:val="0"/>
          <w:marTop w:val="0"/>
          <w:marBottom w:val="0"/>
          <w:divBdr>
            <w:top w:val="none" w:sz="0" w:space="0" w:color="auto"/>
            <w:left w:val="none" w:sz="0" w:space="0" w:color="auto"/>
            <w:bottom w:val="none" w:sz="0" w:space="0" w:color="auto"/>
            <w:right w:val="none" w:sz="0" w:space="0" w:color="auto"/>
          </w:divBdr>
          <w:divsChild>
            <w:div w:id="1131748960">
              <w:marLeft w:val="0"/>
              <w:marRight w:val="0"/>
              <w:marTop w:val="0"/>
              <w:marBottom w:val="0"/>
              <w:divBdr>
                <w:top w:val="none" w:sz="0" w:space="0" w:color="auto"/>
                <w:left w:val="none" w:sz="0" w:space="0" w:color="auto"/>
                <w:bottom w:val="none" w:sz="0" w:space="0" w:color="auto"/>
                <w:right w:val="none" w:sz="0" w:space="0" w:color="auto"/>
              </w:divBdr>
            </w:div>
          </w:divsChild>
        </w:div>
        <w:div w:id="1742677699">
          <w:marLeft w:val="0"/>
          <w:marRight w:val="0"/>
          <w:marTop w:val="0"/>
          <w:marBottom w:val="0"/>
          <w:divBdr>
            <w:top w:val="none" w:sz="0" w:space="0" w:color="auto"/>
            <w:left w:val="none" w:sz="0" w:space="0" w:color="auto"/>
            <w:bottom w:val="none" w:sz="0" w:space="0" w:color="auto"/>
            <w:right w:val="none" w:sz="0" w:space="0" w:color="auto"/>
          </w:divBdr>
          <w:divsChild>
            <w:div w:id="718630519">
              <w:marLeft w:val="0"/>
              <w:marRight w:val="0"/>
              <w:marTop w:val="0"/>
              <w:marBottom w:val="0"/>
              <w:divBdr>
                <w:top w:val="none" w:sz="0" w:space="0" w:color="auto"/>
                <w:left w:val="none" w:sz="0" w:space="0" w:color="auto"/>
                <w:bottom w:val="none" w:sz="0" w:space="0" w:color="auto"/>
                <w:right w:val="none" w:sz="0" w:space="0" w:color="auto"/>
              </w:divBdr>
            </w:div>
          </w:divsChild>
        </w:div>
        <w:div w:id="1745376990">
          <w:marLeft w:val="0"/>
          <w:marRight w:val="0"/>
          <w:marTop w:val="0"/>
          <w:marBottom w:val="0"/>
          <w:divBdr>
            <w:top w:val="none" w:sz="0" w:space="0" w:color="auto"/>
            <w:left w:val="none" w:sz="0" w:space="0" w:color="auto"/>
            <w:bottom w:val="none" w:sz="0" w:space="0" w:color="auto"/>
            <w:right w:val="none" w:sz="0" w:space="0" w:color="auto"/>
          </w:divBdr>
          <w:divsChild>
            <w:div w:id="79105421">
              <w:marLeft w:val="0"/>
              <w:marRight w:val="0"/>
              <w:marTop w:val="0"/>
              <w:marBottom w:val="0"/>
              <w:divBdr>
                <w:top w:val="none" w:sz="0" w:space="0" w:color="auto"/>
                <w:left w:val="none" w:sz="0" w:space="0" w:color="auto"/>
                <w:bottom w:val="none" w:sz="0" w:space="0" w:color="auto"/>
                <w:right w:val="none" w:sz="0" w:space="0" w:color="auto"/>
              </w:divBdr>
            </w:div>
          </w:divsChild>
        </w:div>
        <w:div w:id="1783070459">
          <w:marLeft w:val="0"/>
          <w:marRight w:val="0"/>
          <w:marTop w:val="0"/>
          <w:marBottom w:val="0"/>
          <w:divBdr>
            <w:top w:val="none" w:sz="0" w:space="0" w:color="auto"/>
            <w:left w:val="none" w:sz="0" w:space="0" w:color="auto"/>
            <w:bottom w:val="none" w:sz="0" w:space="0" w:color="auto"/>
            <w:right w:val="none" w:sz="0" w:space="0" w:color="auto"/>
          </w:divBdr>
          <w:divsChild>
            <w:div w:id="1835099833">
              <w:marLeft w:val="0"/>
              <w:marRight w:val="0"/>
              <w:marTop w:val="0"/>
              <w:marBottom w:val="0"/>
              <w:divBdr>
                <w:top w:val="none" w:sz="0" w:space="0" w:color="auto"/>
                <w:left w:val="none" w:sz="0" w:space="0" w:color="auto"/>
                <w:bottom w:val="none" w:sz="0" w:space="0" w:color="auto"/>
                <w:right w:val="none" w:sz="0" w:space="0" w:color="auto"/>
              </w:divBdr>
            </w:div>
          </w:divsChild>
        </w:div>
        <w:div w:id="1812283388">
          <w:marLeft w:val="0"/>
          <w:marRight w:val="0"/>
          <w:marTop w:val="0"/>
          <w:marBottom w:val="0"/>
          <w:divBdr>
            <w:top w:val="none" w:sz="0" w:space="0" w:color="auto"/>
            <w:left w:val="none" w:sz="0" w:space="0" w:color="auto"/>
            <w:bottom w:val="none" w:sz="0" w:space="0" w:color="auto"/>
            <w:right w:val="none" w:sz="0" w:space="0" w:color="auto"/>
          </w:divBdr>
          <w:divsChild>
            <w:div w:id="1544705640">
              <w:marLeft w:val="0"/>
              <w:marRight w:val="0"/>
              <w:marTop w:val="0"/>
              <w:marBottom w:val="0"/>
              <w:divBdr>
                <w:top w:val="none" w:sz="0" w:space="0" w:color="auto"/>
                <w:left w:val="none" w:sz="0" w:space="0" w:color="auto"/>
                <w:bottom w:val="none" w:sz="0" w:space="0" w:color="auto"/>
                <w:right w:val="none" w:sz="0" w:space="0" w:color="auto"/>
              </w:divBdr>
            </w:div>
          </w:divsChild>
        </w:div>
        <w:div w:id="1833570681">
          <w:marLeft w:val="0"/>
          <w:marRight w:val="0"/>
          <w:marTop w:val="0"/>
          <w:marBottom w:val="0"/>
          <w:divBdr>
            <w:top w:val="none" w:sz="0" w:space="0" w:color="auto"/>
            <w:left w:val="none" w:sz="0" w:space="0" w:color="auto"/>
            <w:bottom w:val="none" w:sz="0" w:space="0" w:color="auto"/>
            <w:right w:val="none" w:sz="0" w:space="0" w:color="auto"/>
          </w:divBdr>
          <w:divsChild>
            <w:div w:id="1587492290">
              <w:marLeft w:val="0"/>
              <w:marRight w:val="0"/>
              <w:marTop w:val="0"/>
              <w:marBottom w:val="0"/>
              <w:divBdr>
                <w:top w:val="none" w:sz="0" w:space="0" w:color="auto"/>
                <w:left w:val="none" w:sz="0" w:space="0" w:color="auto"/>
                <w:bottom w:val="none" w:sz="0" w:space="0" w:color="auto"/>
                <w:right w:val="none" w:sz="0" w:space="0" w:color="auto"/>
              </w:divBdr>
            </w:div>
          </w:divsChild>
        </w:div>
        <w:div w:id="1907689378">
          <w:marLeft w:val="0"/>
          <w:marRight w:val="0"/>
          <w:marTop w:val="0"/>
          <w:marBottom w:val="0"/>
          <w:divBdr>
            <w:top w:val="none" w:sz="0" w:space="0" w:color="auto"/>
            <w:left w:val="none" w:sz="0" w:space="0" w:color="auto"/>
            <w:bottom w:val="none" w:sz="0" w:space="0" w:color="auto"/>
            <w:right w:val="none" w:sz="0" w:space="0" w:color="auto"/>
          </w:divBdr>
          <w:divsChild>
            <w:div w:id="855078790">
              <w:marLeft w:val="0"/>
              <w:marRight w:val="0"/>
              <w:marTop w:val="0"/>
              <w:marBottom w:val="0"/>
              <w:divBdr>
                <w:top w:val="none" w:sz="0" w:space="0" w:color="auto"/>
                <w:left w:val="none" w:sz="0" w:space="0" w:color="auto"/>
                <w:bottom w:val="none" w:sz="0" w:space="0" w:color="auto"/>
                <w:right w:val="none" w:sz="0" w:space="0" w:color="auto"/>
              </w:divBdr>
            </w:div>
          </w:divsChild>
        </w:div>
        <w:div w:id="1950771390">
          <w:marLeft w:val="0"/>
          <w:marRight w:val="0"/>
          <w:marTop w:val="0"/>
          <w:marBottom w:val="0"/>
          <w:divBdr>
            <w:top w:val="none" w:sz="0" w:space="0" w:color="auto"/>
            <w:left w:val="none" w:sz="0" w:space="0" w:color="auto"/>
            <w:bottom w:val="none" w:sz="0" w:space="0" w:color="auto"/>
            <w:right w:val="none" w:sz="0" w:space="0" w:color="auto"/>
          </w:divBdr>
          <w:divsChild>
            <w:div w:id="2058893145">
              <w:marLeft w:val="0"/>
              <w:marRight w:val="0"/>
              <w:marTop w:val="0"/>
              <w:marBottom w:val="0"/>
              <w:divBdr>
                <w:top w:val="none" w:sz="0" w:space="0" w:color="auto"/>
                <w:left w:val="none" w:sz="0" w:space="0" w:color="auto"/>
                <w:bottom w:val="none" w:sz="0" w:space="0" w:color="auto"/>
                <w:right w:val="none" w:sz="0" w:space="0" w:color="auto"/>
              </w:divBdr>
            </w:div>
          </w:divsChild>
        </w:div>
        <w:div w:id="1953129165">
          <w:marLeft w:val="0"/>
          <w:marRight w:val="0"/>
          <w:marTop w:val="0"/>
          <w:marBottom w:val="0"/>
          <w:divBdr>
            <w:top w:val="none" w:sz="0" w:space="0" w:color="auto"/>
            <w:left w:val="none" w:sz="0" w:space="0" w:color="auto"/>
            <w:bottom w:val="none" w:sz="0" w:space="0" w:color="auto"/>
            <w:right w:val="none" w:sz="0" w:space="0" w:color="auto"/>
          </w:divBdr>
          <w:divsChild>
            <w:div w:id="1677417318">
              <w:marLeft w:val="0"/>
              <w:marRight w:val="0"/>
              <w:marTop w:val="0"/>
              <w:marBottom w:val="0"/>
              <w:divBdr>
                <w:top w:val="none" w:sz="0" w:space="0" w:color="auto"/>
                <w:left w:val="none" w:sz="0" w:space="0" w:color="auto"/>
                <w:bottom w:val="none" w:sz="0" w:space="0" w:color="auto"/>
                <w:right w:val="none" w:sz="0" w:space="0" w:color="auto"/>
              </w:divBdr>
            </w:div>
          </w:divsChild>
        </w:div>
        <w:div w:id="1984389439">
          <w:marLeft w:val="0"/>
          <w:marRight w:val="0"/>
          <w:marTop w:val="0"/>
          <w:marBottom w:val="0"/>
          <w:divBdr>
            <w:top w:val="none" w:sz="0" w:space="0" w:color="auto"/>
            <w:left w:val="none" w:sz="0" w:space="0" w:color="auto"/>
            <w:bottom w:val="none" w:sz="0" w:space="0" w:color="auto"/>
            <w:right w:val="none" w:sz="0" w:space="0" w:color="auto"/>
          </w:divBdr>
          <w:divsChild>
            <w:div w:id="1968466658">
              <w:marLeft w:val="0"/>
              <w:marRight w:val="0"/>
              <w:marTop w:val="0"/>
              <w:marBottom w:val="0"/>
              <w:divBdr>
                <w:top w:val="none" w:sz="0" w:space="0" w:color="auto"/>
                <w:left w:val="none" w:sz="0" w:space="0" w:color="auto"/>
                <w:bottom w:val="none" w:sz="0" w:space="0" w:color="auto"/>
                <w:right w:val="none" w:sz="0" w:space="0" w:color="auto"/>
              </w:divBdr>
            </w:div>
          </w:divsChild>
        </w:div>
        <w:div w:id="2013530302">
          <w:marLeft w:val="0"/>
          <w:marRight w:val="0"/>
          <w:marTop w:val="0"/>
          <w:marBottom w:val="0"/>
          <w:divBdr>
            <w:top w:val="none" w:sz="0" w:space="0" w:color="auto"/>
            <w:left w:val="none" w:sz="0" w:space="0" w:color="auto"/>
            <w:bottom w:val="none" w:sz="0" w:space="0" w:color="auto"/>
            <w:right w:val="none" w:sz="0" w:space="0" w:color="auto"/>
          </w:divBdr>
          <w:divsChild>
            <w:div w:id="595865957">
              <w:marLeft w:val="0"/>
              <w:marRight w:val="0"/>
              <w:marTop w:val="0"/>
              <w:marBottom w:val="0"/>
              <w:divBdr>
                <w:top w:val="none" w:sz="0" w:space="0" w:color="auto"/>
                <w:left w:val="none" w:sz="0" w:space="0" w:color="auto"/>
                <w:bottom w:val="none" w:sz="0" w:space="0" w:color="auto"/>
                <w:right w:val="none" w:sz="0" w:space="0" w:color="auto"/>
              </w:divBdr>
            </w:div>
          </w:divsChild>
        </w:div>
        <w:div w:id="2088335530">
          <w:marLeft w:val="0"/>
          <w:marRight w:val="0"/>
          <w:marTop w:val="0"/>
          <w:marBottom w:val="0"/>
          <w:divBdr>
            <w:top w:val="none" w:sz="0" w:space="0" w:color="auto"/>
            <w:left w:val="none" w:sz="0" w:space="0" w:color="auto"/>
            <w:bottom w:val="none" w:sz="0" w:space="0" w:color="auto"/>
            <w:right w:val="none" w:sz="0" w:space="0" w:color="auto"/>
          </w:divBdr>
          <w:divsChild>
            <w:div w:id="778795824">
              <w:marLeft w:val="0"/>
              <w:marRight w:val="0"/>
              <w:marTop w:val="0"/>
              <w:marBottom w:val="0"/>
              <w:divBdr>
                <w:top w:val="none" w:sz="0" w:space="0" w:color="auto"/>
                <w:left w:val="none" w:sz="0" w:space="0" w:color="auto"/>
                <w:bottom w:val="none" w:sz="0" w:space="0" w:color="auto"/>
                <w:right w:val="none" w:sz="0" w:space="0" w:color="auto"/>
              </w:divBdr>
            </w:div>
          </w:divsChild>
        </w:div>
        <w:div w:id="2138638629">
          <w:marLeft w:val="0"/>
          <w:marRight w:val="0"/>
          <w:marTop w:val="0"/>
          <w:marBottom w:val="0"/>
          <w:divBdr>
            <w:top w:val="none" w:sz="0" w:space="0" w:color="auto"/>
            <w:left w:val="none" w:sz="0" w:space="0" w:color="auto"/>
            <w:bottom w:val="none" w:sz="0" w:space="0" w:color="auto"/>
            <w:right w:val="none" w:sz="0" w:space="0" w:color="auto"/>
          </w:divBdr>
          <w:divsChild>
            <w:div w:id="17400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9257">
      <w:bodyDiv w:val="1"/>
      <w:marLeft w:val="0"/>
      <w:marRight w:val="0"/>
      <w:marTop w:val="0"/>
      <w:marBottom w:val="0"/>
      <w:divBdr>
        <w:top w:val="none" w:sz="0" w:space="0" w:color="auto"/>
        <w:left w:val="none" w:sz="0" w:space="0" w:color="auto"/>
        <w:bottom w:val="none" w:sz="0" w:space="0" w:color="auto"/>
        <w:right w:val="none" w:sz="0" w:space="0" w:color="auto"/>
      </w:divBdr>
    </w:div>
    <w:div w:id="1831289074">
      <w:bodyDiv w:val="1"/>
      <w:marLeft w:val="0"/>
      <w:marRight w:val="0"/>
      <w:marTop w:val="0"/>
      <w:marBottom w:val="0"/>
      <w:divBdr>
        <w:top w:val="none" w:sz="0" w:space="0" w:color="auto"/>
        <w:left w:val="none" w:sz="0" w:space="0" w:color="auto"/>
        <w:bottom w:val="none" w:sz="0" w:space="0" w:color="auto"/>
        <w:right w:val="none" w:sz="0" w:space="0" w:color="auto"/>
      </w:divBdr>
      <w:divsChild>
        <w:div w:id="458837067">
          <w:marLeft w:val="0"/>
          <w:marRight w:val="0"/>
          <w:marTop w:val="0"/>
          <w:marBottom w:val="0"/>
          <w:divBdr>
            <w:top w:val="none" w:sz="0" w:space="0" w:color="auto"/>
            <w:left w:val="none" w:sz="0" w:space="0" w:color="auto"/>
            <w:bottom w:val="none" w:sz="0" w:space="0" w:color="auto"/>
            <w:right w:val="none" w:sz="0" w:space="0" w:color="auto"/>
          </w:divBdr>
        </w:div>
      </w:divsChild>
    </w:div>
    <w:div w:id="1836143712">
      <w:bodyDiv w:val="1"/>
      <w:marLeft w:val="0"/>
      <w:marRight w:val="0"/>
      <w:marTop w:val="0"/>
      <w:marBottom w:val="0"/>
      <w:divBdr>
        <w:top w:val="none" w:sz="0" w:space="0" w:color="auto"/>
        <w:left w:val="none" w:sz="0" w:space="0" w:color="auto"/>
        <w:bottom w:val="none" w:sz="0" w:space="0" w:color="auto"/>
        <w:right w:val="none" w:sz="0" w:space="0" w:color="auto"/>
      </w:divBdr>
    </w:div>
    <w:div w:id="1847554497">
      <w:bodyDiv w:val="1"/>
      <w:marLeft w:val="0"/>
      <w:marRight w:val="0"/>
      <w:marTop w:val="0"/>
      <w:marBottom w:val="0"/>
      <w:divBdr>
        <w:top w:val="none" w:sz="0" w:space="0" w:color="auto"/>
        <w:left w:val="none" w:sz="0" w:space="0" w:color="auto"/>
        <w:bottom w:val="none" w:sz="0" w:space="0" w:color="auto"/>
        <w:right w:val="none" w:sz="0" w:space="0" w:color="auto"/>
      </w:divBdr>
    </w:div>
    <w:div w:id="1852336149">
      <w:bodyDiv w:val="1"/>
      <w:marLeft w:val="0"/>
      <w:marRight w:val="0"/>
      <w:marTop w:val="0"/>
      <w:marBottom w:val="0"/>
      <w:divBdr>
        <w:top w:val="none" w:sz="0" w:space="0" w:color="auto"/>
        <w:left w:val="none" w:sz="0" w:space="0" w:color="auto"/>
        <w:bottom w:val="none" w:sz="0" w:space="0" w:color="auto"/>
        <w:right w:val="none" w:sz="0" w:space="0" w:color="auto"/>
      </w:divBdr>
    </w:div>
    <w:div w:id="1882788193">
      <w:bodyDiv w:val="1"/>
      <w:marLeft w:val="0"/>
      <w:marRight w:val="0"/>
      <w:marTop w:val="0"/>
      <w:marBottom w:val="0"/>
      <w:divBdr>
        <w:top w:val="none" w:sz="0" w:space="0" w:color="auto"/>
        <w:left w:val="none" w:sz="0" w:space="0" w:color="auto"/>
        <w:bottom w:val="none" w:sz="0" w:space="0" w:color="auto"/>
        <w:right w:val="none" w:sz="0" w:space="0" w:color="auto"/>
      </w:divBdr>
    </w:div>
    <w:div w:id="1885487387">
      <w:bodyDiv w:val="1"/>
      <w:marLeft w:val="0"/>
      <w:marRight w:val="0"/>
      <w:marTop w:val="0"/>
      <w:marBottom w:val="0"/>
      <w:divBdr>
        <w:top w:val="none" w:sz="0" w:space="0" w:color="auto"/>
        <w:left w:val="none" w:sz="0" w:space="0" w:color="auto"/>
        <w:bottom w:val="none" w:sz="0" w:space="0" w:color="auto"/>
        <w:right w:val="none" w:sz="0" w:space="0" w:color="auto"/>
      </w:divBdr>
    </w:div>
    <w:div w:id="1900943901">
      <w:bodyDiv w:val="1"/>
      <w:marLeft w:val="0"/>
      <w:marRight w:val="0"/>
      <w:marTop w:val="0"/>
      <w:marBottom w:val="0"/>
      <w:divBdr>
        <w:top w:val="none" w:sz="0" w:space="0" w:color="auto"/>
        <w:left w:val="none" w:sz="0" w:space="0" w:color="auto"/>
        <w:bottom w:val="none" w:sz="0" w:space="0" w:color="auto"/>
        <w:right w:val="none" w:sz="0" w:space="0" w:color="auto"/>
      </w:divBdr>
    </w:div>
    <w:div w:id="1921979921">
      <w:bodyDiv w:val="1"/>
      <w:marLeft w:val="0"/>
      <w:marRight w:val="0"/>
      <w:marTop w:val="0"/>
      <w:marBottom w:val="0"/>
      <w:divBdr>
        <w:top w:val="none" w:sz="0" w:space="0" w:color="auto"/>
        <w:left w:val="none" w:sz="0" w:space="0" w:color="auto"/>
        <w:bottom w:val="none" w:sz="0" w:space="0" w:color="auto"/>
        <w:right w:val="none" w:sz="0" w:space="0" w:color="auto"/>
      </w:divBdr>
    </w:div>
    <w:div w:id="1976178417">
      <w:bodyDiv w:val="1"/>
      <w:marLeft w:val="0"/>
      <w:marRight w:val="0"/>
      <w:marTop w:val="0"/>
      <w:marBottom w:val="0"/>
      <w:divBdr>
        <w:top w:val="none" w:sz="0" w:space="0" w:color="auto"/>
        <w:left w:val="none" w:sz="0" w:space="0" w:color="auto"/>
        <w:bottom w:val="none" w:sz="0" w:space="0" w:color="auto"/>
        <w:right w:val="none" w:sz="0" w:space="0" w:color="auto"/>
      </w:divBdr>
    </w:div>
    <w:div w:id="1978413066">
      <w:bodyDiv w:val="1"/>
      <w:marLeft w:val="0"/>
      <w:marRight w:val="0"/>
      <w:marTop w:val="0"/>
      <w:marBottom w:val="0"/>
      <w:divBdr>
        <w:top w:val="none" w:sz="0" w:space="0" w:color="auto"/>
        <w:left w:val="none" w:sz="0" w:space="0" w:color="auto"/>
        <w:bottom w:val="none" w:sz="0" w:space="0" w:color="auto"/>
        <w:right w:val="none" w:sz="0" w:space="0" w:color="auto"/>
      </w:divBdr>
    </w:div>
    <w:div w:id="1996032339">
      <w:bodyDiv w:val="1"/>
      <w:marLeft w:val="0"/>
      <w:marRight w:val="0"/>
      <w:marTop w:val="0"/>
      <w:marBottom w:val="0"/>
      <w:divBdr>
        <w:top w:val="none" w:sz="0" w:space="0" w:color="auto"/>
        <w:left w:val="none" w:sz="0" w:space="0" w:color="auto"/>
        <w:bottom w:val="none" w:sz="0" w:space="0" w:color="auto"/>
        <w:right w:val="none" w:sz="0" w:space="0" w:color="auto"/>
      </w:divBdr>
    </w:div>
    <w:div w:id="2002851911">
      <w:bodyDiv w:val="1"/>
      <w:marLeft w:val="0"/>
      <w:marRight w:val="0"/>
      <w:marTop w:val="0"/>
      <w:marBottom w:val="0"/>
      <w:divBdr>
        <w:top w:val="none" w:sz="0" w:space="0" w:color="auto"/>
        <w:left w:val="none" w:sz="0" w:space="0" w:color="auto"/>
        <w:bottom w:val="none" w:sz="0" w:space="0" w:color="auto"/>
        <w:right w:val="none" w:sz="0" w:space="0" w:color="auto"/>
      </w:divBdr>
    </w:div>
    <w:div w:id="2013335702">
      <w:bodyDiv w:val="1"/>
      <w:marLeft w:val="0"/>
      <w:marRight w:val="0"/>
      <w:marTop w:val="0"/>
      <w:marBottom w:val="0"/>
      <w:divBdr>
        <w:top w:val="none" w:sz="0" w:space="0" w:color="auto"/>
        <w:left w:val="none" w:sz="0" w:space="0" w:color="auto"/>
        <w:bottom w:val="none" w:sz="0" w:space="0" w:color="auto"/>
        <w:right w:val="none" w:sz="0" w:space="0" w:color="auto"/>
      </w:divBdr>
    </w:div>
    <w:div w:id="2015760578">
      <w:bodyDiv w:val="1"/>
      <w:marLeft w:val="0"/>
      <w:marRight w:val="0"/>
      <w:marTop w:val="0"/>
      <w:marBottom w:val="0"/>
      <w:divBdr>
        <w:top w:val="none" w:sz="0" w:space="0" w:color="auto"/>
        <w:left w:val="none" w:sz="0" w:space="0" w:color="auto"/>
        <w:bottom w:val="none" w:sz="0" w:space="0" w:color="auto"/>
        <w:right w:val="none" w:sz="0" w:space="0" w:color="auto"/>
      </w:divBdr>
      <w:divsChild>
        <w:div w:id="204559714">
          <w:marLeft w:val="0"/>
          <w:marRight w:val="0"/>
          <w:marTop w:val="0"/>
          <w:marBottom w:val="0"/>
          <w:divBdr>
            <w:top w:val="none" w:sz="0" w:space="0" w:color="auto"/>
            <w:left w:val="none" w:sz="0" w:space="0" w:color="auto"/>
            <w:bottom w:val="none" w:sz="0" w:space="0" w:color="auto"/>
            <w:right w:val="none" w:sz="0" w:space="0" w:color="auto"/>
          </w:divBdr>
        </w:div>
        <w:div w:id="318726654">
          <w:marLeft w:val="0"/>
          <w:marRight w:val="0"/>
          <w:marTop w:val="0"/>
          <w:marBottom w:val="0"/>
          <w:divBdr>
            <w:top w:val="none" w:sz="0" w:space="0" w:color="auto"/>
            <w:left w:val="none" w:sz="0" w:space="0" w:color="auto"/>
            <w:bottom w:val="none" w:sz="0" w:space="0" w:color="auto"/>
            <w:right w:val="none" w:sz="0" w:space="0" w:color="auto"/>
          </w:divBdr>
        </w:div>
        <w:div w:id="824783702">
          <w:marLeft w:val="0"/>
          <w:marRight w:val="0"/>
          <w:marTop w:val="0"/>
          <w:marBottom w:val="0"/>
          <w:divBdr>
            <w:top w:val="none" w:sz="0" w:space="0" w:color="auto"/>
            <w:left w:val="none" w:sz="0" w:space="0" w:color="auto"/>
            <w:bottom w:val="none" w:sz="0" w:space="0" w:color="auto"/>
            <w:right w:val="none" w:sz="0" w:space="0" w:color="auto"/>
          </w:divBdr>
        </w:div>
      </w:divsChild>
    </w:div>
    <w:div w:id="2048333567">
      <w:bodyDiv w:val="1"/>
      <w:marLeft w:val="0"/>
      <w:marRight w:val="0"/>
      <w:marTop w:val="0"/>
      <w:marBottom w:val="0"/>
      <w:divBdr>
        <w:top w:val="none" w:sz="0" w:space="0" w:color="auto"/>
        <w:left w:val="none" w:sz="0" w:space="0" w:color="auto"/>
        <w:bottom w:val="none" w:sz="0" w:space="0" w:color="auto"/>
        <w:right w:val="none" w:sz="0" w:space="0" w:color="auto"/>
      </w:divBdr>
    </w:div>
    <w:div w:id="2097432315">
      <w:bodyDiv w:val="1"/>
      <w:marLeft w:val="0"/>
      <w:marRight w:val="0"/>
      <w:marTop w:val="0"/>
      <w:marBottom w:val="0"/>
      <w:divBdr>
        <w:top w:val="none" w:sz="0" w:space="0" w:color="auto"/>
        <w:left w:val="none" w:sz="0" w:space="0" w:color="auto"/>
        <w:bottom w:val="none" w:sz="0" w:space="0" w:color="auto"/>
        <w:right w:val="none" w:sz="0" w:space="0" w:color="auto"/>
      </w:divBdr>
    </w:div>
    <w:div w:id="210668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jpeg"/><Relationship Id="rId39" Type="http://schemas.openxmlformats.org/officeDocument/2006/relationships/image" Target="media/image23.png"/><Relationship Id="rId21" Type="http://schemas.openxmlformats.org/officeDocument/2006/relationships/image" Target="media/image11.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7" Type="http://schemas.openxmlformats.org/officeDocument/2006/relationships/image" Target="media/image210.png"/><Relationship Id="rId40" Type="http://schemas.openxmlformats.org/officeDocument/2006/relationships/image" Target="media/image24.png"/><Relationship Id="rId45" Type="http://schemas.openxmlformats.org/officeDocument/2006/relationships/hyperlink" Target="https://docs.ansible.com/ansible/latest/user_guide/playbooks_reuse_roles.html" TargetMode="External"/><Relationship Id="rId53" Type="http://schemas.openxmlformats.org/officeDocument/2006/relationships/image" Target="media/image28.png"/><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30.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6.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0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8" Type="http://schemas.openxmlformats.org/officeDocument/2006/relationships/image" Target="media/image220.png"/><Relationship Id="rId46" Type="http://schemas.openxmlformats.org/officeDocument/2006/relationships/hyperlink" Target="https://docs.ansible.com/ansible/latest/user_guide/playbooks_variables.html" TargetMode="External"/><Relationship Id="rId59" Type="http://schemas.openxmlformats.org/officeDocument/2006/relationships/image" Target="media/image38.png"/><Relationship Id="rId67" Type="http://schemas.openxmlformats.org/officeDocument/2006/relationships/footer" Target="footer2.xml"/><Relationship Id="rId20" Type="http://schemas.openxmlformats.org/officeDocument/2006/relationships/image" Target="media/image10.svg"/><Relationship Id="rId41" Type="http://schemas.openxmlformats.org/officeDocument/2006/relationships/hyperlink" Target="mailto:GRDF-DSI-ING-EXPERTISE-LINUX@grdf.fr" TargetMode="External"/><Relationship Id="rId54" Type="http://schemas.openxmlformats.org/officeDocument/2006/relationships/image" Target="media/image29.png"/><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7.png"/><Relationship Id="rId10" Type="http://schemas.openxmlformats.org/officeDocument/2006/relationships/endnotes" Target="endnotes.xml"/><Relationship Id="rId44" Type="http://schemas.openxmlformats.org/officeDocument/2006/relationships/hyperlink" Target="mailto:GRDF-DSI-ING-EXPERTISE-LINUX@grdf.fr"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artage\firmware\Txxxx_ISD%20-%20svb%20-%20Upgrade%20m&#233;moire%20C7K%20-%20v1.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0FC1BAD1434BB7B0C5589AB9F683C7"/>
        <w:category>
          <w:name w:val="Général"/>
          <w:gallery w:val="placeholder"/>
        </w:category>
        <w:types>
          <w:type w:val="bbPlcHdr"/>
        </w:types>
        <w:behaviors>
          <w:behavior w:val="content"/>
        </w:behaviors>
        <w:guid w:val="{AD8A62DB-A357-4278-BA54-0509117F7D50}"/>
      </w:docPartPr>
      <w:docPartBody>
        <w:p w:rsidR="00CB7CFC" w:rsidRDefault="00CA4B77">
          <w:pPr>
            <w:pStyle w:val="660FC1BAD1434BB7B0C5589AB9F683C7"/>
          </w:pPr>
          <w:r w:rsidRPr="00594C4E">
            <w:rPr>
              <w:rStyle w:val="Textedelespacerserv"/>
            </w:rPr>
            <w:t>[Titre ]</w:t>
          </w:r>
        </w:p>
      </w:docPartBody>
    </w:docPart>
    <w:docPart>
      <w:docPartPr>
        <w:name w:val="C238A073FDBF43F4B32E0DB1E40BBA4E"/>
        <w:category>
          <w:name w:val="Général"/>
          <w:gallery w:val="placeholder"/>
        </w:category>
        <w:types>
          <w:type w:val="bbPlcHdr"/>
        </w:types>
        <w:behaviors>
          <w:behavior w:val="content"/>
        </w:behaviors>
        <w:guid w:val="{BEA1DDAF-1707-4843-A6BC-1D47011E91EA}"/>
      </w:docPartPr>
      <w:docPartBody>
        <w:p w:rsidR="00CB7CFC" w:rsidRDefault="00CA4B77">
          <w:pPr>
            <w:pStyle w:val="C238A073FDBF43F4B32E0DB1E40BBA4E"/>
          </w:pPr>
          <w:r w:rsidRPr="00594C4E">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LT Std 55 Roman">
    <w:panose1 w:val="020B0503020203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65 Medium">
    <w:panose1 w:val="020B0803020203020204"/>
    <w:charset w:val="00"/>
    <w:family w:val="swiss"/>
    <w:notTrueType/>
    <w:pitch w:val="variable"/>
    <w:sig w:usb0="800000AF" w:usb1="4000204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LT Std 35 Light">
    <w:panose1 w:val="020B0402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risine Office">
    <w:altName w:val="Corbel"/>
    <w:charset w:val="00"/>
    <w:family w:val="swiss"/>
    <w:pitch w:val="variable"/>
    <w:sig w:usb0="A00000EF" w:usb1="5000204B" w:usb2="00000000" w:usb3="00000000" w:csb0="0000008B" w:csb1="00000000"/>
  </w:font>
  <w:font w:name="Calibri">
    <w:panose1 w:val="020F05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A4B77"/>
    <w:rsid w:val="00016320"/>
    <w:rsid w:val="0002290B"/>
    <w:rsid w:val="00034284"/>
    <w:rsid w:val="000422EE"/>
    <w:rsid w:val="000528B4"/>
    <w:rsid w:val="00054535"/>
    <w:rsid w:val="00065319"/>
    <w:rsid w:val="000C30C8"/>
    <w:rsid w:val="00111F3E"/>
    <w:rsid w:val="0011687C"/>
    <w:rsid w:val="00130807"/>
    <w:rsid w:val="001559A8"/>
    <w:rsid w:val="00162A17"/>
    <w:rsid w:val="001C0F9C"/>
    <w:rsid w:val="001C219E"/>
    <w:rsid w:val="001D0471"/>
    <w:rsid w:val="001D614E"/>
    <w:rsid w:val="001D7AAB"/>
    <w:rsid w:val="001E5C4F"/>
    <w:rsid w:val="002152CF"/>
    <w:rsid w:val="002346E8"/>
    <w:rsid w:val="00242B55"/>
    <w:rsid w:val="002530F2"/>
    <w:rsid w:val="002632A0"/>
    <w:rsid w:val="00273A68"/>
    <w:rsid w:val="002C26F6"/>
    <w:rsid w:val="002C5F83"/>
    <w:rsid w:val="003171EC"/>
    <w:rsid w:val="00325436"/>
    <w:rsid w:val="00366414"/>
    <w:rsid w:val="003B520B"/>
    <w:rsid w:val="004303D9"/>
    <w:rsid w:val="004440C9"/>
    <w:rsid w:val="004E7167"/>
    <w:rsid w:val="005B211C"/>
    <w:rsid w:val="005C283C"/>
    <w:rsid w:val="005C681A"/>
    <w:rsid w:val="005E19EF"/>
    <w:rsid w:val="005E1A16"/>
    <w:rsid w:val="00662E98"/>
    <w:rsid w:val="006873DE"/>
    <w:rsid w:val="006B2894"/>
    <w:rsid w:val="007049BE"/>
    <w:rsid w:val="00746B3E"/>
    <w:rsid w:val="00772C37"/>
    <w:rsid w:val="00772E13"/>
    <w:rsid w:val="007C2EA7"/>
    <w:rsid w:val="007D5833"/>
    <w:rsid w:val="00833930"/>
    <w:rsid w:val="008515A0"/>
    <w:rsid w:val="0089076A"/>
    <w:rsid w:val="00892D92"/>
    <w:rsid w:val="008A25AD"/>
    <w:rsid w:val="008A6DA0"/>
    <w:rsid w:val="008F5F1B"/>
    <w:rsid w:val="009164AA"/>
    <w:rsid w:val="00937044"/>
    <w:rsid w:val="009D2374"/>
    <w:rsid w:val="009E1747"/>
    <w:rsid w:val="00A036EA"/>
    <w:rsid w:val="00A11BE5"/>
    <w:rsid w:val="00A276C8"/>
    <w:rsid w:val="00A3168C"/>
    <w:rsid w:val="00A3294E"/>
    <w:rsid w:val="00A3578A"/>
    <w:rsid w:val="00A7036F"/>
    <w:rsid w:val="00AA345E"/>
    <w:rsid w:val="00AB5F7A"/>
    <w:rsid w:val="00AE3FCC"/>
    <w:rsid w:val="00B115CB"/>
    <w:rsid w:val="00B23C4A"/>
    <w:rsid w:val="00BC0F7A"/>
    <w:rsid w:val="00BC4A03"/>
    <w:rsid w:val="00C00A6C"/>
    <w:rsid w:val="00C024EF"/>
    <w:rsid w:val="00C17568"/>
    <w:rsid w:val="00C51016"/>
    <w:rsid w:val="00C62B31"/>
    <w:rsid w:val="00C73232"/>
    <w:rsid w:val="00C826B6"/>
    <w:rsid w:val="00C959EB"/>
    <w:rsid w:val="00CA4B77"/>
    <w:rsid w:val="00CB7CFC"/>
    <w:rsid w:val="00CE5BED"/>
    <w:rsid w:val="00D27736"/>
    <w:rsid w:val="00D54252"/>
    <w:rsid w:val="00D73215"/>
    <w:rsid w:val="00D905CB"/>
    <w:rsid w:val="00DA46F4"/>
    <w:rsid w:val="00DF1867"/>
    <w:rsid w:val="00E03A7E"/>
    <w:rsid w:val="00E22C28"/>
    <w:rsid w:val="00E518D9"/>
    <w:rsid w:val="00E63484"/>
    <w:rsid w:val="00E74896"/>
    <w:rsid w:val="00E75C61"/>
    <w:rsid w:val="00E926AF"/>
    <w:rsid w:val="00EB0188"/>
    <w:rsid w:val="00EB3A47"/>
    <w:rsid w:val="00EE2D1F"/>
    <w:rsid w:val="00F9339D"/>
    <w:rsid w:val="00FB2895"/>
    <w:rsid w:val="00FC73DB"/>
    <w:rsid w:val="00FE1FA2"/>
    <w:rsid w:val="00FF413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CF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C283C"/>
    <w:rPr>
      <w:color w:val="808080"/>
    </w:rPr>
  </w:style>
  <w:style w:type="paragraph" w:customStyle="1" w:styleId="660FC1BAD1434BB7B0C5589AB9F683C7">
    <w:name w:val="660FC1BAD1434BB7B0C5589AB9F683C7"/>
    <w:rsid w:val="00CB7CFC"/>
  </w:style>
  <w:style w:type="paragraph" w:customStyle="1" w:styleId="C238A073FDBF43F4B32E0DB1E40BBA4E">
    <w:name w:val="C238A073FDBF43F4B32E0DB1E40BBA4E"/>
    <w:rsid w:val="00CB7C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hème Office">
  <a:themeElements>
    <a:clrScheme name="GRDF">
      <a:dk1>
        <a:sysClr val="windowText" lastClr="000000"/>
      </a:dk1>
      <a:lt1>
        <a:srgbClr val="FFFFFF"/>
      </a:lt1>
      <a:dk2>
        <a:srgbClr val="662483"/>
      </a:dk2>
      <a:lt2>
        <a:srgbClr val="CCCCC6"/>
      </a:lt2>
      <a:accent1>
        <a:srgbClr val="0053A1"/>
      </a:accent1>
      <a:accent2>
        <a:srgbClr val="009BC4"/>
      </a:accent2>
      <a:accent3>
        <a:srgbClr val="00B1AF"/>
      </a:accent3>
      <a:accent4>
        <a:srgbClr val="71B857"/>
      </a:accent4>
      <a:accent5>
        <a:srgbClr val="FAB200"/>
      </a:accent5>
      <a:accent6>
        <a:srgbClr val="9796A3"/>
      </a:accent6>
      <a:hlink>
        <a:srgbClr val="000000"/>
      </a:hlink>
      <a:folHlink>
        <a:srgbClr val="000000"/>
      </a:folHlink>
    </a:clrScheme>
    <a:fontScheme name="GRDF">
      <a:majorFont>
        <a:latin typeface="Avenir LT Std 65 Medium"/>
        <a:ea typeface=""/>
        <a:cs typeface=""/>
      </a:majorFont>
      <a:minorFont>
        <a:latin typeface="Avenir LT Std 55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5F8921C1595E4986239112082C44EA" ma:contentTypeVersion="10" ma:contentTypeDescription="Crée un document." ma:contentTypeScope="" ma:versionID="817cefba93a173e9ca637eb8f27997e2">
  <xsd:schema xmlns:xsd="http://www.w3.org/2001/XMLSchema" xmlns:xs="http://www.w3.org/2001/XMLSchema" xmlns:p="http://schemas.microsoft.com/office/2006/metadata/properties" xmlns:ns2="cca7c945-4dd8-43a0-86e6-ba7d8080f498" xmlns:ns3="5c5b83a9-23d9-4c31-b8d5-69c31ec41513" targetNamespace="http://schemas.microsoft.com/office/2006/metadata/properties" ma:root="true" ma:fieldsID="b65b4b9cdcb30a15546c3aba33103997" ns2:_="" ns3:_="">
    <xsd:import namespace="cca7c945-4dd8-43a0-86e6-ba7d8080f498"/>
    <xsd:import namespace="5c5b83a9-23d9-4c31-b8d5-69c31ec415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a7c945-4dd8-43a0-86e6-ba7d8080f4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5b83a9-23d9-4c31-b8d5-69c31ec41513"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0A7E43-22EA-4733-A6A3-8FD7EE597B1E}">
  <ds:schemaRefs>
    <ds:schemaRef ds:uri="http://schemas.microsoft.com/office/2006/metadata/properties"/>
  </ds:schemaRefs>
</ds:datastoreItem>
</file>

<file path=customXml/itemProps2.xml><?xml version="1.0" encoding="utf-8"?>
<ds:datastoreItem xmlns:ds="http://schemas.openxmlformats.org/officeDocument/2006/customXml" ds:itemID="{543DE44D-59C9-4C56-9939-FF98AB806F16}">
  <ds:schemaRefs>
    <ds:schemaRef ds:uri="http://schemas.microsoft.com/sharepoint/v3/contenttype/forms"/>
  </ds:schemaRefs>
</ds:datastoreItem>
</file>

<file path=customXml/itemProps3.xml><?xml version="1.0" encoding="utf-8"?>
<ds:datastoreItem xmlns:ds="http://schemas.openxmlformats.org/officeDocument/2006/customXml" ds:itemID="{32986552-3D28-4616-B74A-132129EF4D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a7c945-4dd8-43a0-86e6-ba7d8080f498"/>
    <ds:schemaRef ds:uri="5c5b83a9-23d9-4c31-b8d5-69c31ec41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7519CA-9275-4FE1-8C7F-75F006D42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Txxxx_ISD%20-%20svb%20-%20Upgrade%20mémoire%20C7K%20-%20v1.01.dotx</Template>
  <TotalTime>29838</TotalTime>
  <Pages>40</Pages>
  <Words>7812</Words>
  <Characters>42970</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Regles d’ingenieries &amp; EXPLOITATION Ansible Tower</vt:lpstr>
    </vt:vector>
  </TitlesOfParts>
  <Manager>GRDF</Manager>
  <Company>GRDF</Company>
  <LinksUpToDate>false</LinksUpToDate>
  <CharactersWithSpaces>50681</CharactersWithSpaces>
  <SharedDoc>false</SharedDoc>
  <HLinks>
    <vt:vector size="336" baseType="variant">
      <vt:variant>
        <vt:i4>6422630</vt:i4>
      </vt:variant>
      <vt:variant>
        <vt:i4>321</vt:i4>
      </vt:variant>
      <vt:variant>
        <vt:i4>0</vt:i4>
      </vt:variant>
      <vt:variant>
        <vt:i4>5</vt:i4>
      </vt:variant>
      <vt:variant>
        <vt:lpwstr/>
      </vt:variant>
      <vt:variant>
        <vt:lpwstr>_Ansible_Vault</vt:lpwstr>
      </vt:variant>
      <vt:variant>
        <vt:i4>2228336</vt:i4>
      </vt:variant>
      <vt:variant>
        <vt:i4>318</vt:i4>
      </vt:variant>
      <vt:variant>
        <vt:i4>0</vt:i4>
      </vt:variant>
      <vt:variant>
        <vt:i4>5</vt:i4>
      </vt:variant>
      <vt:variant>
        <vt:lpwstr>https://docs.ansible.com/ansible/latest/user_guide/playbooks_variables.html</vt:lpwstr>
      </vt:variant>
      <vt:variant>
        <vt:lpwstr>variable-precedence-where-should-i-put-a-variable</vt:lpwstr>
      </vt:variant>
      <vt:variant>
        <vt:i4>4718718</vt:i4>
      </vt:variant>
      <vt:variant>
        <vt:i4>315</vt:i4>
      </vt:variant>
      <vt:variant>
        <vt:i4>0</vt:i4>
      </vt:variant>
      <vt:variant>
        <vt:i4>5</vt:i4>
      </vt:variant>
      <vt:variant>
        <vt:lpwstr>https://docs.ansible.com/ansible/latest/user_guide/playbooks_reuse_roles.html</vt:lpwstr>
      </vt:variant>
      <vt:variant>
        <vt:lpwstr/>
      </vt:variant>
      <vt:variant>
        <vt:i4>4718689</vt:i4>
      </vt:variant>
      <vt:variant>
        <vt:i4>312</vt:i4>
      </vt:variant>
      <vt:variant>
        <vt:i4>0</vt:i4>
      </vt:variant>
      <vt:variant>
        <vt:i4>5</vt:i4>
      </vt:variant>
      <vt:variant>
        <vt:lpwstr>mailto:GRDF-DSI-ING-EXPERTISE-LINUX@grdf.fr</vt:lpwstr>
      </vt:variant>
      <vt:variant>
        <vt:lpwstr/>
      </vt:variant>
      <vt:variant>
        <vt:i4>4718689</vt:i4>
      </vt:variant>
      <vt:variant>
        <vt:i4>309</vt:i4>
      </vt:variant>
      <vt:variant>
        <vt:i4>0</vt:i4>
      </vt:variant>
      <vt:variant>
        <vt:i4>5</vt:i4>
      </vt:variant>
      <vt:variant>
        <vt:lpwstr>mailto:GRDF-DSI-ING-EXPERTISE-LINUX@grdf.fr</vt:lpwstr>
      </vt:variant>
      <vt:variant>
        <vt:lpwstr/>
      </vt:variant>
      <vt:variant>
        <vt:i4>1507377</vt:i4>
      </vt:variant>
      <vt:variant>
        <vt:i4>302</vt:i4>
      </vt:variant>
      <vt:variant>
        <vt:i4>0</vt:i4>
      </vt:variant>
      <vt:variant>
        <vt:i4>5</vt:i4>
      </vt:variant>
      <vt:variant>
        <vt:lpwstr/>
      </vt:variant>
      <vt:variant>
        <vt:lpwstr>_Toc86170889</vt:lpwstr>
      </vt:variant>
      <vt:variant>
        <vt:i4>1441841</vt:i4>
      </vt:variant>
      <vt:variant>
        <vt:i4>296</vt:i4>
      </vt:variant>
      <vt:variant>
        <vt:i4>0</vt:i4>
      </vt:variant>
      <vt:variant>
        <vt:i4>5</vt:i4>
      </vt:variant>
      <vt:variant>
        <vt:lpwstr/>
      </vt:variant>
      <vt:variant>
        <vt:lpwstr>_Toc86170888</vt:lpwstr>
      </vt:variant>
      <vt:variant>
        <vt:i4>1638449</vt:i4>
      </vt:variant>
      <vt:variant>
        <vt:i4>290</vt:i4>
      </vt:variant>
      <vt:variant>
        <vt:i4>0</vt:i4>
      </vt:variant>
      <vt:variant>
        <vt:i4>5</vt:i4>
      </vt:variant>
      <vt:variant>
        <vt:lpwstr/>
      </vt:variant>
      <vt:variant>
        <vt:lpwstr>_Toc86170887</vt:lpwstr>
      </vt:variant>
      <vt:variant>
        <vt:i4>1572913</vt:i4>
      </vt:variant>
      <vt:variant>
        <vt:i4>284</vt:i4>
      </vt:variant>
      <vt:variant>
        <vt:i4>0</vt:i4>
      </vt:variant>
      <vt:variant>
        <vt:i4>5</vt:i4>
      </vt:variant>
      <vt:variant>
        <vt:lpwstr/>
      </vt:variant>
      <vt:variant>
        <vt:lpwstr>_Toc86170886</vt:lpwstr>
      </vt:variant>
      <vt:variant>
        <vt:i4>1769521</vt:i4>
      </vt:variant>
      <vt:variant>
        <vt:i4>278</vt:i4>
      </vt:variant>
      <vt:variant>
        <vt:i4>0</vt:i4>
      </vt:variant>
      <vt:variant>
        <vt:i4>5</vt:i4>
      </vt:variant>
      <vt:variant>
        <vt:lpwstr/>
      </vt:variant>
      <vt:variant>
        <vt:lpwstr>_Toc86170885</vt:lpwstr>
      </vt:variant>
      <vt:variant>
        <vt:i4>1703985</vt:i4>
      </vt:variant>
      <vt:variant>
        <vt:i4>272</vt:i4>
      </vt:variant>
      <vt:variant>
        <vt:i4>0</vt:i4>
      </vt:variant>
      <vt:variant>
        <vt:i4>5</vt:i4>
      </vt:variant>
      <vt:variant>
        <vt:lpwstr/>
      </vt:variant>
      <vt:variant>
        <vt:lpwstr>_Toc86170884</vt:lpwstr>
      </vt:variant>
      <vt:variant>
        <vt:i4>1900593</vt:i4>
      </vt:variant>
      <vt:variant>
        <vt:i4>266</vt:i4>
      </vt:variant>
      <vt:variant>
        <vt:i4>0</vt:i4>
      </vt:variant>
      <vt:variant>
        <vt:i4>5</vt:i4>
      </vt:variant>
      <vt:variant>
        <vt:lpwstr/>
      </vt:variant>
      <vt:variant>
        <vt:lpwstr>_Toc86170883</vt:lpwstr>
      </vt:variant>
      <vt:variant>
        <vt:i4>1835057</vt:i4>
      </vt:variant>
      <vt:variant>
        <vt:i4>260</vt:i4>
      </vt:variant>
      <vt:variant>
        <vt:i4>0</vt:i4>
      </vt:variant>
      <vt:variant>
        <vt:i4>5</vt:i4>
      </vt:variant>
      <vt:variant>
        <vt:lpwstr/>
      </vt:variant>
      <vt:variant>
        <vt:lpwstr>_Toc86170882</vt:lpwstr>
      </vt:variant>
      <vt:variant>
        <vt:i4>2031665</vt:i4>
      </vt:variant>
      <vt:variant>
        <vt:i4>254</vt:i4>
      </vt:variant>
      <vt:variant>
        <vt:i4>0</vt:i4>
      </vt:variant>
      <vt:variant>
        <vt:i4>5</vt:i4>
      </vt:variant>
      <vt:variant>
        <vt:lpwstr/>
      </vt:variant>
      <vt:variant>
        <vt:lpwstr>_Toc86170881</vt:lpwstr>
      </vt:variant>
      <vt:variant>
        <vt:i4>1966129</vt:i4>
      </vt:variant>
      <vt:variant>
        <vt:i4>248</vt:i4>
      </vt:variant>
      <vt:variant>
        <vt:i4>0</vt:i4>
      </vt:variant>
      <vt:variant>
        <vt:i4>5</vt:i4>
      </vt:variant>
      <vt:variant>
        <vt:lpwstr/>
      </vt:variant>
      <vt:variant>
        <vt:lpwstr>_Toc86170880</vt:lpwstr>
      </vt:variant>
      <vt:variant>
        <vt:i4>1507390</vt:i4>
      </vt:variant>
      <vt:variant>
        <vt:i4>242</vt:i4>
      </vt:variant>
      <vt:variant>
        <vt:i4>0</vt:i4>
      </vt:variant>
      <vt:variant>
        <vt:i4>5</vt:i4>
      </vt:variant>
      <vt:variant>
        <vt:lpwstr/>
      </vt:variant>
      <vt:variant>
        <vt:lpwstr>_Toc86170879</vt:lpwstr>
      </vt:variant>
      <vt:variant>
        <vt:i4>1441854</vt:i4>
      </vt:variant>
      <vt:variant>
        <vt:i4>236</vt:i4>
      </vt:variant>
      <vt:variant>
        <vt:i4>0</vt:i4>
      </vt:variant>
      <vt:variant>
        <vt:i4>5</vt:i4>
      </vt:variant>
      <vt:variant>
        <vt:lpwstr/>
      </vt:variant>
      <vt:variant>
        <vt:lpwstr>_Toc86170878</vt:lpwstr>
      </vt:variant>
      <vt:variant>
        <vt:i4>1638462</vt:i4>
      </vt:variant>
      <vt:variant>
        <vt:i4>230</vt:i4>
      </vt:variant>
      <vt:variant>
        <vt:i4>0</vt:i4>
      </vt:variant>
      <vt:variant>
        <vt:i4>5</vt:i4>
      </vt:variant>
      <vt:variant>
        <vt:lpwstr/>
      </vt:variant>
      <vt:variant>
        <vt:lpwstr>_Toc86170877</vt:lpwstr>
      </vt:variant>
      <vt:variant>
        <vt:i4>1572926</vt:i4>
      </vt:variant>
      <vt:variant>
        <vt:i4>224</vt:i4>
      </vt:variant>
      <vt:variant>
        <vt:i4>0</vt:i4>
      </vt:variant>
      <vt:variant>
        <vt:i4>5</vt:i4>
      </vt:variant>
      <vt:variant>
        <vt:lpwstr/>
      </vt:variant>
      <vt:variant>
        <vt:lpwstr>_Toc86170876</vt:lpwstr>
      </vt:variant>
      <vt:variant>
        <vt:i4>1769534</vt:i4>
      </vt:variant>
      <vt:variant>
        <vt:i4>218</vt:i4>
      </vt:variant>
      <vt:variant>
        <vt:i4>0</vt:i4>
      </vt:variant>
      <vt:variant>
        <vt:i4>5</vt:i4>
      </vt:variant>
      <vt:variant>
        <vt:lpwstr/>
      </vt:variant>
      <vt:variant>
        <vt:lpwstr>_Toc86170875</vt:lpwstr>
      </vt:variant>
      <vt:variant>
        <vt:i4>1703998</vt:i4>
      </vt:variant>
      <vt:variant>
        <vt:i4>212</vt:i4>
      </vt:variant>
      <vt:variant>
        <vt:i4>0</vt:i4>
      </vt:variant>
      <vt:variant>
        <vt:i4>5</vt:i4>
      </vt:variant>
      <vt:variant>
        <vt:lpwstr/>
      </vt:variant>
      <vt:variant>
        <vt:lpwstr>_Toc86170874</vt:lpwstr>
      </vt:variant>
      <vt:variant>
        <vt:i4>1900606</vt:i4>
      </vt:variant>
      <vt:variant>
        <vt:i4>206</vt:i4>
      </vt:variant>
      <vt:variant>
        <vt:i4>0</vt:i4>
      </vt:variant>
      <vt:variant>
        <vt:i4>5</vt:i4>
      </vt:variant>
      <vt:variant>
        <vt:lpwstr/>
      </vt:variant>
      <vt:variant>
        <vt:lpwstr>_Toc86170873</vt:lpwstr>
      </vt:variant>
      <vt:variant>
        <vt:i4>1835070</vt:i4>
      </vt:variant>
      <vt:variant>
        <vt:i4>200</vt:i4>
      </vt:variant>
      <vt:variant>
        <vt:i4>0</vt:i4>
      </vt:variant>
      <vt:variant>
        <vt:i4>5</vt:i4>
      </vt:variant>
      <vt:variant>
        <vt:lpwstr/>
      </vt:variant>
      <vt:variant>
        <vt:lpwstr>_Toc86170872</vt:lpwstr>
      </vt:variant>
      <vt:variant>
        <vt:i4>2031678</vt:i4>
      </vt:variant>
      <vt:variant>
        <vt:i4>194</vt:i4>
      </vt:variant>
      <vt:variant>
        <vt:i4>0</vt:i4>
      </vt:variant>
      <vt:variant>
        <vt:i4>5</vt:i4>
      </vt:variant>
      <vt:variant>
        <vt:lpwstr/>
      </vt:variant>
      <vt:variant>
        <vt:lpwstr>_Toc86170871</vt:lpwstr>
      </vt:variant>
      <vt:variant>
        <vt:i4>1966142</vt:i4>
      </vt:variant>
      <vt:variant>
        <vt:i4>188</vt:i4>
      </vt:variant>
      <vt:variant>
        <vt:i4>0</vt:i4>
      </vt:variant>
      <vt:variant>
        <vt:i4>5</vt:i4>
      </vt:variant>
      <vt:variant>
        <vt:lpwstr/>
      </vt:variant>
      <vt:variant>
        <vt:lpwstr>_Toc86170870</vt:lpwstr>
      </vt:variant>
      <vt:variant>
        <vt:i4>1507391</vt:i4>
      </vt:variant>
      <vt:variant>
        <vt:i4>182</vt:i4>
      </vt:variant>
      <vt:variant>
        <vt:i4>0</vt:i4>
      </vt:variant>
      <vt:variant>
        <vt:i4>5</vt:i4>
      </vt:variant>
      <vt:variant>
        <vt:lpwstr/>
      </vt:variant>
      <vt:variant>
        <vt:lpwstr>_Toc86170869</vt:lpwstr>
      </vt:variant>
      <vt:variant>
        <vt:i4>1441855</vt:i4>
      </vt:variant>
      <vt:variant>
        <vt:i4>176</vt:i4>
      </vt:variant>
      <vt:variant>
        <vt:i4>0</vt:i4>
      </vt:variant>
      <vt:variant>
        <vt:i4>5</vt:i4>
      </vt:variant>
      <vt:variant>
        <vt:lpwstr/>
      </vt:variant>
      <vt:variant>
        <vt:lpwstr>_Toc86170868</vt:lpwstr>
      </vt:variant>
      <vt:variant>
        <vt:i4>1638463</vt:i4>
      </vt:variant>
      <vt:variant>
        <vt:i4>170</vt:i4>
      </vt:variant>
      <vt:variant>
        <vt:i4>0</vt:i4>
      </vt:variant>
      <vt:variant>
        <vt:i4>5</vt:i4>
      </vt:variant>
      <vt:variant>
        <vt:lpwstr/>
      </vt:variant>
      <vt:variant>
        <vt:lpwstr>_Toc86170867</vt:lpwstr>
      </vt:variant>
      <vt:variant>
        <vt:i4>1572927</vt:i4>
      </vt:variant>
      <vt:variant>
        <vt:i4>164</vt:i4>
      </vt:variant>
      <vt:variant>
        <vt:i4>0</vt:i4>
      </vt:variant>
      <vt:variant>
        <vt:i4>5</vt:i4>
      </vt:variant>
      <vt:variant>
        <vt:lpwstr/>
      </vt:variant>
      <vt:variant>
        <vt:lpwstr>_Toc86170866</vt:lpwstr>
      </vt:variant>
      <vt:variant>
        <vt:i4>1769535</vt:i4>
      </vt:variant>
      <vt:variant>
        <vt:i4>158</vt:i4>
      </vt:variant>
      <vt:variant>
        <vt:i4>0</vt:i4>
      </vt:variant>
      <vt:variant>
        <vt:i4>5</vt:i4>
      </vt:variant>
      <vt:variant>
        <vt:lpwstr/>
      </vt:variant>
      <vt:variant>
        <vt:lpwstr>_Toc86170865</vt:lpwstr>
      </vt:variant>
      <vt:variant>
        <vt:i4>1703999</vt:i4>
      </vt:variant>
      <vt:variant>
        <vt:i4>152</vt:i4>
      </vt:variant>
      <vt:variant>
        <vt:i4>0</vt:i4>
      </vt:variant>
      <vt:variant>
        <vt:i4>5</vt:i4>
      </vt:variant>
      <vt:variant>
        <vt:lpwstr/>
      </vt:variant>
      <vt:variant>
        <vt:lpwstr>_Toc86170864</vt:lpwstr>
      </vt:variant>
      <vt:variant>
        <vt:i4>1900607</vt:i4>
      </vt:variant>
      <vt:variant>
        <vt:i4>146</vt:i4>
      </vt:variant>
      <vt:variant>
        <vt:i4>0</vt:i4>
      </vt:variant>
      <vt:variant>
        <vt:i4>5</vt:i4>
      </vt:variant>
      <vt:variant>
        <vt:lpwstr/>
      </vt:variant>
      <vt:variant>
        <vt:lpwstr>_Toc86170863</vt:lpwstr>
      </vt:variant>
      <vt:variant>
        <vt:i4>1835071</vt:i4>
      </vt:variant>
      <vt:variant>
        <vt:i4>140</vt:i4>
      </vt:variant>
      <vt:variant>
        <vt:i4>0</vt:i4>
      </vt:variant>
      <vt:variant>
        <vt:i4>5</vt:i4>
      </vt:variant>
      <vt:variant>
        <vt:lpwstr/>
      </vt:variant>
      <vt:variant>
        <vt:lpwstr>_Toc86170862</vt:lpwstr>
      </vt:variant>
      <vt:variant>
        <vt:i4>2031679</vt:i4>
      </vt:variant>
      <vt:variant>
        <vt:i4>134</vt:i4>
      </vt:variant>
      <vt:variant>
        <vt:i4>0</vt:i4>
      </vt:variant>
      <vt:variant>
        <vt:i4>5</vt:i4>
      </vt:variant>
      <vt:variant>
        <vt:lpwstr/>
      </vt:variant>
      <vt:variant>
        <vt:lpwstr>_Toc86170861</vt:lpwstr>
      </vt:variant>
      <vt:variant>
        <vt:i4>1966143</vt:i4>
      </vt:variant>
      <vt:variant>
        <vt:i4>128</vt:i4>
      </vt:variant>
      <vt:variant>
        <vt:i4>0</vt:i4>
      </vt:variant>
      <vt:variant>
        <vt:i4>5</vt:i4>
      </vt:variant>
      <vt:variant>
        <vt:lpwstr/>
      </vt:variant>
      <vt:variant>
        <vt:lpwstr>_Toc86170860</vt:lpwstr>
      </vt:variant>
      <vt:variant>
        <vt:i4>1507388</vt:i4>
      </vt:variant>
      <vt:variant>
        <vt:i4>122</vt:i4>
      </vt:variant>
      <vt:variant>
        <vt:i4>0</vt:i4>
      </vt:variant>
      <vt:variant>
        <vt:i4>5</vt:i4>
      </vt:variant>
      <vt:variant>
        <vt:lpwstr/>
      </vt:variant>
      <vt:variant>
        <vt:lpwstr>_Toc86170859</vt:lpwstr>
      </vt:variant>
      <vt:variant>
        <vt:i4>1441852</vt:i4>
      </vt:variant>
      <vt:variant>
        <vt:i4>116</vt:i4>
      </vt:variant>
      <vt:variant>
        <vt:i4>0</vt:i4>
      </vt:variant>
      <vt:variant>
        <vt:i4>5</vt:i4>
      </vt:variant>
      <vt:variant>
        <vt:lpwstr/>
      </vt:variant>
      <vt:variant>
        <vt:lpwstr>_Toc86170858</vt:lpwstr>
      </vt:variant>
      <vt:variant>
        <vt:i4>1638460</vt:i4>
      </vt:variant>
      <vt:variant>
        <vt:i4>110</vt:i4>
      </vt:variant>
      <vt:variant>
        <vt:i4>0</vt:i4>
      </vt:variant>
      <vt:variant>
        <vt:i4>5</vt:i4>
      </vt:variant>
      <vt:variant>
        <vt:lpwstr/>
      </vt:variant>
      <vt:variant>
        <vt:lpwstr>_Toc86170857</vt:lpwstr>
      </vt:variant>
      <vt:variant>
        <vt:i4>1572924</vt:i4>
      </vt:variant>
      <vt:variant>
        <vt:i4>104</vt:i4>
      </vt:variant>
      <vt:variant>
        <vt:i4>0</vt:i4>
      </vt:variant>
      <vt:variant>
        <vt:i4>5</vt:i4>
      </vt:variant>
      <vt:variant>
        <vt:lpwstr/>
      </vt:variant>
      <vt:variant>
        <vt:lpwstr>_Toc86170856</vt:lpwstr>
      </vt:variant>
      <vt:variant>
        <vt:i4>1769532</vt:i4>
      </vt:variant>
      <vt:variant>
        <vt:i4>98</vt:i4>
      </vt:variant>
      <vt:variant>
        <vt:i4>0</vt:i4>
      </vt:variant>
      <vt:variant>
        <vt:i4>5</vt:i4>
      </vt:variant>
      <vt:variant>
        <vt:lpwstr/>
      </vt:variant>
      <vt:variant>
        <vt:lpwstr>_Toc86170855</vt:lpwstr>
      </vt:variant>
      <vt:variant>
        <vt:i4>1703996</vt:i4>
      </vt:variant>
      <vt:variant>
        <vt:i4>92</vt:i4>
      </vt:variant>
      <vt:variant>
        <vt:i4>0</vt:i4>
      </vt:variant>
      <vt:variant>
        <vt:i4>5</vt:i4>
      </vt:variant>
      <vt:variant>
        <vt:lpwstr/>
      </vt:variant>
      <vt:variant>
        <vt:lpwstr>_Toc86170854</vt:lpwstr>
      </vt:variant>
      <vt:variant>
        <vt:i4>1900604</vt:i4>
      </vt:variant>
      <vt:variant>
        <vt:i4>86</vt:i4>
      </vt:variant>
      <vt:variant>
        <vt:i4>0</vt:i4>
      </vt:variant>
      <vt:variant>
        <vt:i4>5</vt:i4>
      </vt:variant>
      <vt:variant>
        <vt:lpwstr/>
      </vt:variant>
      <vt:variant>
        <vt:lpwstr>_Toc86170853</vt:lpwstr>
      </vt:variant>
      <vt:variant>
        <vt:i4>1835068</vt:i4>
      </vt:variant>
      <vt:variant>
        <vt:i4>80</vt:i4>
      </vt:variant>
      <vt:variant>
        <vt:i4>0</vt:i4>
      </vt:variant>
      <vt:variant>
        <vt:i4>5</vt:i4>
      </vt:variant>
      <vt:variant>
        <vt:lpwstr/>
      </vt:variant>
      <vt:variant>
        <vt:lpwstr>_Toc86170852</vt:lpwstr>
      </vt:variant>
      <vt:variant>
        <vt:i4>2031676</vt:i4>
      </vt:variant>
      <vt:variant>
        <vt:i4>74</vt:i4>
      </vt:variant>
      <vt:variant>
        <vt:i4>0</vt:i4>
      </vt:variant>
      <vt:variant>
        <vt:i4>5</vt:i4>
      </vt:variant>
      <vt:variant>
        <vt:lpwstr/>
      </vt:variant>
      <vt:variant>
        <vt:lpwstr>_Toc86170851</vt:lpwstr>
      </vt:variant>
      <vt:variant>
        <vt:i4>1966140</vt:i4>
      </vt:variant>
      <vt:variant>
        <vt:i4>68</vt:i4>
      </vt:variant>
      <vt:variant>
        <vt:i4>0</vt:i4>
      </vt:variant>
      <vt:variant>
        <vt:i4>5</vt:i4>
      </vt:variant>
      <vt:variant>
        <vt:lpwstr/>
      </vt:variant>
      <vt:variant>
        <vt:lpwstr>_Toc86170850</vt:lpwstr>
      </vt:variant>
      <vt:variant>
        <vt:i4>1507389</vt:i4>
      </vt:variant>
      <vt:variant>
        <vt:i4>62</vt:i4>
      </vt:variant>
      <vt:variant>
        <vt:i4>0</vt:i4>
      </vt:variant>
      <vt:variant>
        <vt:i4>5</vt:i4>
      </vt:variant>
      <vt:variant>
        <vt:lpwstr/>
      </vt:variant>
      <vt:variant>
        <vt:lpwstr>_Toc86170849</vt:lpwstr>
      </vt:variant>
      <vt:variant>
        <vt:i4>1441853</vt:i4>
      </vt:variant>
      <vt:variant>
        <vt:i4>56</vt:i4>
      </vt:variant>
      <vt:variant>
        <vt:i4>0</vt:i4>
      </vt:variant>
      <vt:variant>
        <vt:i4>5</vt:i4>
      </vt:variant>
      <vt:variant>
        <vt:lpwstr/>
      </vt:variant>
      <vt:variant>
        <vt:lpwstr>_Toc86170848</vt:lpwstr>
      </vt:variant>
      <vt:variant>
        <vt:i4>1638461</vt:i4>
      </vt:variant>
      <vt:variant>
        <vt:i4>50</vt:i4>
      </vt:variant>
      <vt:variant>
        <vt:i4>0</vt:i4>
      </vt:variant>
      <vt:variant>
        <vt:i4>5</vt:i4>
      </vt:variant>
      <vt:variant>
        <vt:lpwstr/>
      </vt:variant>
      <vt:variant>
        <vt:lpwstr>_Toc86170847</vt:lpwstr>
      </vt:variant>
      <vt:variant>
        <vt:i4>1572925</vt:i4>
      </vt:variant>
      <vt:variant>
        <vt:i4>44</vt:i4>
      </vt:variant>
      <vt:variant>
        <vt:i4>0</vt:i4>
      </vt:variant>
      <vt:variant>
        <vt:i4>5</vt:i4>
      </vt:variant>
      <vt:variant>
        <vt:lpwstr/>
      </vt:variant>
      <vt:variant>
        <vt:lpwstr>_Toc86170846</vt:lpwstr>
      </vt:variant>
      <vt:variant>
        <vt:i4>1769533</vt:i4>
      </vt:variant>
      <vt:variant>
        <vt:i4>38</vt:i4>
      </vt:variant>
      <vt:variant>
        <vt:i4>0</vt:i4>
      </vt:variant>
      <vt:variant>
        <vt:i4>5</vt:i4>
      </vt:variant>
      <vt:variant>
        <vt:lpwstr/>
      </vt:variant>
      <vt:variant>
        <vt:lpwstr>_Toc86170845</vt:lpwstr>
      </vt:variant>
      <vt:variant>
        <vt:i4>1703997</vt:i4>
      </vt:variant>
      <vt:variant>
        <vt:i4>32</vt:i4>
      </vt:variant>
      <vt:variant>
        <vt:i4>0</vt:i4>
      </vt:variant>
      <vt:variant>
        <vt:i4>5</vt:i4>
      </vt:variant>
      <vt:variant>
        <vt:lpwstr/>
      </vt:variant>
      <vt:variant>
        <vt:lpwstr>_Toc86170844</vt:lpwstr>
      </vt:variant>
      <vt:variant>
        <vt:i4>1900605</vt:i4>
      </vt:variant>
      <vt:variant>
        <vt:i4>26</vt:i4>
      </vt:variant>
      <vt:variant>
        <vt:i4>0</vt:i4>
      </vt:variant>
      <vt:variant>
        <vt:i4>5</vt:i4>
      </vt:variant>
      <vt:variant>
        <vt:lpwstr/>
      </vt:variant>
      <vt:variant>
        <vt:lpwstr>_Toc86170843</vt:lpwstr>
      </vt:variant>
      <vt:variant>
        <vt:i4>1835069</vt:i4>
      </vt:variant>
      <vt:variant>
        <vt:i4>20</vt:i4>
      </vt:variant>
      <vt:variant>
        <vt:i4>0</vt:i4>
      </vt:variant>
      <vt:variant>
        <vt:i4>5</vt:i4>
      </vt:variant>
      <vt:variant>
        <vt:lpwstr/>
      </vt:variant>
      <vt:variant>
        <vt:lpwstr>_Toc86170842</vt:lpwstr>
      </vt:variant>
      <vt:variant>
        <vt:i4>2031677</vt:i4>
      </vt:variant>
      <vt:variant>
        <vt:i4>14</vt:i4>
      </vt:variant>
      <vt:variant>
        <vt:i4>0</vt:i4>
      </vt:variant>
      <vt:variant>
        <vt:i4>5</vt:i4>
      </vt:variant>
      <vt:variant>
        <vt:lpwstr/>
      </vt:variant>
      <vt:variant>
        <vt:lpwstr>_Toc86170841</vt:lpwstr>
      </vt:variant>
      <vt:variant>
        <vt:i4>1966141</vt:i4>
      </vt:variant>
      <vt:variant>
        <vt:i4>8</vt:i4>
      </vt:variant>
      <vt:variant>
        <vt:i4>0</vt:i4>
      </vt:variant>
      <vt:variant>
        <vt:i4>5</vt:i4>
      </vt:variant>
      <vt:variant>
        <vt:lpwstr/>
      </vt:variant>
      <vt:variant>
        <vt:lpwstr>_Toc86170840</vt:lpwstr>
      </vt:variant>
      <vt:variant>
        <vt:i4>1507386</vt:i4>
      </vt:variant>
      <vt:variant>
        <vt:i4>2</vt:i4>
      </vt:variant>
      <vt:variant>
        <vt:i4>0</vt:i4>
      </vt:variant>
      <vt:variant>
        <vt:i4>5</vt:i4>
      </vt:variant>
      <vt:variant>
        <vt:lpwstr/>
      </vt:variant>
      <vt:variant>
        <vt:lpwstr>_Toc86170839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Regles d’ingenieries &amp; EXPLOITATION Ansible Tower</dc:title>
  <dc:subject>GRDF</dc:subject>
  <dc:creator>Philippe NAKACHE, ANTOINE VILLETTE, SOFIANE MEDJKOUNE</dc:creator>
  <cp:keywords/>
  <dc:description/>
  <cp:lastModifiedBy>MEDJKOUNE Sofiane (Gaz Réseau Distribution France)</cp:lastModifiedBy>
  <cp:revision>631</cp:revision>
  <cp:lastPrinted>2021-10-30T01:18:00Z</cp:lastPrinted>
  <dcterms:created xsi:type="dcterms:W3CDTF">2021-10-07T17:41:00Z</dcterms:created>
  <dcterms:modified xsi:type="dcterms:W3CDTF">2022-05-20T14:17:00Z</dcterms:modified>
  <cp:contentStatus>Brouillon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modèle">
    <vt:lpwstr>1.0</vt:lpwstr>
  </property>
  <property fmtid="{D5CDD505-2E9C-101B-9397-08002B2CF9AE}" pid="3" name="Version ISD">
    <vt:lpwstr>0.1</vt:lpwstr>
  </property>
  <property fmtid="{D5CDD505-2E9C-101B-9397-08002B2CF9AE}" pid="4" name="ContentTypeId">
    <vt:lpwstr>0x010100675F8921C1595E4986239112082C44EA</vt:lpwstr>
  </property>
  <property fmtid="{D5CDD505-2E9C-101B-9397-08002B2CF9AE}" pid="5" name="Order">
    <vt:r8>51400</vt:r8>
  </property>
</Properties>
</file>